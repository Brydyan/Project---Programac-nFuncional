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848"/>
        <w:gridCol w:w="3435"/>
      </w:tblGrid>
      <w:tr w:rsidR="00025109" w:rsidRPr="00AB054F" w14:paraId="31A7E8BC" w14:textId="77777777" w:rsidTr="00AB054F">
        <w:trPr>
          <w:trHeight w:val="1460"/>
        </w:trPr>
        <w:tc>
          <w:tcPr>
            <w:tcW w:w="1848" w:type="dxa"/>
            <w:tcBorders>
              <w:right w:val="single" w:sz="4" w:space="0" w:color="FFFFFF"/>
            </w:tcBorders>
            <w:shd w:val="clear" w:color="auto" w:fill="943634"/>
          </w:tcPr>
          <w:p w14:paraId="3E174CD1" w14:textId="77777777" w:rsidR="00025109" w:rsidRPr="00AB054F" w:rsidRDefault="00025109"/>
        </w:tc>
        <w:tc>
          <w:tcPr>
            <w:tcW w:w="3435" w:type="dxa"/>
            <w:tcBorders>
              <w:left w:val="single" w:sz="4" w:space="0" w:color="FFFFFF"/>
            </w:tcBorders>
            <w:shd w:val="clear" w:color="auto" w:fill="943634"/>
            <w:vAlign w:val="bottom"/>
          </w:tcPr>
          <w:p w14:paraId="1EEAD2DB" w14:textId="77777777" w:rsidR="00025109" w:rsidRPr="00AB054F" w:rsidRDefault="00025109">
            <w:pPr>
              <w:pStyle w:val="Sinespaciado"/>
              <w:rPr>
                <w:rFonts w:ascii="Cambria" w:hAnsi="Cambria"/>
                <w:b/>
                <w:bCs/>
                <w:color w:val="FFFFFF"/>
                <w:sz w:val="72"/>
                <w:szCs w:val="72"/>
              </w:rPr>
            </w:pPr>
          </w:p>
        </w:tc>
      </w:tr>
      <w:tr w:rsidR="00025109" w:rsidRPr="00AB054F" w14:paraId="13E2E140" w14:textId="77777777" w:rsidTr="00AB054F">
        <w:trPr>
          <w:trHeight w:val="2920"/>
        </w:trPr>
        <w:tc>
          <w:tcPr>
            <w:tcW w:w="1848" w:type="dxa"/>
            <w:tcBorders>
              <w:right w:val="single" w:sz="4" w:space="0" w:color="000000"/>
            </w:tcBorders>
          </w:tcPr>
          <w:p w14:paraId="11985196" w14:textId="77777777" w:rsidR="00025109" w:rsidRPr="00AB054F" w:rsidRDefault="00025109"/>
        </w:tc>
        <w:tc>
          <w:tcPr>
            <w:tcW w:w="3435" w:type="dxa"/>
            <w:tcBorders>
              <w:left w:val="single" w:sz="4" w:space="0" w:color="000000"/>
            </w:tcBorders>
            <w:vAlign w:val="center"/>
          </w:tcPr>
          <w:p w14:paraId="1B7EA071" w14:textId="77777777" w:rsidR="00025109" w:rsidRPr="00EC231F" w:rsidRDefault="00EC231F">
            <w:pPr>
              <w:pStyle w:val="Sinespaciado"/>
              <w:rPr>
                <w:color w:val="76923C"/>
                <w:sz w:val="32"/>
              </w:rPr>
            </w:pPr>
            <w:r w:rsidRPr="00EC231F">
              <w:rPr>
                <w:color w:val="76923C"/>
                <w:sz w:val="32"/>
              </w:rPr>
              <w:t>Especificación de Requisitos Software</w:t>
            </w:r>
          </w:p>
          <w:p w14:paraId="63DDC453" w14:textId="77777777" w:rsidR="0033764D" w:rsidRPr="00AB054F" w:rsidRDefault="0033764D">
            <w:pPr>
              <w:pStyle w:val="Sinespaciado"/>
              <w:rPr>
                <w:color w:val="76923C"/>
              </w:rPr>
            </w:pPr>
          </w:p>
          <w:p w14:paraId="4DC1839C" w14:textId="77777777" w:rsidR="00025109" w:rsidRPr="00AB054F" w:rsidRDefault="00BD7EE5" w:rsidP="00C712A8">
            <w:pPr>
              <w:pStyle w:val="Sinespaciado"/>
              <w:rPr>
                <w:color w:val="76923C"/>
                <w:sz w:val="44"/>
                <w:szCs w:val="44"/>
              </w:rPr>
            </w:pPr>
            <w:fldSimple w:instr=" TITLE   \* MERGEFORMAT ">
              <w:r w:rsidRPr="00BD7EE5">
                <w:rPr>
                  <w:color w:val="76923C"/>
                  <w:sz w:val="44"/>
                  <w:szCs w:val="44"/>
                </w:rPr>
                <w:t>CASOS</w:t>
              </w:r>
              <w:r>
                <w:t xml:space="preserve"> </w:t>
              </w:r>
              <w:r w:rsidRPr="00BD7EE5">
                <w:rPr>
                  <w:color w:val="76923C"/>
                  <w:sz w:val="44"/>
                  <w:szCs w:val="44"/>
                </w:rPr>
                <w:t>DE USO</w:t>
              </w:r>
            </w:fldSimple>
          </w:p>
        </w:tc>
      </w:tr>
    </w:tbl>
    <w:p w14:paraId="01E8051B" w14:textId="77777777" w:rsidR="00025109" w:rsidRDefault="00025109"/>
    <w:p w14:paraId="3D18A0C5" w14:textId="77777777" w:rsidR="00025109" w:rsidRDefault="00025109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8504"/>
      </w:tblGrid>
      <w:tr w:rsidR="00025109" w:rsidRPr="00AB054F" w14:paraId="59B98AE8" w14:textId="77777777">
        <w:tc>
          <w:tcPr>
            <w:tcW w:w="0" w:type="auto"/>
          </w:tcPr>
          <w:p w14:paraId="74DC75BD" w14:textId="77777777" w:rsidR="00025109" w:rsidRPr="00AB054F" w:rsidRDefault="00025109" w:rsidP="00025109">
            <w:pPr>
              <w:rPr>
                <w:b/>
                <w:bCs/>
                <w:caps/>
                <w:color w:val="76923C"/>
                <w:sz w:val="72"/>
                <w:szCs w:val="72"/>
              </w:rPr>
            </w:pPr>
          </w:p>
          <w:p w14:paraId="489DD224" w14:textId="77777777" w:rsidR="00025109" w:rsidRPr="00AB054F" w:rsidRDefault="00025109" w:rsidP="00025109">
            <w:pPr>
              <w:rPr>
                <w:b/>
                <w:bCs/>
                <w:caps/>
                <w:color w:val="76923C"/>
                <w:sz w:val="72"/>
                <w:szCs w:val="72"/>
              </w:rPr>
            </w:pPr>
          </w:p>
          <w:p w14:paraId="699379EE" w14:textId="77777777" w:rsidR="00025109" w:rsidRPr="00AB054F" w:rsidRDefault="00025109" w:rsidP="00FA5E72">
            <w:pPr>
              <w:rPr>
                <w:b/>
                <w:bCs/>
                <w:caps/>
                <w:sz w:val="72"/>
                <w:szCs w:val="72"/>
              </w:rPr>
            </w:pPr>
          </w:p>
        </w:tc>
      </w:tr>
      <w:tr w:rsidR="00025109" w:rsidRPr="00AB054F" w14:paraId="7318D7A2" w14:textId="77777777">
        <w:tc>
          <w:tcPr>
            <w:tcW w:w="0" w:type="auto"/>
          </w:tcPr>
          <w:p w14:paraId="3E12D241" w14:textId="77777777" w:rsidR="00025109" w:rsidRPr="00AB054F" w:rsidRDefault="00025109" w:rsidP="00025109">
            <w:pPr>
              <w:pStyle w:val="Sinespaciado"/>
              <w:rPr>
                <w:color w:val="7F7F7F"/>
              </w:rPr>
            </w:pPr>
            <w:r w:rsidRPr="00AB054F">
              <w:rPr>
                <w:rFonts w:ascii="Cambria" w:hAnsi="Cambria"/>
                <w:color w:val="D99594"/>
                <w:sz w:val="44"/>
                <w:szCs w:val="44"/>
              </w:rPr>
              <w:t xml:space="preserve"> </w:t>
            </w:r>
          </w:p>
        </w:tc>
      </w:tr>
    </w:tbl>
    <w:p w14:paraId="1B1561C2" w14:textId="77777777" w:rsidR="00025109" w:rsidRDefault="00025109"/>
    <w:p w14:paraId="1E54055A" w14:textId="77777777" w:rsidR="00025109" w:rsidRPr="00AB054F" w:rsidRDefault="00025109">
      <w:pPr>
        <w:rPr>
          <w:color w:val="D99594"/>
          <w:sz w:val="96"/>
          <w:szCs w:val="96"/>
        </w:rPr>
      </w:pPr>
    </w:p>
    <w:p w14:paraId="185E182D" w14:textId="77777777" w:rsidR="00025109" w:rsidRPr="00AB054F" w:rsidRDefault="00025109">
      <w:pPr>
        <w:rPr>
          <w:color w:val="D99594"/>
          <w:sz w:val="96"/>
          <w:szCs w:val="96"/>
        </w:rPr>
      </w:pPr>
    </w:p>
    <w:tbl>
      <w:tblPr>
        <w:tblW w:w="8789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8789"/>
      </w:tblGrid>
      <w:tr w:rsidR="00025109" w:rsidRPr="00AB054F" w14:paraId="58C5F0DA" w14:textId="77777777" w:rsidTr="00AB054F">
        <w:tc>
          <w:tcPr>
            <w:tcW w:w="8789" w:type="dxa"/>
            <w:tcBorders>
              <w:bottom w:val="single" w:sz="24" w:space="0" w:color="C0504D"/>
            </w:tcBorders>
            <w:shd w:val="clear" w:color="auto" w:fill="FFFFFF"/>
          </w:tcPr>
          <w:p w14:paraId="6CD23EF3" w14:textId="77110B1C" w:rsidR="00025109" w:rsidRPr="00AB054F" w:rsidRDefault="007A350A" w:rsidP="007A350A">
            <w:pPr>
              <w:spacing w:after="0" w:line="240" w:lineRule="auto"/>
              <w:rPr>
                <w:rFonts w:ascii="Cambria" w:eastAsia="Times New Roman" w:hAnsi="Cambria"/>
                <w:color w:val="D99594"/>
                <w:sz w:val="56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56"/>
                <w:szCs w:val="44"/>
              </w:rPr>
              <w:t>B</w:t>
            </w:r>
            <w:r w:rsidRPr="007A350A">
              <w:rPr>
                <w:rFonts w:ascii="Cambria" w:eastAsia="Times New Roman" w:hAnsi="Cambria"/>
                <w:color w:val="D99594"/>
                <w:sz w:val="56"/>
                <w:szCs w:val="44"/>
              </w:rPr>
              <w:t>iblioteca Autónoma Inteligente</w:t>
            </w:r>
          </w:p>
        </w:tc>
      </w:tr>
      <w:tr w:rsidR="00FF3975" w:rsidRPr="00AB054F" w14:paraId="25EE3DE7" w14:textId="77777777" w:rsidTr="00AB054F">
        <w:tc>
          <w:tcPr>
            <w:tcW w:w="8789" w:type="dxa"/>
            <w:tcBorders>
              <w:top w:val="nil"/>
              <w:right w:val="single" w:sz="8" w:space="0" w:color="C0504D"/>
            </w:tcBorders>
            <w:shd w:val="clear" w:color="auto" w:fill="FFFFFF"/>
          </w:tcPr>
          <w:p w14:paraId="3CB5CFB6" w14:textId="657CD84E" w:rsidR="00FF3975" w:rsidRPr="00AB054F" w:rsidRDefault="009307B9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96"/>
                <w:szCs w:val="96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Estudiante 1</w:t>
            </w:r>
          </w:p>
        </w:tc>
      </w:tr>
      <w:tr w:rsidR="00FF3975" w:rsidRPr="00AB054F" w14:paraId="33B354F6" w14:textId="77777777" w:rsidTr="00AB054F">
        <w:tc>
          <w:tcPr>
            <w:tcW w:w="8789" w:type="dxa"/>
            <w:tcBorders>
              <w:right w:val="single" w:sz="8" w:space="0" w:color="C0504D"/>
            </w:tcBorders>
            <w:shd w:val="clear" w:color="auto" w:fill="FFFFFF"/>
          </w:tcPr>
          <w:p w14:paraId="2C9CB019" w14:textId="3A70CFF2" w:rsidR="00FF3975" w:rsidRDefault="009307B9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Estudiante 2</w:t>
            </w:r>
          </w:p>
          <w:p w14:paraId="3FC99704" w14:textId="67D423BC" w:rsidR="00FF3975" w:rsidRP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16"/>
                <w:szCs w:val="16"/>
              </w:rPr>
            </w:pPr>
          </w:p>
        </w:tc>
      </w:tr>
      <w:tr w:rsidR="00FF3975" w:rsidRPr="00AB054F" w14:paraId="1AA9091C" w14:textId="77777777" w:rsidTr="00AB054F">
        <w:tc>
          <w:tcPr>
            <w:tcW w:w="8789" w:type="dxa"/>
            <w:tcBorders>
              <w:right w:val="single" w:sz="8" w:space="0" w:color="C0504D"/>
            </w:tcBorders>
            <w:shd w:val="clear" w:color="auto" w:fill="FFFFFF"/>
          </w:tcPr>
          <w:p w14:paraId="61CF4698" w14:textId="14E655A0" w:rsid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36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36"/>
                <w:szCs w:val="44"/>
              </w:rPr>
              <w:t xml:space="preserve">Fecha: </w:t>
            </w:r>
          </w:p>
          <w:p w14:paraId="41029208" w14:textId="77777777" w:rsid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</w:p>
        </w:tc>
      </w:tr>
    </w:tbl>
    <w:p w14:paraId="01CF3969" w14:textId="77777777" w:rsidR="00025109" w:rsidRPr="00AB054F" w:rsidRDefault="00025109">
      <w:pPr>
        <w:rPr>
          <w:color w:val="D99594"/>
          <w:sz w:val="96"/>
          <w:szCs w:val="96"/>
        </w:rPr>
      </w:pPr>
    </w:p>
    <w:p w14:paraId="05DA3509" w14:textId="77777777" w:rsidR="001F0628" w:rsidRDefault="001F0628"/>
    <w:p w14:paraId="3F025DC3" w14:textId="4E353091" w:rsidR="00004ADE" w:rsidRDefault="00AA4BE8" w:rsidP="00E203D6">
      <w:bookmarkStart w:id="0" w:name="_Toc280463800"/>
      <w:bookmarkStart w:id="1" w:name="_Toc280464381"/>
      <w:r>
        <w:br w:type="page"/>
      </w:r>
      <w:r w:rsidR="00DD294B" w:rsidRPr="00E203D6">
        <w:rPr>
          <w:rFonts w:ascii="Cambria" w:eastAsia="Times New Roman" w:hAnsi="Cambria"/>
          <w:b/>
          <w:bCs/>
          <w:color w:val="365F91"/>
          <w:sz w:val="28"/>
          <w:szCs w:val="28"/>
        </w:rPr>
        <w:lastRenderedPageBreak/>
        <w:t>HISTÓ</w:t>
      </w:r>
      <w:r w:rsidR="00004ADE" w:rsidRPr="00E203D6">
        <w:rPr>
          <w:rFonts w:ascii="Cambria" w:eastAsia="Times New Roman" w:hAnsi="Cambria"/>
          <w:b/>
          <w:bCs/>
          <w:color w:val="365F91"/>
          <w:sz w:val="28"/>
          <w:szCs w:val="28"/>
        </w:rPr>
        <w:t>RICO</w:t>
      </w:r>
      <w:bookmarkEnd w:id="0"/>
      <w:bookmarkEnd w:id="1"/>
    </w:p>
    <w:p w14:paraId="58D3E36F" w14:textId="77777777" w:rsidR="00004ADE" w:rsidRPr="00004ADE" w:rsidRDefault="00004ADE" w:rsidP="00004ADE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8"/>
        <w:gridCol w:w="1472"/>
        <w:gridCol w:w="4129"/>
        <w:gridCol w:w="1130"/>
      </w:tblGrid>
      <w:tr w:rsidR="0033764D" w:rsidRPr="00AB054F" w14:paraId="0F7CAE60" w14:textId="77777777" w:rsidTr="00AB083D">
        <w:tc>
          <w:tcPr>
            <w:tcW w:w="2308" w:type="dxa"/>
          </w:tcPr>
          <w:p w14:paraId="53C8F689" w14:textId="77777777" w:rsidR="00004ADE" w:rsidRPr="00AB054F" w:rsidRDefault="00004ADE" w:rsidP="00AB054F">
            <w:pPr>
              <w:spacing w:after="0" w:line="240" w:lineRule="auto"/>
              <w:jc w:val="center"/>
              <w:rPr>
                <w:rStyle w:val="nfasisintenso"/>
                <w:rFonts w:ascii="Cambria" w:eastAsia="Times New Roman" w:hAnsi="Cambria"/>
                <w:b w:val="0"/>
                <w:bCs w:val="0"/>
              </w:rPr>
            </w:pPr>
            <w:r w:rsidRPr="00AB054F">
              <w:rPr>
                <w:rStyle w:val="nfasisintenso"/>
                <w:rFonts w:ascii="Cambria" w:eastAsia="Times New Roman" w:hAnsi="Cambria"/>
                <w:bCs w:val="0"/>
              </w:rPr>
              <w:t>NOMBRE</w:t>
            </w:r>
          </w:p>
          <w:p w14:paraId="5FA6BE1C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1AD817EF" w14:textId="77777777" w:rsidR="00004ADE" w:rsidRPr="00AB054F" w:rsidRDefault="00004ADE" w:rsidP="00AB054F">
            <w:pPr>
              <w:spacing w:after="0" w:line="240" w:lineRule="auto"/>
              <w:jc w:val="center"/>
              <w:rPr>
                <w:rStyle w:val="nfasisintenso"/>
                <w:rFonts w:ascii="Cambria" w:eastAsia="Times New Roman" w:hAnsi="Cambria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FECHA</w:t>
            </w:r>
          </w:p>
          <w:p w14:paraId="6F1AE48B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color w:val="000000"/>
              </w:rPr>
            </w:pPr>
          </w:p>
        </w:tc>
        <w:tc>
          <w:tcPr>
            <w:tcW w:w="4129" w:type="dxa"/>
          </w:tcPr>
          <w:p w14:paraId="75BE9597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i/>
                <w:iCs/>
                <w:color w:val="4F81BD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CAMBIO</w:t>
            </w:r>
          </w:p>
        </w:tc>
        <w:tc>
          <w:tcPr>
            <w:tcW w:w="1130" w:type="dxa"/>
          </w:tcPr>
          <w:p w14:paraId="2B7DADAE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i/>
                <w:iCs/>
                <w:color w:val="4F81BD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PAGINA</w:t>
            </w:r>
          </w:p>
        </w:tc>
      </w:tr>
      <w:tr w:rsidR="00F83F7E" w:rsidRPr="00AB054F" w14:paraId="60EC5B9B" w14:textId="77777777" w:rsidTr="00AB083D">
        <w:tc>
          <w:tcPr>
            <w:tcW w:w="2308" w:type="dxa"/>
            <w:shd w:val="clear" w:color="auto" w:fill="E6EED5"/>
          </w:tcPr>
          <w:p w14:paraId="3D3A5B43" w14:textId="41B8B7C1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02CBF0A3" w14:textId="0A719047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4DB41C7" w14:textId="6F2C1D6B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4A7761B6" w14:textId="61254DF2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78C73B81" w14:textId="77777777" w:rsidTr="00AB083D">
        <w:tc>
          <w:tcPr>
            <w:tcW w:w="2308" w:type="dxa"/>
          </w:tcPr>
          <w:p w14:paraId="66833700" w14:textId="48BAB635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52E1F834" w14:textId="50EA548E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41FBD0BC" w14:textId="2D4BD2FF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7483A113" w14:textId="666E3749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0FFA086C" w14:textId="77777777" w:rsidTr="00AB083D">
        <w:tc>
          <w:tcPr>
            <w:tcW w:w="2308" w:type="dxa"/>
            <w:shd w:val="clear" w:color="auto" w:fill="E6EED5"/>
          </w:tcPr>
          <w:p w14:paraId="0E42A965" w14:textId="0220AA58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2E693FF7" w14:textId="6AACCC25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16C7AA05" w14:textId="47718FF7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4D239A4" w14:textId="3DECFB4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4651B587" w14:textId="77777777" w:rsidTr="00AB083D">
        <w:tc>
          <w:tcPr>
            <w:tcW w:w="2308" w:type="dxa"/>
          </w:tcPr>
          <w:p w14:paraId="0621C16C" w14:textId="31A15110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580609D3" w14:textId="4383C820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7AB3C954" w14:textId="6C3EE27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5E3F8803" w14:textId="3A33B1F5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22D554AB" w14:textId="77777777" w:rsidTr="00AB083D">
        <w:tc>
          <w:tcPr>
            <w:tcW w:w="2308" w:type="dxa"/>
            <w:shd w:val="clear" w:color="auto" w:fill="E6EED5"/>
          </w:tcPr>
          <w:p w14:paraId="47ADDF19" w14:textId="5BB7CF90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7454A0DD" w14:textId="5E3CC0A8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DAC35DE" w14:textId="2FA81510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29B81F5" w14:textId="14AF99B3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48B9A3A9" w14:textId="77777777" w:rsidTr="00AB083D">
        <w:tc>
          <w:tcPr>
            <w:tcW w:w="2308" w:type="dxa"/>
          </w:tcPr>
          <w:p w14:paraId="6D1DF498" w14:textId="26A2FA90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313D5F35" w14:textId="1083AD7B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1A7A54FD" w14:textId="3A3B5048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621B347E" w14:textId="35A29BAF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21B4224D" w14:textId="77777777" w:rsidTr="00AB083D">
        <w:tc>
          <w:tcPr>
            <w:tcW w:w="2308" w:type="dxa"/>
            <w:shd w:val="clear" w:color="auto" w:fill="E6EED5"/>
          </w:tcPr>
          <w:p w14:paraId="14C854BA" w14:textId="5B0A1F38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64671E3D" w14:textId="3FFCA9C7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2FFEC9D" w14:textId="3D9CB5F1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F2536CD" w14:textId="5573269A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11486831" w14:textId="77777777" w:rsidTr="00AB083D">
        <w:trPr>
          <w:trHeight w:val="185"/>
        </w:trPr>
        <w:tc>
          <w:tcPr>
            <w:tcW w:w="2308" w:type="dxa"/>
            <w:shd w:val="clear" w:color="auto" w:fill="E6EED5"/>
          </w:tcPr>
          <w:p w14:paraId="28A55D0D" w14:textId="43CF22D4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6AEF7258" w14:textId="1DD30763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7F0283C4" w14:textId="2D75DE04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1E85E254" w14:textId="2E5C7EB6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46524EDD" w14:textId="77777777" w:rsidTr="00AB083D">
        <w:tc>
          <w:tcPr>
            <w:tcW w:w="2308" w:type="dxa"/>
            <w:shd w:val="clear" w:color="auto" w:fill="E6EED5"/>
          </w:tcPr>
          <w:p w14:paraId="41BD6ACF" w14:textId="24E1DCAC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1AB75949" w14:textId="0F9010D1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06E90BA8" w14:textId="1FA1719B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3570E01B" w14:textId="7C77EBE4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6A8B4B1F" w14:textId="77777777" w:rsidTr="00AB083D">
        <w:tc>
          <w:tcPr>
            <w:tcW w:w="2308" w:type="dxa"/>
            <w:shd w:val="clear" w:color="auto" w:fill="E6EED5"/>
          </w:tcPr>
          <w:p w14:paraId="27CF41F7" w14:textId="24E19395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552266DD" w14:textId="751E4247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23D106BA" w14:textId="09394525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24FBCA44" w14:textId="07DB758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262492EF" w14:textId="77777777" w:rsidTr="00AB083D">
        <w:tc>
          <w:tcPr>
            <w:tcW w:w="2308" w:type="dxa"/>
            <w:shd w:val="clear" w:color="auto" w:fill="E6EED5"/>
          </w:tcPr>
          <w:p w14:paraId="081FCD55" w14:textId="1128B456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4714D7D2" w14:textId="34C1FD8C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05A877FF" w14:textId="58A45E49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2B1029E9" w14:textId="7CE78348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1FB90DAD" w14:textId="77777777" w:rsidTr="00AB083D">
        <w:tc>
          <w:tcPr>
            <w:tcW w:w="2308" w:type="dxa"/>
            <w:shd w:val="clear" w:color="auto" w:fill="E6EED5"/>
          </w:tcPr>
          <w:p w14:paraId="1D25AFEF" w14:textId="224109B6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49DB1F3E" w14:textId="22729EC1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764A68EF" w14:textId="1209F116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1FA889BE" w14:textId="619AFDD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1694B6EC" w14:textId="77777777" w:rsidR="00475D48" w:rsidRDefault="00475D48"/>
    <w:p w14:paraId="623A3221" w14:textId="77777777" w:rsidR="00475D48" w:rsidRDefault="00475D48">
      <w:r>
        <w:br w:type="page"/>
      </w:r>
    </w:p>
    <w:p w14:paraId="6DA2173E" w14:textId="77777777" w:rsidR="006707DD" w:rsidRDefault="00004ADE" w:rsidP="00AA4BE8">
      <w:pPr>
        <w:pStyle w:val="Ttulo1"/>
        <w:numPr>
          <w:ilvl w:val="0"/>
          <w:numId w:val="0"/>
        </w:numPr>
        <w:ind w:left="432"/>
      </w:pPr>
      <w:bookmarkStart w:id="2" w:name="_Toc280463801"/>
      <w:bookmarkStart w:id="3" w:name="_Toc280464382"/>
      <w:bookmarkStart w:id="4" w:name="_Toc207261933"/>
      <w:r>
        <w:lastRenderedPageBreak/>
        <w:t>T</w:t>
      </w:r>
      <w:r w:rsidR="006707DD">
        <w:t>ABLA DE CONTENIDOS</w:t>
      </w:r>
      <w:bookmarkEnd w:id="2"/>
      <w:bookmarkEnd w:id="3"/>
      <w:bookmarkEnd w:id="4"/>
    </w:p>
    <w:p w14:paraId="7E629E01" w14:textId="77777777" w:rsidR="00035F03" w:rsidRPr="00035F03" w:rsidRDefault="00035F03" w:rsidP="00035F03"/>
    <w:p w14:paraId="25689FF2" w14:textId="195CBCE1" w:rsidR="002D5801" w:rsidRDefault="00C8346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r>
        <w:rPr>
          <w:rFonts w:ascii="Cambria" w:eastAsia="Times New Roman" w:hAnsi="Cambria"/>
          <w:b/>
          <w:bCs/>
          <w:color w:val="365F91"/>
          <w:sz w:val="28"/>
          <w:szCs w:val="28"/>
        </w:rPr>
        <w:fldChar w:fldCharType="begin"/>
      </w:r>
      <w:r w:rsidR="006707DD">
        <w:instrText xml:space="preserve"> TOC \o "1-3" \h \z \u </w:instrText>
      </w:r>
      <w:r>
        <w:rPr>
          <w:rFonts w:ascii="Cambria" w:eastAsia="Times New Roman" w:hAnsi="Cambria"/>
          <w:b/>
          <w:bCs/>
          <w:color w:val="365F91"/>
          <w:sz w:val="28"/>
          <w:szCs w:val="28"/>
        </w:rPr>
        <w:fldChar w:fldCharType="separate"/>
      </w:r>
      <w:hyperlink w:anchor="_Toc207261933" w:history="1">
        <w:r w:rsidR="002D5801" w:rsidRPr="006D769A">
          <w:rPr>
            <w:rStyle w:val="Hipervnculo"/>
            <w:noProof/>
          </w:rPr>
          <w:t>TABLA DE CONTENIDOS</w:t>
        </w:r>
        <w:r w:rsidR="002D5801">
          <w:rPr>
            <w:noProof/>
            <w:webHidden/>
          </w:rPr>
          <w:tab/>
        </w:r>
        <w:r w:rsidR="002D5801">
          <w:rPr>
            <w:noProof/>
            <w:webHidden/>
          </w:rPr>
          <w:fldChar w:fldCharType="begin"/>
        </w:r>
        <w:r w:rsidR="002D5801">
          <w:rPr>
            <w:noProof/>
            <w:webHidden/>
          </w:rPr>
          <w:instrText xml:space="preserve"> PAGEREF _Toc207261933 \h </w:instrText>
        </w:r>
        <w:r w:rsidR="002D5801">
          <w:rPr>
            <w:noProof/>
            <w:webHidden/>
          </w:rPr>
        </w:r>
        <w:r w:rsidR="002D5801"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3</w:t>
        </w:r>
        <w:r w:rsidR="002D5801">
          <w:rPr>
            <w:noProof/>
            <w:webHidden/>
          </w:rPr>
          <w:fldChar w:fldCharType="end"/>
        </w:r>
      </w:hyperlink>
    </w:p>
    <w:p w14:paraId="39CCC3FB" w14:textId="42A186A1" w:rsidR="002D5801" w:rsidRDefault="002D5801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34" w:history="1">
        <w:r w:rsidRPr="006D769A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874F71" w14:textId="7DDD81C6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35" w:history="1">
        <w:r w:rsidRPr="006D769A">
          <w:rPr>
            <w:rStyle w:val="Hipervnculo"/>
            <w:rFonts w:ascii="Cambria" w:hAnsi="Cambria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FFAB66" w14:textId="66F189BD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36" w:history="1">
        <w:r w:rsidRPr="006D769A">
          <w:rPr>
            <w:rStyle w:val="Hipervnculo"/>
            <w:rFonts w:ascii="Cambria" w:hAnsi="Cambria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noProof/>
          </w:rPr>
          <w:t>Ámbito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5F1995" w14:textId="741E5962" w:rsidR="002D5801" w:rsidRDefault="002D5801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37" w:history="1">
        <w:r w:rsidRPr="006D769A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54570" w14:textId="082AE247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38" w:history="1">
        <w:r w:rsidRPr="006D769A">
          <w:rPr>
            <w:rStyle w:val="Hipervnculo"/>
            <w:rFonts w:ascii="Cambria" w:hAnsi="Cambria"/>
            <w:iC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1 - Gestión de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25D17F" w14:textId="19B958F9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39" w:history="1">
        <w:r w:rsidRPr="006D769A">
          <w:rPr>
            <w:rStyle w:val="Hipervnculo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 – Acceder a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E2DFFC" w14:textId="1D2E64C0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0" w:history="1">
        <w:r w:rsidRPr="006D769A">
          <w:rPr>
            <w:rStyle w:val="Hipervnculo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2 – Consultar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B7A14A" w14:textId="6B14456C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1" w:history="1">
        <w:r w:rsidRPr="006D769A">
          <w:rPr>
            <w:rStyle w:val="Hipervnculo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3 – Devolver libros.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B34615" w14:textId="4DCF22F8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2" w:history="1">
        <w:r w:rsidRPr="006D769A">
          <w:rPr>
            <w:rStyle w:val="Hipervnculo"/>
            <w:rFonts w:ascii="Cambria" w:hAnsi="Cambria"/>
            <w:iCs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2 – Solicitud de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94884B" w14:textId="4C07BA4C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3" w:history="1">
        <w:r w:rsidRPr="006D769A">
          <w:rPr>
            <w:rStyle w:val="Hipervnculo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04 - Solicitar el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3D77F7" w14:textId="36A5743D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4" w:history="1">
        <w:r w:rsidRPr="006D769A">
          <w:rPr>
            <w:rStyle w:val="Hipervnculo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05 – Localizar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302CF3" w14:textId="4CFA31D3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5" w:history="1">
        <w:r w:rsidRPr="006D769A">
          <w:rPr>
            <w:rStyle w:val="Hipervnculo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06 – Enviar el libro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39479C" w14:textId="47DA79C9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6" w:history="1">
        <w:r w:rsidRPr="006D769A">
          <w:rPr>
            <w:rStyle w:val="Hipervnculo"/>
            <w:rFonts w:ascii="Cambria" w:hAnsi="Cambria"/>
            <w:iCs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3 – Identificación y acceso a la biblioteca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7D03A3" w14:textId="55D1559B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7" w:history="1">
        <w:r w:rsidRPr="006D769A">
          <w:rPr>
            <w:rStyle w:val="Hipervnculo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07 – Identificarse y acceder a la biblioteca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01677F" w14:textId="28FDB318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8" w:history="1">
        <w:r w:rsidRPr="006D769A">
          <w:rPr>
            <w:rStyle w:val="Hipervnculo"/>
            <w:rFonts w:ascii="Cambria" w:hAnsi="Cambria"/>
            <w:iC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4 – Devolución y clasificación de libros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EC4076" w14:textId="655B4E6E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49" w:history="1">
        <w:r w:rsidRPr="006D769A">
          <w:rPr>
            <w:rStyle w:val="Hipervnculo"/>
            <w:noProof/>
          </w:rPr>
          <w:t>2.4.1.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08 – Deposito de un libro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1DA16" w14:textId="7EC048C1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0" w:history="1">
        <w:r w:rsidRPr="006D769A">
          <w:rPr>
            <w:rStyle w:val="Hipervnculo"/>
            <w:noProof/>
          </w:rPr>
          <w:t>2.4.2.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09 – Escaneo del libro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C87B6C" w14:textId="62938F28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1" w:history="1">
        <w:r w:rsidRPr="006D769A">
          <w:rPr>
            <w:rStyle w:val="Hipervnculo"/>
            <w:rFonts w:ascii="Cambria" w:hAnsi="Cambria"/>
            <w:iCs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5 – Control de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33BA9F" w14:textId="46ED109A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2" w:history="1">
        <w:r w:rsidRPr="006D769A">
          <w:rPr>
            <w:rStyle w:val="Hipervnculo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10 – Gestión de inventario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8B3E2E" w14:textId="72C4A944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3" w:history="1">
        <w:r w:rsidRPr="006D769A">
          <w:rPr>
            <w:rStyle w:val="Hipervnculo"/>
            <w:rFonts w:ascii="Cambria" w:hAnsi="Cambria"/>
            <w:iCs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6 – Emisión de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DD2B13" w14:textId="4426C247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4" w:history="1">
        <w:r w:rsidRPr="006D769A">
          <w:rPr>
            <w:rStyle w:val="Hipervnculo"/>
            <w:noProof/>
          </w:rPr>
          <w:t>2.6.1.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11 – Emisión de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CA52DE" w14:textId="4CC15513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5" w:history="1">
        <w:r w:rsidRPr="006D769A">
          <w:rPr>
            <w:rStyle w:val="Hipervnculo"/>
            <w:rFonts w:ascii="Cambria" w:hAnsi="Cambria"/>
            <w:iCs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7 – Consulta del Catálogo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D9D5C1" w14:textId="306DDF55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6" w:history="1">
        <w:r w:rsidRPr="006D769A">
          <w:rPr>
            <w:rStyle w:val="Hipervnculo"/>
            <w:noProof/>
          </w:rPr>
          <w:t>2.7.1.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12 – Consulta del Catálogo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EA3569" w14:textId="43180B1B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7" w:history="1">
        <w:r w:rsidRPr="006D769A">
          <w:rPr>
            <w:rStyle w:val="Hipervnculo"/>
            <w:rFonts w:ascii="Cambria" w:hAnsi="Cambria"/>
            <w:iCs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8 – Definición de Políticas de Préstamo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0FF75B" w14:textId="12F677A0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8" w:history="1">
        <w:r w:rsidRPr="006D769A">
          <w:rPr>
            <w:rStyle w:val="Hipervnculo"/>
            <w:noProof/>
          </w:rPr>
          <w:t>2.8.1.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13 – Definición de Políticas de Préstamo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911B5A" w14:textId="0AD3D582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59" w:history="1">
        <w:r w:rsidRPr="006D769A">
          <w:rPr>
            <w:rStyle w:val="Hipervnculo"/>
            <w:noProof/>
          </w:rPr>
          <w:t>2.8.2.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14 – Aplicación de bloqueo temporal por Reincidencia.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D31580" w14:textId="0F5BFA3E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0" w:history="1">
        <w:r w:rsidRPr="006D769A">
          <w:rPr>
            <w:rStyle w:val="Hipervnculo"/>
            <w:noProof/>
          </w:rPr>
          <w:t>2.8.3.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15 – Envío de notificaciones sobre devoluciones.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ECA61E" w14:textId="33E05227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1" w:history="1">
        <w:r w:rsidRPr="006D769A">
          <w:rPr>
            <w:rStyle w:val="Hipervnculo"/>
            <w:rFonts w:ascii="Cambria" w:hAnsi="Cambria"/>
            <w:iCs/>
            <w:noProof/>
          </w:rPr>
          <w:t>2.9.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9 – Asistencia Remota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ADA5D8" w14:textId="3D7DE3EF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2" w:history="1">
        <w:r w:rsidRPr="006D769A">
          <w:rPr>
            <w:rStyle w:val="Hipervnculo"/>
            <w:noProof/>
          </w:rPr>
          <w:t>2.9.1.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16 – Solicitud de Asistencia Remota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BFF3E3" w14:textId="484AE1C7" w:rsidR="002D5801" w:rsidRDefault="002D5801">
      <w:pPr>
        <w:pStyle w:val="TDC3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3" w:history="1">
        <w:r w:rsidRPr="006D769A">
          <w:rPr>
            <w:rStyle w:val="Hipervnculo"/>
            <w:noProof/>
          </w:rPr>
          <w:t>2.9.2.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17 – Asistencia Remota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FC0995" w14:textId="39414C2E" w:rsidR="002D5801" w:rsidRDefault="002D5801">
      <w:pPr>
        <w:pStyle w:val="TDC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4" w:history="1">
        <w:r w:rsidRPr="006D769A">
          <w:rPr>
            <w:rStyle w:val="Hipervnculo"/>
            <w:rFonts w:ascii="Cambria" w:hAnsi="Cambria"/>
            <w:iCs/>
            <w:noProof/>
          </w:rPr>
          <w:t>2.10.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rFonts w:ascii="Cambria" w:hAnsi="Cambria"/>
            <w:iCs/>
            <w:noProof/>
          </w:rPr>
          <w:t>Característica 10 – Integración con otros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0862DC" w14:textId="3ABABDBA" w:rsidR="002D5801" w:rsidRDefault="002D5801">
      <w:pPr>
        <w:pStyle w:val="TDC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5" w:history="1">
        <w:r w:rsidRPr="006D769A">
          <w:rPr>
            <w:rStyle w:val="Hipervnculo"/>
            <w:noProof/>
          </w:rPr>
          <w:t>2.10.1.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Caso de uso 18 – Acceso a la Base de Datos y Sistemas Institucionales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C56192" w14:textId="7F4C016B" w:rsidR="002D5801" w:rsidRDefault="002D5801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07261966" w:history="1">
        <w:r w:rsidRPr="006D769A">
          <w:rPr>
            <w:rStyle w:val="Hipervnculo"/>
            <w:rFonts w:asciiTheme="majorHAnsi" w:hAnsiTheme="maj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6D769A">
          <w:rPr>
            <w:rStyle w:val="Hipervnculo"/>
            <w:noProof/>
          </w:rPr>
          <w:t>REQUISITOS</w:t>
        </w:r>
        <w:r w:rsidRPr="006D769A">
          <w:rPr>
            <w:rStyle w:val="Hipervnculo"/>
            <w:rFonts w:asciiTheme="majorHAnsi" w:hAnsiTheme="majorHAnsi"/>
            <w:noProof/>
          </w:rPr>
          <w:t xml:space="preserve">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_Toc207261966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D4C8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D96D19" w14:textId="593CFB19" w:rsidR="006707DD" w:rsidRDefault="00C8346E" w:rsidP="001F0628">
      <w:r>
        <w:fldChar w:fldCharType="end"/>
      </w:r>
    </w:p>
    <w:p w14:paraId="1C3B42A2" w14:textId="77777777" w:rsidR="001F0628" w:rsidRDefault="001F0628" w:rsidP="001F0628"/>
    <w:p w14:paraId="28780B08" w14:textId="77777777" w:rsidR="00004ADE" w:rsidRDefault="00004ADE">
      <w:r>
        <w:br w:type="page"/>
      </w:r>
    </w:p>
    <w:p w14:paraId="204C0501" w14:textId="77777777" w:rsidR="00004ADE" w:rsidRDefault="00004ADE" w:rsidP="005F691E">
      <w:pPr>
        <w:pStyle w:val="Ttulo1"/>
        <w:numPr>
          <w:ilvl w:val="0"/>
          <w:numId w:val="19"/>
        </w:numPr>
      </w:pPr>
      <w:bookmarkStart w:id="5" w:name="_Toc207261934"/>
      <w:r>
        <w:lastRenderedPageBreak/>
        <w:t>INTRODUCCIÓN</w:t>
      </w:r>
      <w:bookmarkEnd w:id="5"/>
    </w:p>
    <w:p w14:paraId="7C48C5C8" w14:textId="77777777" w:rsidR="005F691E" w:rsidRPr="005F691E" w:rsidRDefault="005F691E" w:rsidP="005F691E">
      <w:pPr>
        <w:pStyle w:val="Ttulo2"/>
        <w:rPr>
          <w:rFonts w:ascii="Cambria" w:hAnsi="Cambria"/>
          <w:i w:val="0"/>
          <w:color w:val="365F91"/>
          <w:szCs w:val="24"/>
        </w:rPr>
      </w:pPr>
      <w:bookmarkStart w:id="6" w:name="_Toc206526282"/>
      <w:bookmarkStart w:id="7" w:name="_Toc207261935"/>
      <w:r w:rsidRPr="005F691E">
        <w:rPr>
          <w:rFonts w:ascii="Cambria" w:hAnsi="Cambria"/>
          <w:i w:val="0"/>
          <w:color w:val="365F91"/>
          <w:szCs w:val="24"/>
        </w:rPr>
        <w:t>Objetivos</w:t>
      </w:r>
      <w:bookmarkEnd w:id="6"/>
      <w:bookmarkEnd w:id="7"/>
    </w:p>
    <w:p w14:paraId="0ED88D29" w14:textId="77777777" w:rsidR="005F691E" w:rsidRDefault="005F691E" w:rsidP="005F691E">
      <w:pPr>
        <w:pStyle w:val="Prrafodelista"/>
        <w:numPr>
          <w:ilvl w:val="0"/>
          <w:numId w:val="20"/>
        </w:numPr>
        <w:jc w:val="both"/>
      </w:pPr>
      <w:r w:rsidRPr="00E67735">
        <w:t>Modernizar</w:t>
      </w:r>
      <w:r>
        <w:t>, o</w:t>
      </w:r>
      <w:r w:rsidRPr="00E67735">
        <w:t>ptimizar la gestión y el uso de los recursos bibliográficos</w:t>
      </w:r>
      <w:r>
        <w:t xml:space="preserve"> que permitirá a los estudiantes, docentes e investigadores solicitar, acceder, consultar y devolver libros y otros materiales de forma completamente automatizada.</w:t>
      </w:r>
    </w:p>
    <w:p w14:paraId="336D11F2" w14:textId="33CCEE0D" w:rsidR="005F691E" w:rsidRDefault="004078D9" w:rsidP="005F691E">
      <w:pPr>
        <w:pStyle w:val="Ttulo2"/>
        <w:rPr>
          <w:rFonts w:ascii="Cambria" w:hAnsi="Cambria"/>
          <w:i w:val="0"/>
          <w:color w:val="365F91"/>
          <w:szCs w:val="24"/>
        </w:rPr>
      </w:pPr>
      <w:bookmarkStart w:id="8" w:name="_Toc207261936"/>
      <w:r>
        <w:rPr>
          <w:rFonts w:ascii="Cambria" w:hAnsi="Cambria"/>
          <w:i w:val="0"/>
          <w:color w:val="365F91"/>
          <w:szCs w:val="24"/>
        </w:rPr>
        <w:t>Ámbito</w:t>
      </w:r>
      <w:bookmarkEnd w:id="8"/>
    </w:p>
    <w:p w14:paraId="2AE8E5AD" w14:textId="182D2644" w:rsidR="004078D9" w:rsidRPr="004078D9" w:rsidRDefault="00AF77DA" w:rsidP="00E87994">
      <w:pPr>
        <w:pStyle w:val="Prrafodelista"/>
        <w:numPr>
          <w:ilvl w:val="0"/>
          <w:numId w:val="20"/>
        </w:numPr>
        <w:spacing w:after="0"/>
        <w:jc w:val="both"/>
      </w:pPr>
      <w:r>
        <w:t>E</w:t>
      </w:r>
      <w:r w:rsidR="004078D9" w:rsidRPr="004078D9">
        <w:t xml:space="preserve">l desarrollo de un sistema automatizado </w:t>
      </w:r>
      <w:r>
        <w:t xml:space="preserve">incluye </w:t>
      </w:r>
      <w:r w:rsidR="004078D9" w:rsidRPr="004078D9">
        <w:t>gestión de libros físicos y digitales, sistema de acceso</w:t>
      </w:r>
      <w:r w:rsidR="004078D9">
        <w:t>, biblioteca digital, a</w:t>
      </w:r>
      <w:r w:rsidR="004078D9" w:rsidRPr="004078D9">
        <w:t xml:space="preserve">sistencia remota y una integración completa con los sistemas existentes </w:t>
      </w:r>
      <w:r w:rsidR="006B1B00">
        <w:t>en la institución</w:t>
      </w:r>
      <w:r w:rsidR="004078D9" w:rsidRPr="004078D9">
        <w:t>.</w:t>
      </w:r>
    </w:p>
    <w:p w14:paraId="10F7FE0A" w14:textId="480A5055" w:rsidR="00685BEB" w:rsidRDefault="0033764D" w:rsidP="009A60EA">
      <w:pPr>
        <w:pStyle w:val="Ttulo1"/>
        <w:numPr>
          <w:ilvl w:val="0"/>
          <w:numId w:val="19"/>
        </w:numPr>
        <w:rPr>
          <w:rStyle w:val="nfasisintenso"/>
          <w:b/>
          <w:bCs/>
          <w:i w:val="0"/>
          <w:iCs w:val="0"/>
          <w:color w:val="365F91"/>
        </w:rPr>
      </w:pPr>
      <w:bookmarkStart w:id="9" w:name="_Toc207261937"/>
      <w:r>
        <w:rPr>
          <w:rStyle w:val="nfasisintenso"/>
          <w:b/>
          <w:bCs/>
          <w:i w:val="0"/>
          <w:iCs w:val="0"/>
          <w:color w:val="365F91"/>
        </w:rPr>
        <w:t>Especificación de Casos de Uso</w:t>
      </w:r>
      <w:bookmarkEnd w:id="9"/>
    </w:p>
    <w:p w14:paraId="73CE4544" w14:textId="77777777" w:rsidR="00AA7CF8" w:rsidRPr="00AA7CF8" w:rsidRDefault="00AA7CF8" w:rsidP="00AA7CF8"/>
    <w:p w14:paraId="1FCCAC82" w14:textId="1B30DFD1" w:rsidR="00EE5FDD" w:rsidRPr="00C5723F" w:rsidRDefault="005E273E" w:rsidP="005F691E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b/>
          <w:bCs/>
          <w:color w:val="365F91"/>
          <w:szCs w:val="24"/>
        </w:rPr>
      </w:pPr>
      <w:bookmarkStart w:id="10" w:name="_Toc207261938"/>
      <w:r>
        <w:rPr>
          <w:rStyle w:val="nfasisintenso"/>
          <w:rFonts w:ascii="Cambria" w:hAnsi="Cambria"/>
          <w:b/>
          <w:bCs/>
          <w:color w:val="365F91"/>
          <w:szCs w:val="24"/>
        </w:rPr>
        <w:t xml:space="preserve">Característica 1 - </w:t>
      </w:r>
      <w:r w:rsidR="00C5723F" w:rsidRPr="00C5723F">
        <w:rPr>
          <w:rStyle w:val="nfasisintenso"/>
          <w:rFonts w:ascii="Cambria" w:hAnsi="Cambria"/>
          <w:b/>
          <w:bCs/>
          <w:color w:val="365F91"/>
          <w:szCs w:val="24"/>
        </w:rPr>
        <w:t>Gestión de libros</w:t>
      </w:r>
      <w:bookmarkEnd w:id="10"/>
    </w:p>
    <w:p w14:paraId="668DF6F9" w14:textId="7B068579" w:rsidR="00760B37" w:rsidRPr="00760B37" w:rsidRDefault="00A77189" w:rsidP="00C5723F">
      <w:pPr>
        <w:jc w:val="center"/>
      </w:pPr>
      <w:r w:rsidRPr="00A77189">
        <w:rPr>
          <w:noProof/>
        </w:rPr>
        <w:drawing>
          <wp:inline distT="0" distB="0" distL="0" distR="0" wp14:anchorId="443B6D04" wp14:editId="36D2083F">
            <wp:extent cx="4686706" cy="2667231"/>
            <wp:effectExtent l="0" t="0" r="0" b="0"/>
            <wp:docPr id="462420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0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2C14" w14:textId="06204EA1" w:rsidR="00CD7715" w:rsidRDefault="00AC0069" w:rsidP="005F691E">
      <w:pPr>
        <w:pStyle w:val="Ttulo3"/>
        <w:numPr>
          <w:ilvl w:val="2"/>
          <w:numId w:val="3"/>
        </w:numPr>
      </w:pPr>
      <w:bookmarkStart w:id="11" w:name="_Toc207261939"/>
      <w:r>
        <w:t xml:space="preserve">Caso de uso 1 </w:t>
      </w:r>
      <w:r w:rsidR="00B0633D">
        <w:t>–</w:t>
      </w:r>
      <w:r>
        <w:t xml:space="preserve"> </w:t>
      </w:r>
      <w:r w:rsidR="000409DB">
        <w:t>Acceder</w:t>
      </w:r>
      <w:r w:rsidR="00B0633D">
        <w:t xml:space="preserve"> a libros</w:t>
      </w:r>
      <w:bookmarkEnd w:id="11"/>
    </w:p>
    <w:p w14:paraId="10B3C307" w14:textId="77777777" w:rsidR="00CD7715" w:rsidRPr="00CD7715" w:rsidRDefault="00CD7715" w:rsidP="00CD7715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EE5FDD" w:rsidRPr="00AB054F" w14:paraId="5070C221" w14:textId="77777777" w:rsidTr="00CD7715">
        <w:tc>
          <w:tcPr>
            <w:tcW w:w="1809" w:type="dxa"/>
          </w:tcPr>
          <w:p w14:paraId="2369EC6B" w14:textId="77777777" w:rsidR="00EE5FDD" w:rsidRPr="00AB054F" w:rsidRDefault="00EE5FDD" w:rsidP="00AB054F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319F89A8" w14:textId="77777777" w:rsidR="00EE5FDD" w:rsidRPr="00AB054F" w:rsidRDefault="00213849" w:rsidP="00AB054F">
            <w:pPr>
              <w:spacing w:after="0" w:line="240" w:lineRule="auto"/>
            </w:pPr>
            <w:r>
              <w:t>CU01</w:t>
            </w:r>
          </w:p>
        </w:tc>
      </w:tr>
      <w:tr w:rsidR="00EE5FDD" w:rsidRPr="00AB054F" w14:paraId="57B3B498" w14:textId="77777777" w:rsidTr="00CD7715">
        <w:tc>
          <w:tcPr>
            <w:tcW w:w="1809" w:type="dxa"/>
          </w:tcPr>
          <w:p w14:paraId="10D44C80" w14:textId="77777777" w:rsidR="00EE5FDD" w:rsidRPr="00AB054F" w:rsidRDefault="00EE5FDD" w:rsidP="00AB054F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3B877C2E" w14:textId="10233794" w:rsidR="00EE5FDD" w:rsidRPr="00AB054F" w:rsidRDefault="00AC0069" w:rsidP="00AB054F">
            <w:pPr>
              <w:spacing w:after="0" w:line="240" w:lineRule="auto"/>
            </w:pPr>
            <w:r w:rsidRPr="00B0633D">
              <w:t>Acceder</w:t>
            </w:r>
            <w:r w:rsidR="00B0633D" w:rsidRPr="00B0633D">
              <w:t xml:space="preserve"> a libros</w:t>
            </w:r>
          </w:p>
        </w:tc>
      </w:tr>
      <w:tr w:rsidR="00EE5FDD" w:rsidRPr="00AB054F" w14:paraId="4ACD8CF1" w14:textId="77777777" w:rsidTr="00CD7715">
        <w:tc>
          <w:tcPr>
            <w:tcW w:w="1809" w:type="dxa"/>
          </w:tcPr>
          <w:p w14:paraId="24241ACA" w14:textId="77777777" w:rsidR="00EE5FDD" w:rsidRPr="00AB054F" w:rsidRDefault="00EE5FDD" w:rsidP="00AB054F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18247C9F" w14:textId="559B4A4B" w:rsidR="00EE5FDD" w:rsidRPr="00A72644" w:rsidRDefault="00126C7F" w:rsidP="00B0633D">
            <w:pPr>
              <w:spacing w:after="0" w:line="240" w:lineRule="auto"/>
            </w:pPr>
            <w:r>
              <w:t>Acceder al material bibliográfico de la biblioteca automatizada</w:t>
            </w:r>
          </w:p>
        </w:tc>
      </w:tr>
      <w:tr w:rsidR="00EE5FDD" w:rsidRPr="00AB054F" w14:paraId="097572C3" w14:textId="77777777" w:rsidTr="00CD7715">
        <w:tc>
          <w:tcPr>
            <w:tcW w:w="1809" w:type="dxa"/>
          </w:tcPr>
          <w:p w14:paraId="4AA4E7B2" w14:textId="77777777" w:rsidR="00EE5FDD" w:rsidRPr="00AB054F" w:rsidRDefault="00EE5FDD" w:rsidP="00AB054F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335971F4" w14:textId="47E569AD" w:rsidR="00EE5FDD" w:rsidRPr="00AB054F" w:rsidRDefault="00126C7F" w:rsidP="00AB054F">
            <w:pPr>
              <w:spacing w:after="0" w:line="240" w:lineRule="auto"/>
            </w:pPr>
            <w:r w:rsidRPr="00B0633D">
              <w:t>Usuario final</w:t>
            </w:r>
          </w:p>
        </w:tc>
      </w:tr>
      <w:tr w:rsidR="00EE5FDD" w:rsidRPr="00AB054F" w14:paraId="3969EC61" w14:textId="77777777" w:rsidTr="00CD7715">
        <w:tc>
          <w:tcPr>
            <w:tcW w:w="1809" w:type="dxa"/>
          </w:tcPr>
          <w:p w14:paraId="79C06380" w14:textId="77777777" w:rsidR="00EE5FDD" w:rsidRPr="00AB054F" w:rsidRDefault="00EE5FDD" w:rsidP="00AB054F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64B61C56" w14:textId="3C0CD5EE" w:rsidR="00EE5FDD" w:rsidRPr="00AB054F" w:rsidRDefault="00BF03BD" w:rsidP="00AB054F">
            <w:pPr>
              <w:spacing w:after="0" w:line="240" w:lineRule="auto"/>
            </w:pPr>
            <w:r>
              <w:t>Ninguna</w:t>
            </w:r>
          </w:p>
        </w:tc>
      </w:tr>
      <w:tr w:rsidR="00EE5FDD" w:rsidRPr="00AB054F" w14:paraId="5CC3F9EE" w14:textId="77777777" w:rsidTr="00CD7715">
        <w:tc>
          <w:tcPr>
            <w:tcW w:w="1809" w:type="dxa"/>
          </w:tcPr>
          <w:p w14:paraId="2F9E169D" w14:textId="77777777" w:rsidR="00EE5FDD" w:rsidRPr="00AB054F" w:rsidRDefault="00EE5FDD" w:rsidP="00AB054F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5ED6428D" w14:textId="6C4F688B" w:rsidR="00EE5FDD" w:rsidRPr="00AB054F" w:rsidRDefault="004C0A52" w:rsidP="00BF03BD">
            <w:pPr>
              <w:spacing w:after="0" w:line="240" w:lineRule="auto"/>
            </w:pPr>
            <w:r>
              <w:t>S</w:t>
            </w:r>
            <w:r w:rsidR="00BF03BD">
              <w:t xml:space="preserve">er </w:t>
            </w:r>
            <w:r w:rsidR="00BF03BD" w:rsidRPr="00BF03BD">
              <w:t>estudiante, docente e investigador</w:t>
            </w:r>
            <w:r w:rsidR="00BF03BD">
              <w:t xml:space="preserve"> que forma parte legal de la institución.</w:t>
            </w:r>
          </w:p>
        </w:tc>
      </w:tr>
      <w:tr w:rsidR="00CD7715" w:rsidRPr="00AB054F" w14:paraId="7B78C23F" w14:textId="77777777" w:rsidTr="00CD7715">
        <w:tc>
          <w:tcPr>
            <w:tcW w:w="1809" w:type="dxa"/>
          </w:tcPr>
          <w:p w14:paraId="4C3B80EF" w14:textId="7072AA25" w:rsidR="00CD7715" w:rsidRPr="00AB054F" w:rsidRDefault="00CD7715" w:rsidP="00AB054F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42283DE1" w14:textId="5677EF0A" w:rsidR="006034EB" w:rsidRDefault="006034EB" w:rsidP="006034EB">
            <w:pPr>
              <w:pStyle w:val="Prrafodelista"/>
              <w:numPr>
                <w:ilvl w:val="0"/>
                <w:numId w:val="26"/>
              </w:numPr>
              <w:spacing w:after="0" w:line="240" w:lineRule="auto"/>
            </w:pPr>
            <w:r>
              <w:t>A</w:t>
            </w:r>
            <w:r w:rsidRPr="006034EB">
              <w:t>utentificar al usuario</w:t>
            </w:r>
          </w:p>
          <w:p w14:paraId="21CE1E9A" w14:textId="5EFDB7A7" w:rsidR="0024643B" w:rsidRPr="00AB054F" w:rsidRDefault="0024643B" w:rsidP="006034EB">
            <w:pPr>
              <w:pStyle w:val="Prrafodelista"/>
              <w:numPr>
                <w:ilvl w:val="0"/>
                <w:numId w:val="26"/>
              </w:numPr>
              <w:spacing w:after="0" w:line="240" w:lineRule="auto"/>
            </w:pPr>
            <w:r>
              <w:t>Ingresa al módulo acceder a libros</w:t>
            </w:r>
          </w:p>
        </w:tc>
      </w:tr>
      <w:tr w:rsidR="00CD7715" w:rsidRPr="00AB054F" w14:paraId="346DF605" w14:textId="77777777" w:rsidTr="00CD7715">
        <w:tc>
          <w:tcPr>
            <w:tcW w:w="1809" w:type="dxa"/>
          </w:tcPr>
          <w:p w14:paraId="58F9452C" w14:textId="15637CF6" w:rsidR="00CD7715" w:rsidRPr="00AB054F" w:rsidRDefault="00CD7715" w:rsidP="00AB054F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6DDF8E96" w14:textId="30502016" w:rsidR="00370A54" w:rsidRPr="00AB054F" w:rsidRDefault="00370A54" w:rsidP="00370A54">
            <w:pPr>
              <w:spacing w:after="0" w:line="240" w:lineRule="auto"/>
            </w:pPr>
          </w:p>
        </w:tc>
      </w:tr>
      <w:tr w:rsidR="00C61921" w:rsidRPr="00AB054F" w14:paraId="6E0F1882" w14:textId="77777777" w:rsidTr="006034EB">
        <w:trPr>
          <w:trHeight w:val="355"/>
        </w:trPr>
        <w:tc>
          <w:tcPr>
            <w:tcW w:w="1809" w:type="dxa"/>
          </w:tcPr>
          <w:p w14:paraId="0AADFD43" w14:textId="1178984B" w:rsidR="00C61921" w:rsidRDefault="00C61921" w:rsidP="00903CCA">
            <w:pPr>
              <w:spacing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4FD9B55A" w14:textId="54F816D9" w:rsidR="00C61921" w:rsidRPr="00AB054F" w:rsidRDefault="00370A54" w:rsidP="00903CCA">
            <w:pPr>
              <w:spacing w:line="240" w:lineRule="auto"/>
            </w:pPr>
            <w:r>
              <w:t xml:space="preserve">Acceso al </w:t>
            </w:r>
            <w:r w:rsidR="006034EB">
              <w:t>módulo</w:t>
            </w:r>
            <w:r>
              <w:t xml:space="preserve"> con éxito</w:t>
            </w:r>
          </w:p>
        </w:tc>
      </w:tr>
    </w:tbl>
    <w:p w14:paraId="0CBF7FD3" w14:textId="7C6E2928" w:rsidR="00AA4BE8" w:rsidRPr="00AA4BE8" w:rsidRDefault="003705C7" w:rsidP="00903CCA">
      <w:pPr>
        <w:pStyle w:val="Ttulo3"/>
        <w:numPr>
          <w:ilvl w:val="2"/>
          <w:numId w:val="3"/>
        </w:numPr>
        <w:spacing w:after="200"/>
      </w:pPr>
      <w:bookmarkStart w:id="12" w:name="_Toc207261940"/>
      <w:r>
        <w:lastRenderedPageBreak/>
        <w:t>Caso de uso 2 – Consultar libros</w:t>
      </w:r>
      <w:bookmarkEnd w:id="1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D7715" w:rsidRPr="00AB054F" w14:paraId="630CF1A3" w14:textId="77777777" w:rsidTr="002D7CE8">
        <w:tc>
          <w:tcPr>
            <w:tcW w:w="1809" w:type="dxa"/>
          </w:tcPr>
          <w:p w14:paraId="18108C6F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4DE84787" w14:textId="5FC6CA0F" w:rsidR="00CD7715" w:rsidRPr="00AB054F" w:rsidRDefault="00CD7715" w:rsidP="002D7CE8">
            <w:pPr>
              <w:spacing w:after="0" w:line="240" w:lineRule="auto"/>
            </w:pPr>
            <w:r>
              <w:t>CU02</w:t>
            </w:r>
          </w:p>
        </w:tc>
      </w:tr>
      <w:tr w:rsidR="00CD7715" w:rsidRPr="00AB054F" w14:paraId="01426B14" w14:textId="77777777" w:rsidTr="002D7CE8">
        <w:tc>
          <w:tcPr>
            <w:tcW w:w="1809" w:type="dxa"/>
          </w:tcPr>
          <w:p w14:paraId="029EF421" w14:textId="77777777" w:rsidR="00CD7715" w:rsidRPr="00AB054F" w:rsidRDefault="00CD7715" w:rsidP="002D7CE8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27083768" w14:textId="2AA1712D" w:rsidR="00CD7715" w:rsidRPr="00AB054F" w:rsidRDefault="003705C7" w:rsidP="002D7CE8">
            <w:pPr>
              <w:spacing w:after="0" w:line="240" w:lineRule="auto"/>
            </w:pPr>
            <w:r>
              <w:t>Consultar libros</w:t>
            </w:r>
          </w:p>
        </w:tc>
      </w:tr>
      <w:tr w:rsidR="00CD7715" w:rsidRPr="00AB054F" w14:paraId="670D71E5" w14:textId="77777777" w:rsidTr="002D7CE8">
        <w:tc>
          <w:tcPr>
            <w:tcW w:w="1809" w:type="dxa"/>
          </w:tcPr>
          <w:p w14:paraId="6C127DA9" w14:textId="77777777" w:rsidR="00CD7715" w:rsidRPr="00AB054F" w:rsidRDefault="00CD7715" w:rsidP="002D7CE8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1C6B9A5C" w14:textId="549E079F" w:rsidR="00CD7715" w:rsidRPr="00A72644" w:rsidRDefault="00903CCA" w:rsidP="002D7CE8">
            <w:pPr>
              <w:pStyle w:val="doctext"/>
            </w:pPr>
            <w:r w:rsidRPr="00903CCA">
              <w:rPr>
                <w:rFonts w:ascii="Calibri" w:eastAsia="Calibri" w:hAnsi="Calibri"/>
                <w:sz w:val="22"/>
                <w:szCs w:val="22"/>
                <w:lang w:eastAsia="en-US"/>
              </w:rPr>
              <w:t>Permite utilizar el catálogo de la biblioteca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automatizada</w:t>
            </w:r>
            <w:r w:rsidR="005264C5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a través de una red interna o una red externa </w:t>
            </w:r>
          </w:p>
        </w:tc>
      </w:tr>
      <w:tr w:rsidR="00CD7715" w:rsidRPr="00AB054F" w14:paraId="0B929E35" w14:textId="77777777" w:rsidTr="002D7CE8">
        <w:tc>
          <w:tcPr>
            <w:tcW w:w="1809" w:type="dxa"/>
          </w:tcPr>
          <w:p w14:paraId="09D73A0F" w14:textId="77777777" w:rsidR="00CD7715" w:rsidRPr="00AB054F" w:rsidRDefault="00CD7715" w:rsidP="002D7CE8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20DAF917" w14:textId="02F50CE5" w:rsidR="00CD7715" w:rsidRPr="00AB054F" w:rsidRDefault="004C0A52" w:rsidP="002D7CE8">
            <w:pPr>
              <w:spacing w:after="0" w:line="240" w:lineRule="auto"/>
            </w:pPr>
            <w:r>
              <w:t>Usuari</w:t>
            </w:r>
            <w:r w:rsidR="000F1908">
              <w:t>o</w:t>
            </w:r>
            <w:r>
              <w:t xml:space="preserve"> final</w:t>
            </w:r>
          </w:p>
        </w:tc>
      </w:tr>
      <w:tr w:rsidR="00CD7715" w:rsidRPr="00AB054F" w14:paraId="46F9C2E2" w14:textId="77777777" w:rsidTr="002D7CE8">
        <w:tc>
          <w:tcPr>
            <w:tcW w:w="1809" w:type="dxa"/>
          </w:tcPr>
          <w:p w14:paraId="12CC093C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388AFC31" w14:textId="7EF5FA93" w:rsidR="00CD7715" w:rsidRPr="00AB054F" w:rsidRDefault="004C0A52" w:rsidP="002D7CE8">
            <w:pPr>
              <w:spacing w:after="0" w:line="240" w:lineRule="auto"/>
            </w:pPr>
            <w:r>
              <w:t>Ninguna</w:t>
            </w:r>
          </w:p>
        </w:tc>
      </w:tr>
      <w:tr w:rsidR="00CD7715" w:rsidRPr="00AB054F" w14:paraId="3A3FFE13" w14:textId="77777777" w:rsidTr="002D7CE8">
        <w:tc>
          <w:tcPr>
            <w:tcW w:w="1809" w:type="dxa"/>
          </w:tcPr>
          <w:p w14:paraId="76B64532" w14:textId="77777777" w:rsidR="00CD7715" w:rsidRPr="00AB054F" w:rsidRDefault="00CD7715" w:rsidP="002D7CE8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49897AFC" w14:textId="0CC425F7" w:rsidR="00CD7715" w:rsidRPr="00AB054F" w:rsidRDefault="004C0A52" w:rsidP="002D7CE8">
            <w:pPr>
              <w:spacing w:after="0" w:line="240" w:lineRule="auto"/>
            </w:pPr>
            <w:r>
              <w:t xml:space="preserve">Ser </w:t>
            </w:r>
            <w:r w:rsidRPr="00BF03BD">
              <w:t>estudiante, docente e investigador</w:t>
            </w:r>
            <w:r>
              <w:t xml:space="preserve"> que form</w:t>
            </w:r>
            <w:r w:rsidR="00903CCA">
              <w:t>e</w:t>
            </w:r>
            <w:r>
              <w:t xml:space="preserve"> parte legal de la institución.</w:t>
            </w:r>
          </w:p>
        </w:tc>
      </w:tr>
      <w:tr w:rsidR="00CD7715" w:rsidRPr="00AB054F" w14:paraId="6578A846" w14:textId="77777777" w:rsidTr="002D7CE8">
        <w:tc>
          <w:tcPr>
            <w:tcW w:w="1809" w:type="dxa"/>
          </w:tcPr>
          <w:p w14:paraId="4402E14A" w14:textId="77777777" w:rsidR="00CD7715" w:rsidRPr="00AB054F" w:rsidRDefault="00CD7715" w:rsidP="002D7CE8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3D89AB2D" w14:textId="1C92DD95" w:rsidR="00CD7715" w:rsidRPr="00AB054F" w:rsidRDefault="004C0A52" w:rsidP="006034EB">
            <w:pPr>
              <w:pStyle w:val="Prrafodelista"/>
              <w:numPr>
                <w:ilvl w:val="0"/>
                <w:numId w:val="27"/>
              </w:numPr>
              <w:spacing w:after="0" w:line="240" w:lineRule="auto"/>
            </w:pPr>
            <w:r>
              <w:t xml:space="preserve">Ingresa al </w:t>
            </w:r>
            <w:r w:rsidR="005264C5">
              <w:t>catálogo de</w:t>
            </w:r>
            <w:r>
              <w:t xml:space="preserve"> libro</w:t>
            </w:r>
            <w:r w:rsidR="005264C5">
              <w:t>s</w:t>
            </w:r>
          </w:p>
        </w:tc>
      </w:tr>
      <w:tr w:rsidR="00CD7715" w:rsidRPr="00AB054F" w14:paraId="4CE3F730" w14:textId="77777777" w:rsidTr="002D7CE8">
        <w:tc>
          <w:tcPr>
            <w:tcW w:w="1809" w:type="dxa"/>
          </w:tcPr>
          <w:p w14:paraId="60DC77D8" w14:textId="77777777" w:rsidR="00CD7715" w:rsidRPr="00AB054F" w:rsidRDefault="00CD7715" w:rsidP="002D7CE8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04EE8153" w14:textId="77777777" w:rsidR="00CD7715" w:rsidRPr="00AB054F" w:rsidRDefault="00CD7715" w:rsidP="002D7CE8">
            <w:pPr>
              <w:spacing w:after="0" w:line="240" w:lineRule="auto"/>
            </w:pPr>
          </w:p>
        </w:tc>
      </w:tr>
      <w:tr w:rsidR="00C61921" w:rsidRPr="00AB054F" w14:paraId="53F6D6F1" w14:textId="77777777" w:rsidTr="002D7CE8">
        <w:tc>
          <w:tcPr>
            <w:tcW w:w="1809" w:type="dxa"/>
          </w:tcPr>
          <w:p w14:paraId="6227368D" w14:textId="3FA0C92C" w:rsidR="00C61921" w:rsidRDefault="00C61921" w:rsidP="002D7CE8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1564B816" w14:textId="637E4269" w:rsidR="00C61921" w:rsidRPr="00AB054F" w:rsidRDefault="006034EB" w:rsidP="002D7CE8">
            <w:pPr>
              <w:spacing w:after="0" w:line="240" w:lineRule="auto"/>
            </w:pPr>
            <w:r>
              <w:t>Acceso al módulo con éxito</w:t>
            </w:r>
          </w:p>
        </w:tc>
      </w:tr>
    </w:tbl>
    <w:p w14:paraId="503CF2CC" w14:textId="77777777" w:rsidR="00EE5FDD" w:rsidRDefault="00EE5FDD" w:rsidP="00EE5FDD"/>
    <w:p w14:paraId="4D3B5F17" w14:textId="57B9D2D1" w:rsidR="00213849" w:rsidRDefault="00205208" w:rsidP="005F691E">
      <w:pPr>
        <w:pStyle w:val="Ttulo3"/>
        <w:numPr>
          <w:ilvl w:val="2"/>
          <w:numId w:val="3"/>
        </w:numPr>
      </w:pPr>
      <w:bookmarkStart w:id="13" w:name="_Toc207261941"/>
      <w:r>
        <w:t>Caso de uso</w:t>
      </w:r>
      <w:r w:rsidR="000D1DFF">
        <w:t xml:space="preserve"> 3</w:t>
      </w:r>
      <w:r>
        <w:t xml:space="preserve"> – Devolver libros.</w:t>
      </w:r>
      <w:bookmarkEnd w:id="13"/>
    </w:p>
    <w:p w14:paraId="29164F16" w14:textId="77777777" w:rsidR="00BA7E69" w:rsidRPr="00BA7E69" w:rsidRDefault="00BA7E69" w:rsidP="00BA7E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D7715" w:rsidRPr="00AB054F" w14:paraId="7A085481" w14:textId="77777777" w:rsidTr="002D7CE8">
        <w:tc>
          <w:tcPr>
            <w:tcW w:w="1809" w:type="dxa"/>
          </w:tcPr>
          <w:p w14:paraId="5C2F98A5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28FFD7D8" w14:textId="7C3578A3" w:rsidR="00CD7715" w:rsidRPr="00AB054F" w:rsidRDefault="00CD7715" w:rsidP="002D7CE8">
            <w:pPr>
              <w:spacing w:after="0" w:line="240" w:lineRule="auto"/>
            </w:pPr>
            <w:r>
              <w:t>CU03</w:t>
            </w:r>
          </w:p>
        </w:tc>
      </w:tr>
      <w:tr w:rsidR="00CD7715" w:rsidRPr="00AB054F" w14:paraId="4C545721" w14:textId="77777777" w:rsidTr="002D7CE8">
        <w:tc>
          <w:tcPr>
            <w:tcW w:w="1809" w:type="dxa"/>
          </w:tcPr>
          <w:p w14:paraId="2C9ECD4E" w14:textId="77777777" w:rsidR="00CD7715" w:rsidRPr="00AB054F" w:rsidRDefault="00CD7715" w:rsidP="002D7CE8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6336E74D" w14:textId="49E91668" w:rsidR="00CD7715" w:rsidRPr="00AB054F" w:rsidRDefault="00567DCE" w:rsidP="002D7CE8">
            <w:pPr>
              <w:spacing w:after="0" w:line="240" w:lineRule="auto"/>
            </w:pPr>
            <w:r>
              <w:t>Devolver libros</w:t>
            </w:r>
          </w:p>
        </w:tc>
      </w:tr>
      <w:tr w:rsidR="00CD7715" w:rsidRPr="00AB054F" w14:paraId="54EC0C2B" w14:textId="77777777" w:rsidTr="002D7CE8">
        <w:tc>
          <w:tcPr>
            <w:tcW w:w="1809" w:type="dxa"/>
          </w:tcPr>
          <w:p w14:paraId="5A9F64E1" w14:textId="77777777" w:rsidR="00CD7715" w:rsidRPr="00AB054F" w:rsidRDefault="00CD7715" w:rsidP="002D7CE8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2FEDE80D" w14:textId="458E8838" w:rsidR="00CD7715" w:rsidRPr="00A72644" w:rsidRDefault="00567DCE" w:rsidP="002D7CE8">
            <w:pPr>
              <w:pStyle w:val="doctext"/>
            </w:pPr>
            <w:r w:rsidRPr="00567DCE">
              <w:rPr>
                <w:rFonts w:ascii="Calibri" w:eastAsia="Calibri" w:hAnsi="Calibri"/>
                <w:sz w:val="22"/>
                <w:szCs w:val="22"/>
                <w:lang w:eastAsia="en-US"/>
              </w:rPr>
              <w:t>Permite a un usuario devolver un libro físico</w:t>
            </w:r>
          </w:p>
        </w:tc>
      </w:tr>
      <w:tr w:rsidR="00CD7715" w:rsidRPr="00AB054F" w14:paraId="30270BC7" w14:textId="77777777" w:rsidTr="002D7CE8">
        <w:tc>
          <w:tcPr>
            <w:tcW w:w="1809" w:type="dxa"/>
          </w:tcPr>
          <w:p w14:paraId="7E9BB877" w14:textId="77777777" w:rsidR="00CD7715" w:rsidRPr="00AB054F" w:rsidRDefault="00CD7715" w:rsidP="002D7CE8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3700AE2F" w14:textId="5BB92F52" w:rsidR="00CD7715" w:rsidRPr="00AB054F" w:rsidRDefault="005C2F17" w:rsidP="002D7CE8">
            <w:pPr>
              <w:spacing w:after="0" w:line="240" w:lineRule="auto"/>
            </w:pPr>
            <w:r>
              <w:t>Usuario</w:t>
            </w:r>
            <w:r w:rsidR="000F1908">
              <w:t xml:space="preserve"> final</w:t>
            </w:r>
          </w:p>
        </w:tc>
      </w:tr>
      <w:tr w:rsidR="00CD7715" w:rsidRPr="00AB054F" w14:paraId="609E4936" w14:textId="77777777" w:rsidTr="002D7CE8">
        <w:tc>
          <w:tcPr>
            <w:tcW w:w="1809" w:type="dxa"/>
          </w:tcPr>
          <w:p w14:paraId="64FBAECD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266DE2B0" w14:textId="446B58C9" w:rsidR="00CD7715" w:rsidRPr="00AB054F" w:rsidRDefault="005C2F17" w:rsidP="002D7CE8">
            <w:pPr>
              <w:spacing w:after="0" w:line="240" w:lineRule="auto"/>
            </w:pPr>
            <w:proofErr w:type="spellStart"/>
            <w:r>
              <w:t>Extends</w:t>
            </w:r>
            <w:proofErr w:type="spellEnd"/>
            <w:r>
              <w:t xml:space="preserve"> CU0</w:t>
            </w:r>
            <w:r w:rsidR="00B228E9">
              <w:t>1</w:t>
            </w:r>
          </w:p>
        </w:tc>
      </w:tr>
      <w:tr w:rsidR="00CD7715" w:rsidRPr="00AB054F" w14:paraId="7AB529E5" w14:textId="77777777" w:rsidTr="002D7CE8">
        <w:tc>
          <w:tcPr>
            <w:tcW w:w="1809" w:type="dxa"/>
          </w:tcPr>
          <w:p w14:paraId="336B7D33" w14:textId="77777777" w:rsidR="00CD7715" w:rsidRPr="00AB054F" w:rsidRDefault="00CD7715" w:rsidP="002D7CE8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3DAEEC89" w14:textId="2B3226F3" w:rsidR="00CD7715" w:rsidRPr="00AB054F" w:rsidRDefault="007859D8" w:rsidP="002D7CE8">
            <w:pPr>
              <w:spacing w:after="0" w:line="240" w:lineRule="auto"/>
            </w:pPr>
            <w:r>
              <w:t xml:space="preserve">Debe constar en el sistema que previamente </w:t>
            </w:r>
            <w:r w:rsidR="00300C80">
              <w:t xml:space="preserve">ya tuvo acceso </w:t>
            </w:r>
            <w:r>
              <w:t>a un libro.</w:t>
            </w:r>
          </w:p>
        </w:tc>
      </w:tr>
      <w:tr w:rsidR="00CD7715" w:rsidRPr="00AB054F" w14:paraId="0F55D0A5" w14:textId="77777777" w:rsidTr="002D7CE8">
        <w:tc>
          <w:tcPr>
            <w:tcW w:w="1809" w:type="dxa"/>
          </w:tcPr>
          <w:p w14:paraId="13152623" w14:textId="77777777" w:rsidR="00CD7715" w:rsidRPr="00AB054F" w:rsidRDefault="00CD7715" w:rsidP="002D7CE8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2D64CE94" w14:textId="6C4485B5" w:rsidR="00CD7715" w:rsidRPr="00AB054F" w:rsidRDefault="00D211DE" w:rsidP="00BC5EA0">
            <w:pPr>
              <w:pStyle w:val="Prrafodelista"/>
              <w:numPr>
                <w:ilvl w:val="0"/>
                <w:numId w:val="28"/>
              </w:numPr>
              <w:spacing w:after="0" w:line="240" w:lineRule="auto"/>
            </w:pPr>
            <w:r w:rsidRPr="00D211DE">
              <w:t xml:space="preserve">El </w:t>
            </w:r>
            <w:r w:rsidR="00300C80">
              <w:t>usuario debe acercarse al área de</w:t>
            </w:r>
            <w:r w:rsidR="00300C80" w:rsidRPr="00300C80">
              <w:t xml:space="preserve"> escaneo automático identificará el material</w:t>
            </w:r>
            <w:r w:rsidR="00300C80">
              <w:t>.</w:t>
            </w:r>
          </w:p>
        </w:tc>
      </w:tr>
      <w:tr w:rsidR="00CD7715" w:rsidRPr="00AB054F" w14:paraId="682A748C" w14:textId="77777777" w:rsidTr="002D7CE8">
        <w:tc>
          <w:tcPr>
            <w:tcW w:w="1809" w:type="dxa"/>
          </w:tcPr>
          <w:p w14:paraId="6A320B5A" w14:textId="77777777" w:rsidR="00CD7715" w:rsidRPr="00AB054F" w:rsidRDefault="00CD7715" w:rsidP="002D7CE8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1CEA6B7E" w14:textId="080CA5E3" w:rsidR="00CD7715" w:rsidRPr="00AB054F" w:rsidRDefault="00CD7715" w:rsidP="002D7CE8">
            <w:pPr>
              <w:spacing w:after="0" w:line="240" w:lineRule="auto"/>
            </w:pPr>
          </w:p>
        </w:tc>
      </w:tr>
      <w:tr w:rsidR="00C61921" w:rsidRPr="00AB054F" w14:paraId="21C651E3" w14:textId="77777777" w:rsidTr="002D7CE8">
        <w:tc>
          <w:tcPr>
            <w:tcW w:w="1809" w:type="dxa"/>
          </w:tcPr>
          <w:p w14:paraId="3A259C16" w14:textId="504027CA" w:rsidR="00C61921" w:rsidRDefault="00C61921" w:rsidP="002D7CE8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4FE1BAC1" w14:textId="74618697" w:rsidR="00C61921" w:rsidRPr="00AB054F" w:rsidRDefault="006034EB" w:rsidP="002D7CE8">
            <w:pPr>
              <w:spacing w:after="0" w:line="240" w:lineRule="auto"/>
            </w:pPr>
            <w:r>
              <w:t>Acceso al módulo con éxito</w:t>
            </w:r>
          </w:p>
        </w:tc>
      </w:tr>
    </w:tbl>
    <w:p w14:paraId="50488591" w14:textId="77777777" w:rsidR="00760B37" w:rsidRPr="00EE5FDD" w:rsidRDefault="00760B37" w:rsidP="00EE5FDD"/>
    <w:p w14:paraId="4AB1A5D3" w14:textId="3D5D98A9" w:rsidR="00EE5FDD" w:rsidRPr="00F83A54" w:rsidRDefault="00EE5FDD" w:rsidP="005F691E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14" w:name="_Toc207261942"/>
      <w:r w:rsidRPr="00F83A54">
        <w:rPr>
          <w:rStyle w:val="nfasisintenso"/>
          <w:rFonts w:ascii="Cambria" w:hAnsi="Cambria"/>
          <w:color w:val="365F91"/>
          <w:szCs w:val="24"/>
        </w:rPr>
        <w:t>Característica 2</w:t>
      </w:r>
      <w:r w:rsidR="00F83A54">
        <w:rPr>
          <w:rStyle w:val="nfasisintenso"/>
          <w:rFonts w:ascii="Cambria" w:hAnsi="Cambria"/>
          <w:color w:val="365F91"/>
          <w:szCs w:val="24"/>
        </w:rPr>
        <w:t xml:space="preserve"> </w:t>
      </w:r>
      <w:r w:rsidR="001F1C5A">
        <w:rPr>
          <w:rStyle w:val="nfasisintenso"/>
          <w:rFonts w:ascii="Cambria" w:hAnsi="Cambria"/>
          <w:color w:val="365F91"/>
          <w:szCs w:val="24"/>
        </w:rPr>
        <w:t>–</w:t>
      </w:r>
      <w:r w:rsidR="00F83A54">
        <w:rPr>
          <w:rStyle w:val="nfasisintenso"/>
          <w:rFonts w:ascii="Cambria" w:hAnsi="Cambria"/>
          <w:color w:val="365F91"/>
          <w:szCs w:val="24"/>
        </w:rPr>
        <w:t xml:space="preserve"> </w:t>
      </w:r>
      <w:r w:rsidR="001F1C5A">
        <w:rPr>
          <w:rStyle w:val="nfasisintenso"/>
          <w:rFonts w:ascii="Cambria" w:hAnsi="Cambria"/>
          <w:color w:val="365F91"/>
          <w:szCs w:val="24"/>
        </w:rPr>
        <w:t>Solicitud de libros</w:t>
      </w:r>
      <w:bookmarkEnd w:id="14"/>
    </w:p>
    <w:p w14:paraId="4D0918A0" w14:textId="7F52D0FC" w:rsidR="00760B37" w:rsidRPr="00760B37" w:rsidRDefault="000F1908" w:rsidP="001F1C5A">
      <w:pPr>
        <w:jc w:val="center"/>
      </w:pPr>
      <w:r w:rsidRPr="000F1908">
        <w:rPr>
          <w:noProof/>
        </w:rPr>
        <w:drawing>
          <wp:inline distT="0" distB="0" distL="0" distR="0" wp14:anchorId="27285CBE" wp14:editId="47979160">
            <wp:extent cx="3939881" cy="3444538"/>
            <wp:effectExtent l="0" t="0" r="3810" b="3810"/>
            <wp:docPr id="15328467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6730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72A3" w14:textId="6FD0D24C" w:rsidR="00AA4BE8" w:rsidRDefault="00AA4BE8" w:rsidP="005F691E">
      <w:pPr>
        <w:pStyle w:val="Ttulo3"/>
        <w:numPr>
          <w:ilvl w:val="2"/>
          <w:numId w:val="3"/>
        </w:numPr>
      </w:pPr>
      <w:bookmarkStart w:id="15" w:name="_Toc207261943"/>
      <w:r w:rsidRPr="00AA4BE8">
        <w:lastRenderedPageBreak/>
        <w:t xml:space="preserve">Caso de uso </w:t>
      </w:r>
      <w:r w:rsidR="00760B37">
        <w:t>0</w:t>
      </w:r>
      <w:r w:rsidR="00BA7E69">
        <w:t>4</w:t>
      </w:r>
      <w:r w:rsidR="000D1DFF">
        <w:t xml:space="preserve"> - Solicitar el libro</w:t>
      </w:r>
      <w:bookmarkEnd w:id="15"/>
    </w:p>
    <w:p w14:paraId="1DE59E0D" w14:textId="77777777" w:rsidR="00BA7E69" w:rsidRPr="00BA7E69" w:rsidRDefault="00BA7E69" w:rsidP="00BA7E6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6700"/>
      </w:tblGrid>
      <w:tr w:rsidR="00CD7715" w:rsidRPr="00AB054F" w14:paraId="67C4C1A9" w14:textId="77777777" w:rsidTr="002D7CE8">
        <w:tc>
          <w:tcPr>
            <w:tcW w:w="1809" w:type="dxa"/>
          </w:tcPr>
          <w:p w14:paraId="3FC60C68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2BD6BAB0" w14:textId="35B5F684" w:rsidR="00CD7715" w:rsidRPr="00AB054F" w:rsidRDefault="00CD7715" w:rsidP="002D7CE8">
            <w:pPr>
              <w:spacing w:after="0" w:line="240" w:lineRule="auto"/>
            </w:pPr>
            <w:r>
              <w:t>CU0</w:t>
            </w:r>
            <w:r w:rsidR="00BA7E69">
              <w:t>4</w:t>
            </w:r>
          </w:p>
        </w:tc>
      </w:tr>
      <w:tr w:rsidR="00CD7715" w:rsidRPr="00AB054F" w14:paraId="27FF631E" w14:textId="77777777" w:rsidTr="002D7CE8">
        <w:tc>
          <w:tcPr>
            <w:tcW w:w="1809" w:type="dxa"/>
          </w:tcPr>
          <w:p w14:paraId="0246546E" w14:textId="77777777" w:rsidR="00CD7715" w:rsidRPr="00AB054F" w:rsidRDefault="00CD7715" w:rsidP="002D7CE8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5F219FE1" w14:textId="44D8DCBE" w:rsidR="00CD7715" w:rsidRPr="00AB054F" w:rsidRDefault="00A42300" w:rsidP="002D7CE8">
            <w:pPr>
              <w:spacing w:after="0" w:line="240" w:lineRule="auto"/>
            </w:pPr>
            <w:r>
              <w:t>Solicitar</w:t>
            </w:r>
            <w:r w:rsidR="0004156E">
              <w:t xml:space="preserve"> </w:t>
            </w:r>
            <w:r>
              <w:t>el libro</w:t>
            </w:r>
          </w:p>
        </w:tc>
      </w:tr>
      <w:tr w:rsidR="00CD7715" w:rsidRPr="00AB054F" w14:paraId="7C7F4642" w14:textId="77777777" w:rsidTr="002D7CE8">
        <w:tc>
          <w:tcPr>
            <w:tcW w:w="1809" w:type="dxa"/>
          </w:tcPr>
          <w:p w14:paraId="0B8A415B" w14:textId="77777777" w:rsidR="00CD7715" w:rsidRPr="00AB054F" w:rsidRDefault="00CD7715" w:rsidP="002D7CE8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51F9F029" w14:textId="0E368A0D" w:rsidR="00CD7715" w:rsidRPr="00A72644" w:rsidRDefault="00A42300" w:rsidP="00A42300">
            <w:pPr>
              <w:pStyle w:val="doctext"/>
              <w:jc w:val="both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S</w:t>
            </w:r>
            <w:r w:rsidRPr="00A42300">
              <w:rPr>
                <w:rFonts w:ascii="Calibri" w:eastAsia="Calibri" w:hAnsi="Calibri"/>
                <w:sz w:val="22"/>
                <w:szCs w:val="22"/>
                <w:lang w:eastAsia="en-US"/>
              </w:rPr>
              <w:t>olicitar un libro a través de una terminal de autoservicio ubicada en la entrada de la biblioteca o mediante una aplicación móvil</w:t>
            </w:r>
          </w:p>
        </w:tc>
      </w:tr>
      <w:tr w:rsidR="00CD7715" w:rsidRPr="00AB054F" w14:paraId="01BA64F2" w14:textId="77777777" w:rsidTr="002D7CE8">
        <w:tc>
          <w:tcPr>
            <w:tcW w:w="1809" w:type="dxa"/>
          </w:tcPr>
          <w:p w14:paraId="39B74B5C" w14:textId="77777777" w:rsidR="00CD7715" w:rsidRPr="00AB054F" w:rsidRDefault="00CD7715" w:rsidP="002D7CE8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47D2EC27" w14:textId="4DC1CBFC" w:rsidR="00CD7715" w:rsidRPr="00AB054F" w:rsidRDefault="00A42300" w:rsidP="002D7CE8">
            <w:pPr>
              <w:spacing w:after="0" w:line="240" w:lineRule="auto"/>
            </w:pPr>
            <w:r>
              <w:t>Usuario</w:t>
            </w:r>
            <w:r w:rsidR="000F1908">
              <w:t xml:space="preserve"> final</w:t>
            </w:r>
          </w:p>
        </w:tc>
      </w:tr>
      <w:tr w:rsidR="00CD7715" w:rsidRPr="00AB054F" w14:paraId="3957201C" w14:textId="77777777" w:rsidTr="002D7CE8">
        <w:tc>
          <w:tcPr>
            <w:tcW w:w="1809" w:type="dxa"/>
          </w:tcPr>
          <w:p w14:paraId="66BF440B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52A259AD" w14:textId="70E68C84" w:rsidR="00CD7715" w:rsidRPr="00AB054F" w:rsidRDefault="00A42300" w:rsidP="002D7CE8">
            <w:pPr>
              <w:spacing w:after="0" w:line="240" w:lineRule="auto"/>
            </w:pPr>
            <w:r>
              <w:t>Ninguna</w:t>
            </w:r>
          </w:p>
        </w:tc>
      </w:tr>
      <w:tr w:rsidR="00CD7715" w:rsidRPr="00AB054F" w14:paraId="5728C200" w14:textId="77777777" w:rsidTr="002D7CE8">
        <w:tc>
          <w:tcPr>
            <w:tcW w:w="1809" w:type="dxa"/>
          </w:tcPr>
          <w:p w14:paraId="5E7798FA" w14:textId="77777777" w:rsidR="00CD7715" w:rsidRPr="00AB054F" w:rsidRDefault="00CD7715" w:rsidP="002D7CE8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2D34A19D" w14:textId="632F0D65" w:rsidR="00CD7715" w:rsidRPr="00AB054F" w:rsidRDefault="00A42300" w:rsidP="002D7CE8">
            <w:pPr>
              <w:spacing w:after="0" w:line="240" w:lineRule="auto"/>
            </w:pPr>
            <w:r>
              <w:t xml:space="preserve">Haber accedido al </w:t>
            </w:r>
            <w:r w:rsidR="00EB1921">
              <w:t>módulo</w:t>
            </w:r>
            <w:r>
              <w:t xml:space="preserve"> acceder libro</w:t>
            </w:r>
          </w:p>
        </w:tc>
      </w:tr>
      <w:tr w:rsidR="00CD7715" w:rsidRPr="00AB054F" w14:paraId="0C0C058D" w14:textId="77777777" w:rsidTr="002D7CE8">
        <w:tc>
          <w:tcPr>
            <w:tcW w:w="1809" w:type="dxa"/>
          </w:tcPr>
          <w:p w14:paraId="51A75C28" w14:textId="77777777" w:rsidR="00CD7715" w:rsidRPr="00AB054F" w:rsidRDefault="00CD7715" w:rsidP="002D7CE8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3257D0F7" w14:textId="77777777" w:rsidR="00CD7715" w:rsidRDefault="00EB1921" w:rsidP="00EB1921">
            <w:pPr>
              <w:pStyle w:val="Prrafodelista"/>
              <w:numPr>
                <w:ilvl w:val="0"/>
                <w:numId w:val="29"/>
              </w:numPr>
              <w:spacing w:after="0" w:line="240" w:lineRule="auto"/>
            </w:pPr>
            <w:r w:rsidRPr="00EB1921">
              <w:t>El usuario</w:t>
            </w:r>
            <w:r>
              <w:t xml:space="preserve"> busca</w:t>
            </w:r>
            <w:r w:rsidRPr="00EB1921">
              <w:t xml:space="preserve"> </w:t>
            </w:r>
            <w:r>
              <w:t>la existencia y disponibilidad de</w:t>
            </w:r>
            <w:r w:rsidRPr="00EB1921">
              <w:t xml:space="preserve"> un libro en el catálogo digital</w:t>
            </w:r>
            <w:r w:rsidR="00C8337A">
              <w:t>.</w:t>
            </w:r>
          </w:p>
          <w:p w14:paraId="1C87426D" w14:textId="35988C1C" w:rsidR="00C8337A" w:rsidRPr="00AB054F" w:rsidRDefault="00C8337A" w:rsidP="00EB1921">
            <w:pPr>
              <w:pStyle w:val="Prrafodelista"/>
              <w:numPr>
                <w:ilvl w:val="0"/>
                <w:numId w:val="29"/>
              </w:numPr>
              <w:spacing w:after="0" w:line="240" w:lineRule="auto"/>
            </w:pPr>
            <w:r w:rsidRPr="00C8337A">
              <w:t xml:space="preserve">El usuario selecciona un libro y </w:t>
            </w:r>
            <w:r>
              <w:t>procede a s</w:t>
            </w:r>
            <w:r w:rsidRPr="00C8337A">
              <w:t>olicitar</w:t>
            </w:r>
            <w:r>
              <w:t xml:space="preserve"> el libro.</w:t>
            </w:r>
          </w:p>
        </w:tc>
      </w:tr>
      <w:tr w:rsidR="00CD7715" w:rsidRPr="00AB054F" w14:paraId="4E4F79A9" w14:textId="77777777" w:rsidTr="002D7CE8">
        <w:tc>
          <w:tcPr>
            <w:tcW w:w="1809" w:type="dxa"/>
          </w:tcPr>
          <w:p w14:paraId="443D9D4E" w14:textId="77777777" w:rsidR="00CD7715" w:rsidRPr="00AB054F" w:rsidRDefault="00CD7715" w:rsidP="002D7CE8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0998E644" w14:textId="77777777" w:rsidR="00CD7715" w:rsidRDefault="00C8337A" w:rsidP="002D7CE8">
            <w:pPr>
              <w:spacing w:after="0" w:line="240" w:lineRule="auto"/>
            </w:pPr>
            <w:r>
              <w:t xml:space="preserve">1A. </w:t>
            </w:r>
            <w:r w:rsidR="00BA7E69">
              <w:t>El libro no existe en le catalogo digital</w:t>
            </w:r>
          </w:p>
          <w:p w14:paraId="0AC8A430" w14:textId="15010934" w:rsidR="00BA7E69" w:rsidRPr="00AB054F" w:rsidRDefault="00BA7E69" w:rsidP="002D7CE8">
            <w:pPr>
              <w:spacing w:after="0" w:line="240" w:lineRule="auto"/>
            </w:pPr>
            <w:r>
              <w:t xml:space="preserve">1B. El libro no </w:t>
            </w:r>
            <w:proofErr w:type="spellStart"/>
            <w:r>
              <w:t>esta</w:t>
            </w:r>
            <w:proofErr w:type="spellEnd"/>
            <w:r>
              <w:t xml:space="preserve"> disponible, otro usuario lo tiene en su poder.</w:t>
            </w:r>
          </w:p>
        </w:tc>
      </w:tr>
      <w:tr w:rsidR="00C61921" w:rsidRPr="00AB054F" w14:paraId="4FDB1290" w14:textId="77777777" w:rsidTr="002D7CE8">
        <w:tc>
          <w:tcPr>
            <w:tcW w:w="1809" w:type="dxa"/>
          </w:tcPr>
          <w:p w14:paraId="40412403" w14:textId="2263F9A7" w:rsidR="00C61921" w:rsidRDefault="00C61921" w:rsidP="002D7CE8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1E0F667A" w14:textId="4CF937AA" w:rsidR="00C61921" w:rsidRPr="00AB054F" w:rsidRDefault="00BA7E69" w:rsidP="002D7CE8">
            <w:pPr>
              <w:spacing w:after="0" w:line="240" w:lineRule="auto"/>
            </w:pPr>
            <w:r>
              <w:t>La solicitud del libro se realizó con éxito.</w:t>
            </w:r>
          </w:p>
        </w:tc>
      </w:tr>
    </w:tbl>
    <w:p w14:paraId="462966E3" w14:textId="574BA43D" w:rsidR="00AA4BE8" w:rsidRDefault="00AA4BE8" w:rsidP="005F691E">
      <w:pPr>
        <w:pStyle w:val="Ttulo3"/>
        <w:numPr>
          <w:ilvl w:val="2"/>
          <w:numId w:val="3"/>
        </w:numPr>
      </w:pPr>
      <w:bookmarkStart w:id="16" w:name="_Toc207261944"/>
      <w:r w:rsidRPr="00AA4BE8">
        <w:t xml:space="preserve">Caso de uso </w:t>
      </w:r>
      <w:r w:rsidR="00760B37">
        <w:t>0</w:t>
      </w:r>
      <w:r w:rsidR="00BA7E69">
        <w:t>5 – Localizar libro</w:t>
      </w:r>
      <w:bookmarkEnd w:id="16"/>
    </w:p>
    <w:p w14:paraId="56DBCA1F" w14:textId="77777777" w:rsidR="00F57E94" w:rsidRPr="00F57E94" w:rsidRDefault="00F57E94" w:rsidP="00F57E9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D7715" w:rsidRPr="00AB054F" w14:paraId="4C9A6FAB" w14:textId="77777777" w:rsidTr="00F57E94">
        <w:tc>
          <w:tcPr>
            <w:tcW w:w="1795" w:type="dxa"/>
          </w:tcPr>
          <w:p w14:paraId="60804EA7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355658D3" w14:textId="787D0A65" w:rsidR="00CD7715" w:rsidRPr="00AB054F" w:rsidRDefault="00CD7715" w:rsidP="002D7CE8">
            <w:pPr>
              <w:spacing w:after="0" w:line="240" w:lineRule="auto"/>
            </w:pPr>
            <w:r>
              <w:t>CU0</w:t>
            </w:r>
            <w:r w:rsidR="00BA7E69">
              <w:t>5</w:t>
            </w:r>
          </w:p>
        </w:tc>
      </w:tr>
      <w:tr w:rsidR="00CD7715" w:rsidRPr="00AB054F" w14:paraId="78A66BD4" w14:textId="77777777" w:rsidTr="00F57E94">
        <w:tc>
          <w:tcPr>
            <w:tcW w:w="1795" w:type="dxa"/>
          </w:tcPr>
          <w:p w14:paraId="5BBAC4DE" w14:textId="77777777" w:rsidR="00CD7715" w:rsidRPr="00AB054F" w:rsidRDefault="00CD7715" w:rsidP="002D7CE8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271F5902" w14:textId="2D5846DA" w:rsidR="00CD7715" w:rsidRPr="00AB054F" w:rsidRDefault="00EB08D3" w:rsidP="002D7CE8">
            <w:pPr>
              <w:spacing w:after="0" w:line="240" w:lineRule="auto"/>
            </w:pPr>
            <w:r>
              <w:t>Localizar libro</w:t>
            </w:r>
          </w:p>
        </w:tc>
      </w:tr>
      <w:tr w:rsidR="00CD7715" w:rsidRPr="00AB054F" w14:paraId="31E022DA" w14:textId="77777777" w:rsidTr="00F57E94">
        <w:tc>
          <w:tcPr>
            <w:tcW w:w="1795" w:type="dxa"/>
          </w:tcPr>
          <w:p w14:paraId="23839682" w14:textId="77777777" w:rsidR="00CD7715" w:rsidRPr="00AB054F" w:rsidRDefault="00CD7715" w:rsidP="002D7CE8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A31C1B0" w14:textId="0A777FD8" w:rsidR="00CD7715" w:rsidRPr="00A72644" w:rsidRDefault="00921FB9" w:rsidP="00921FB9">
            <w:pPr>
              <w:pStyle w:val="doctext"/>
            </w:pPr>
            <w:r w:rsidRPr="00921FB9">
              <w:rPr>
                <w:rFonts w:ascii="Calibri" w:eastAsia="Calibri" w:hAnsi="Calibri"/>
                <w:sz w:val="22"/>
                <w:szCs w:val="22"/>
                <w:lang w:eastAsia="en-US"/>
              </w:rPr>
              <w:t>El sistema localizará el ejemplar en las estanterías</w:t>
            </w:r>
          </w:p>
        </w:tc>
      </w:tr>
      <w:tr w:rsidR="00CD7715" w:rsidRPr="00AB054F" w14:paraId="7FCA48F7" w14:textId="77777777" w:rsidTr="00F57E94">
        <w:tc>
          <w:tcPr>
            <w:tcW w:w="1795" w:type="dxa"/>
          </w:tcPr>
          <w:p w14:paraId="7EA5DB96" w14:textId="77777777" w:rsidR="00CD7715" w:rsidRPr="00AB054F" w:rsidRDefault="00CD7715" w:rsidP="002D7CE8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3BE5F3E4" w14:textId="7C683A72" w:rsidR="00CD7715" w:rsidRPr="00AB054F" w:rsidRDefault="00921FB9" w:rsidP="002D7CE8">
            <w:pPr>
              <w:spacing w:after="0" w:line="240" w:lineRule="auto"/>
            </w:pPr>
            <w:r w:rsidRPr="00921FB9">
              <w:t>Sistema informático BAI</w:t>
            </w:r>
          </w:p>
        </w:tc>
      </w:tr>
      <w:tr w:rsidR="00CD7715" w:rsidRPr="00AB054F" w14:paraId="4B79C662" w14:textId="77777777" w:rsidTr="00F57E94">
        <w:tc>
          <w:tcPr>
            <w:tcW w:w="1795" w:type="dxa"/>
          </w:tcPr>
          <w:p w14:paraId="0E5E3574" w14:textId="77777777" w:rsidR="00CD7715" w:rsidRPr="00AB054F" w:rsidRDefault="00CD7715" w:rsidP="002D7CE8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4F355139" w14:textId="324D7504" w:rsidR="00CD7715" w:rsidRPr="00AB054F" w:rsidRDefault="00E36888" w:rsidP="002D7CE8">
            <w:pPr>
              <w:spacing w:after="0" w:line="240" w:lineRule="auto"/>
            </w:pPr>
            <w:proofErr w:type="spellStart"/>
            <w:r w:rsidRPr="00E36888">
              <w:t>Include</w:t>
            </w:r>
            <w:proofErr w:type="spellEnd"/>
            <w:r>
              <w:t xml:space="preserve"> solicitar libro</w:t>
            </w:r>
          </w:p>
        </w:tc>
      </w:tr>
      <w:tr w:rsidR="00CD7715" w:rsidRPr="00AB054F" w14:paraId="563D051F" w14:textId="77777777" w:rsidTr="00F57E94">
        <w:tc>
          <w:tcPr>
            <w:tcW w:w="1795" w:type="dxa"/>
          </w:tcPr>
          <w:p w14:paraId="19BC6CCE" w14:textId="77777777" w:rsidR="00CD7715" w:rsidRPr="00AB054F" w:rsidRDefault="00CD7715" w:rsidP="002D7CE8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6CA6CE16" w14:textId="39513143" w:rsidR="00CD7715" w:rsidRPr="00AB054F" w:rsidRDefault="0086403A" w:rsidP="002D7CE8">
            <w:pPr>
              <w:spacing w:after="0" w:line="240" w:lineRule="auto"/>
            </w:pPr>
            <w:r>
              <w:t>La solicitud del libro debe ser aprobada</w:t>
            </w:r>
          </w:p>
        </w:tc>
      </w:tr>
      <w:tr w:rsidR="00CD7715" w:rsidRPr="00AB054F" w14:paraId="3DE8D1F2" w14:textId="77777777" w:rsidTr="00F57E94">
        <w:tc>
          <w:tcPr>
            <w:tcW w:w="1795" w:type="dxa"/>
          </w:tcPr>
          <w:p w14:paraId="7DFA5C16" w14:textId="77777777" w:rsidR="00CD7715" w:rsidRPr="00AB054F" w:rsidRDefault="00CD7715" w:rsidP="002D7CE8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08ABB26E" w14:textId="6F0A5C4F" w:rsidR="00FF4EFC" w:rsidRPr="00AB054F" w:rsidRDefault="00FF4EFC" w:rsidP="00FF4EFC">
            <w:pPr>
              <w:pStyle w:val="Prrafodelista"/>
              <w:numPr>
                <w:ilvl w:val="0"/>
                <w:numId w:val="30"/>
              </w:numPr>
              <w:spacing w:after="0" w:line="240" w:lineRule="auto"/>
            </w:pPr>
            <w:r w:rsidRPr="00FF4EFC">
              <w:t>El sistema envía una señal al sistema de estanterías robotizadas para localizar el libro</w:t>
            </w:r>
          </w:p>
        </w:tc>
      </w:tr>
      <w:tr w:rsidR="00CD7715" w:rsidRPr="00AB054F" w14:paraId="2319A683" w14:textId="77777777" w:rsidTr="00F57E94">
        <w:tc>
          <w:tcPr>
            <w:tcW w:w="1795" w:type="dxa"/>
          </w:tcPr>
          <w:p w14:paraId="27CAFC4B" w14:textId="77777777" w:rsidR="00CD7715" w:rsidRPr="00AB054F" w:rsidRDefault="00CD7715" w:rsidP="002D7CE8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220C9472" w14:textId="5275D142" w:rsidR="00CD7715" w:rsidRDefault="00FF4EFC" w:rsidP="002D7CE8">
            <w:pPr>
              <w:spacing w:after="0" w:line="240" w:lineRule="auto"/>
            </w:pPr>
            <w:r>
              <w:t xml:space="preserve">1A. </w:t>
            </w:r>
            <w:r w:rsidR="00BE1C43">
              <w:t>No se envió la señal al sistema de estanterías</w:t>
            </w:r>
          </w:p>
          <w:p w14:paraId="313D98BF" w14:textId="26A23441" w:rsidR="00BE1C43" w:rsidRPr="00AB054F" w:rsidRDefault="00BE1C43" w:rsidP="002D7CE8">
            <w:pPr>
              <w:spacing w:after="0" w:line="240" w:lineRule="auto"/>
            </w:pPr>
            <w:r>
              <w:t>1B. El sistema de estantería no localizo el libro a pesar de que se encuentra disponible.</w:t>
            </w:r>
          </w:p>
        </w:tc>
      </w:tr>
      <w:tr w:rsidR="00C61921" w:rsidRPr="00AB054F" w14:paraId="45EAF921" w14:textId="77777777" w:rsidTr="00F57E94">
        <w:tc>
          <w:tcPr>
            <w:tcW w:w="1795" w:type="dxa"/>
          </w:tcPr>
          <w:p w14:paraId="3A1AD07E" w14:textId="62644758" w:rsidR="00C61921" w:rsidRDefault="00C61921" w:rsidP="002D7CE8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31BD4ACA" w14:textId="035B9BF6" w:rsidR="00C61921" w:rsidRPr="00AB054F" w:rsidRDefault="00BE1C43" w:rsidP="002D7CE8">
            <w:pPr>
              <w:spacing w:after="0" w:line="240" w:lineRule="auto"/>
            </w:pPr>
            <w:r>
              <w:t>Se localizo el libro con éxito.</w:t>
            </w:r>
          </w:p>
        </w:tc>
      </w:tr>
    </w:tbl>
    <w:p w14:paraId="60117231" w14:textId="24D7DB5A" w:rsidR="00F57E94" w:rsidRDefault="00F57E94" w:rsidP="00F57E94">
      <w:pPr>
        <w:pStyle w:val="Ttulo3"/>
        <w:numPr>
          <w:ilvl w:val="2"/>
          <w:numId w:val="3"/>
        </w:numPr>
      </w:pPr>
      <w:bookmarkStart w:id="17" w:name="_Toc207261945"/>
      <w:bookmarkStart w:id="18" w:name="_Hlk207189833"/>
      <w:r w:rsidRPr="00AA4BE8">
        <w:t xml:space="preserve">Caso de uso </w:t>
      </w:r>
      <w:r>
        <w:t xml:space="preserve">06 – </w:t>
      </w:r>
      <w:r w:rsidR="002C37DF">
        <w:t>Enviar el</w:t>
      </w:r>
      <w:r>
        <w:t xml:space="preserve"> libro</w:t>
      </w:r>
      <w:bookmarkEnd w:id="17"/>
    </w:p>
    <w:bookmarkEnd w:id="18"/>
    <w:p w14:paraId="4179E459" w14:textId="77777777" w:rsidR="00F57E94" w:rsidRDefault="00F57E94" w:rsidP="00F57E9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F57E94" w:rsidRPr="00AB054F" w14:paraId="2C21195C" w14:textId="77777777" w:rsidTr="00B017FD">
        <w:tc>
          <w:tcPr>
            <w:tcW w:w="1795" w:type="dxa"/>
          </w:tcPr>
          <w:p w14:paraId="09D72335" w14:textId="77777777" w:rsidR="00F57E94" w:rsidRPr="00AB054F" w:rsidRDefault="00F57E94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1D6E50DE" w14:textId="48422F93" w:rsidR="00F57E94" w:rsidRPr="00AB054F" w:rsidRDefault="00F57E94" w:rsidP="00B017FD">
            <w:pPr>
              <w:spacing w:after="0" w:line="240" w:lineRule="auto"/>
            </w:pPr>
            <w:r>
              <w:t>CU0</w:t>
            </w:r>
            <w:r w:rsidR="00FC2AC2">
              <w:t>6</w:t>
            </w:r>
          </w:p>
        </w:tc>
      </w:tr>
      <w:tr w:rsidR="00F57E94" w:rsidRPr="00AB054F" w14:paraId="2A1B72DD" w14:textId="77777777" w:rsidTr="00B017FD">
        <w:tc>
          <w:tcPr>
            <w:tcW w:w="1795" w:type="dxa"/>
          </w:tcPr>
          <w:p w14:paraId="0CD6A78E" w14:textId="77777777" w:rsidR="00F57E94" w:rsidRPr="00AB054F" w:rsidRDefault="00F57E94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21E6B0DA" w14:textId="14EAA7E1" w:rsidR="00F57E94" w:rsidRPr="00AB054F" w:rsidRDefault="00FC2AC2" w:rsidP="00B017FD">
            <w:pPr>
              <w:spacing w:after="0" w:line="240" w:lineRule="auto"/>
            </w:pPr>
            <w:r>
              <w:t>Enviar</w:t>
            </w:r>
            <w:r w:rsidR="00F57E94">
              <w:t xml:space="preserve"> </w:t>
            </w:r>
            <w:r>
              <w:t xml:space="preserve">el </w:t>
            </w:r>
            <w:r w:rsidR="00F57E94">
              <w:t>libro</w:t>
            </w:r>
          </w:p>
        </w:tc>
      </w:tr>
      <w:tr w:rsidR="00F57E94" w:rsidRPr="00AB054F" w14:paraId="1EEB76E6" w14:textId="77777777" w:rsidTr="00B017FD">
        <w:tc>
          <w:tcPr>
            <w:tcW w:w="1795" w:type="dxa"/>
          </w:tcPr>
          <w:p w14:paraId="7A124FB0" w14:textId="77777777" w:rsidR="00F57E94" w:rsidRPr="00AB054F" w:rsidRDefault="00F57E94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2B88171D" w14:textId="72684C84" w:rsidR="00F57E94" w:rsidRPr="00A72644" w:rsidRDefault="00822EC1" w:rsidP="00B017FD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Un</w:t>
            </w:r>
            <w:r w:rsidRPr="00822EC1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brazo robótico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recoge </w:t>
            </w:r>
            <w:r w:rsidRPr="00822EC1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el libro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de la estantería y hace la entrega.</w:t>
            </w:r>
          </w:p>
        </w:tc>
      </w:tr>
      <w:tr w:rsidR="00F57E94" w:rsidRPr="00AB054F" w14:paraId="1FEC01A6" w14:textId="77777777" w:rsidTr="00B017FD">
        <w:tc>
          <w:tcPr>
            <w:tcW w:w="1795" w:type="dxa"/>
          </w:tcPr>
          <w:p w14:paraId="4A3D1458" w14:textId="77777777" w:rsidR="00F57E94" w:rsidRPr="00AB054F" w:rsidRDefault="00F57E94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442560D" w14:textId="5AD4B24C" w:rsidR="00F57E94" w:rsidRPr="00AB054F" w:rsidRDefault="00FE5209" w:rsidP="00B017FD">
            <w:pPr>
              <w:spacing w:after="0" w:line="240" w:lineRule="auto"/>
            </w:pPr>
            <w:r>
              <w:t>Usuario final, s</w:t>
            </w:r>
            <w:r w:rsidR="00F57E94" w:rsidRPr="00921FB9">
              <w:t>istema informático BAI</w:t>
            </w:r>
          </w:p>
        </w:tc>
      </w:tr>
      <w:tr w:rsidR="00F57E94" w:rsidRPr="00AB054F" w14:paraId="4A40A848" w14:textId="77777777" w:rsidTr="00B017FD">
        <w:tc>
          <w:tcPr>
            <w:tcW w:w="1795" w:type="dxa"/>
          </w:tcPr>
          <w:p w14:paraId="3C07F760" w14:textId="77777777" w:rsidR="00F57E94" w:rsidRPr="00AB054F" w:rsidRDefault="00F57E94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18A9EEF3" w14:textId="77777777" w:rsidR="00F57E94" w:rsidRPr="00AB054F" w:rsidRDefault="00F57E94" w:rsidP="00B017FD">
            <w:pPr>
              <w:spacing w:after="0" w:line="240" w:lineRule="auto"/>
            </w:pPr>
            <w:proofErr w:type="spellStart"/>
            <w:r w:rsidRPr="00E36888">
              <w:t>Include</w:t>
            </w:r>
            <w:proofErr w:type="spellEnd"/>
            <w:r>
              <w:t xml:space="preserve"> solicitar libro</w:t>
            </w:r>
          </w:p>
        </w:tc>
      </w:tr>
      <w:tr w:rsidR="00F57E94" w:rsidRPr="00AB054F" w14:paraId="189FBDEE" w14:textId="77777777" w:rsidTr="00B017FD">
        <w:tc>
          <w:tcPr>
            <w:tcW w:w="1795" w:type="dxa"/>
          </w:tcPr>
          <w:p w14:paraId="2D84C15A" w14:textId="77777777" w:rsidR="00F57E94" w:rsidRPr="00AB054F" w:rsidRDefault="00F57E94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58FA6273" w14:textId="264C57A5" w:rsidR="00F57E94" w:rsidRPr="00AB054F" w:rsidRDefault="00F57E94" w:rsidP="00B017FD">
            <w:pPr>
              <w:spacing w:after="0" w:line="240" w:lineRule="auto"/>
            </w:pPr>
            <w:r>
              <w:t>La solicitud del libro debe ser aprobada</w:t>
            </w:r>
            <w:r w:rsidR="00822EC1">
              <w:t xml:space="preserve"> y ser localizado en la estantería.</w:t>
            </w:r>
          </w:p>
        </w:tc>
      </w:tr>
      <w:tr w:rsidR="00F57E94" w:rsidRPr="00AB054F" w14:paraId="2FA8F06A" w14:textId="77777777" w:rsidTr="00B017FD">
        <w:tc>
          <w:tcPr>
            <w:tcW w:w="1795" w:type="dxa"/>
          </w:tcPr>
          <w:p w14:paraId="4346195F" w14:textId="77777777" w:rsidR="00F57E94" w:rsidRPr="00AB054F" w:rsidRDefault="00F57E94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362C718D" w14:textId="77777777" w:rsidR="00F57E94" w:rsidRDefault="00822EC1" w:rsidP="00F57E94">
            <w:pPr>
              <w:pStyle w:val="Prrafodelista"/>
              <w:numPr>
                <w:ilvl w:val="0"/>
                <w:numId w:val="32"/>
              </w:numPr>
              <w:spacing w:after="0" w:line="240" w:lineRule="auto"/>
            </w:pPr>
            <w:r w:rsidRPr="00822EC1">
              <w:t>El sistema de brazo robótico recupera el libro y lo envía a la zona de entrega.</w:t>
            </w:r>
          </w:p>
          <w:p w14:paraId="7348170B" w14:textId="31630E6D" w:rsidR="00822EC1" w:rsidRPr="00AB054F" w:rsidRDefault="00822EC1" w:rsidP="00F57E94">
            <w:pPr>
              <w:pStyle w:val="Prrafodelista"/>
              <w:numPr>
                <w:ilvl w:val="0"/>
                <w:numId w:val="32"/>
              </w:numPr>
              <w:spacing w:after="0" w:line="240" w:lineRule="auto"/>
            </w:pPr>
            <w:r w:rsidRPr="00822EC1">
              <w:t>El sistema notifica al usuario que el libro está listo para ser recogido.</w:t>
            </w:r>
          </w:p>
        </w:tc>
      </w:tr>
      <w:tr w:rsidR="00F57E94" w:rsidRPr="00AB054F" w14:paraId="473F6BB3" w14:textId="77777777" w:rsidTr="00B017FD">
        <w:tc>
          <w:tcPr>
            <w:tcW w:w="1795" w:type="dxa"/>
          </w:tcPr>
          <w:p w14:paraId="7F1BF03D" w14:textId="77777777" w:rsidR="00F57E94" w:rsidRPr="00AB054F" w:rsidRDefault="00F57E94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39F35638" w14:textId="24898687" w:rsidR="00F57E94" w:rsidRPr="00AB054F" w:rsidRDefault="00F57E94" w:rsidP="00B017FD">
            <w:pPr>
              <w:spacing w:after="0" w:line="240" w:lineRule="auto"/>
            </w:pPr>
            <w:r>
              <w:t>1</w:t>
            </w:r>
            <w:r w:rsidR="00822EC1">
              <w:t>A</w:t>
            </w:r>
            <w:r>
              <w:t xml:space="preserve">. El </w:t>
            </w:r>
            <w:r w:rsidR="00822EC1">
              <w:t>usuario no recoge el libro después de 3 minutos</w:t>
            </w:r>
          </w:p>
        </w:tc>
      </w:tr>
      <w:tr w:rsidR="00F57E94" w:rsidRPr="00AB054F" w14:paraId="0C9773EA" w14:textId="77777777" w:rsidTr="00B017FD">
        <w:tc>
          <w:tcPr>
            <w:tcW w:w="1795" w:type="dxa"/>
          </w:tcPr>
          <w:p w14:paraId="67138532" w14:textId="77777777" w:rsidR="00F57E94" w:rsidRDefault="00F57E94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72E9C0D4" w14:textId="3BB2364A" w:rsidR="00F57E94" w:rsidRPr="00AB054F" w:rsidRDefault="00F57E94" w:rsidP="00B017FD">
            <w:pPr>
              <w:spacing w:after="0" w:line="240" w:lineRule="auto"/>
            </w:pPr>
            <w:r>
              <w:t xml:space="preserve">Se </w:t>
            </w:r>
            <w:r w:rsidR="00822EC1">
              <w:t>entrego</w:t>
            </w:r>
            <w:r>
              <w:t xml:space="preserve"> el libro con éxito.</w:t>
            </w:r>
          </w:p>
        </w:tc>
      </w:tr>
    </w:tbl>
    <w:p w14:paraId="6DC6E022" w14:textId="77777777" w:rsidR="001D137E" w:rsidRDefault="001D137E" w:rsidP="008B5F81"/>
    <w:p w14:paraId="4C5C5A0A" w14:textId="77777777" w:rsidR="0015084C" w:rsidRDefault="0015084C" w:rsidP="008B5F81"/>
    <w:p w14:paraId="5C5731E8" w14:textId="77777777" w:rsidR="0015084C" w:rsidRDefault="0015084C" w:rsidP="008B5F81"/>
    <w:p w14:paraId="001D4044" w14:textId="77777777" w:rsidR="0015084C" w:rsidRDefault="0015084C" w:rsidP="008B5F81"/>
    <w:p w14:paraId="49CC8F5B" w14:textId="77777777" w:rsidR="0015084C" w:rsidRDefault="0015084C" w:rsidP="008B5F81"/>
    <w:p w14:paraId="09E721EC" w14:textId="77777777" w:rsidR="0015084C" w:rsidRDefault="0015084C" w:rsidP="008B5F81"/>
    <w:p w14:paraId="2543522C" w14:textId="77777777" w:rsidR="0015084C" w:rsidRDefault="0015084C" w:rsidP="008B5F81"/>
    <w:p w14:paraId="1E28E07D" w14:textId="6819FB09" w:rsidR="0015084C" w:rsidRDefault="0015084C" w:rsidP="0015084C">
      <w:pPr>
        <w:pStyle w:val="Ttulo2"/>
        <w:numPr>
          <w:ilvl w:val="1"/>
          <w:numId w:val="3"/>
        </w:numPr>
        <w:rPr>
          <w:rFonts w:ascii="Cambria" w:hAnsi="Cambria"/>
          <w:b w:val="0"/>
          <w:bCs w:val="0"/>
          <w:i w:val="0"/>
          <w:iCs/>
          <w:color w:val="365F91"/>
          <w:szCs w:val="24"/>
        </w:rPr>
      </w:pPr>
      <w:bookmarkStart w:id="19" w:name="_Toc207261946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 w:rsidR="00E301B4">
        <w:rPr>
          <w:rStyle w:val="nfasisintenso"/>
          <w:rFonts w:ascii="Cambria" w:hAnsi="Cambria"/>
          <w:color w:val="365F91"/>
          <w:szCs w:val="24"/>
        </w:rPr>
        <w:t>3</w:t>
      </w:r>
      <w:r>
        <w:rPr>
          <w:rStyle w:val="nfasisintenso"/>
          <w:rFonts w:ascii="Cambria" w:hAnsi="Cambria"/>
          <w:color w:val="365F91"/>
          <w:szCs w:val="24"/>
        </w:rPr>
        <w:t xml:space="preserve"> – </w:t>
      </w:r>
      <w:r w:rsidR="00E301B4" w:rsidRPr="00E301B4">
        <w:rPr>
          <w:rFonts w:ascii="Cambria" w:hAnsi="Cambria"/>
          <w:b w:val="0"/>
          <w:bCs w:val="0"/>
          <w:i w:val="0"/>
          <w:iCs/>
          <w:color w:val="365F91"/>
          <w:szCs w:val="24"/>
        </w:rPr>
        <w:t>Identificación y acceso</w:t>
      </w:r>
      <w:r w:rsidR="00114403">
        <w:rPr>
          <w:rFonts w:ascii="Cambria" w:hAnsi="Cambria"/>
          <w:b w:val="0"/>
          <w:bCs w:val="0"/>
          <w:i w:val="0"/>
          <w:iCs/>
          <w:color w:val="365F91"/>
          <w:szCs w:val="24"/>
        </w:rPr>
        <w:t xml:space="preserve"> a la biblioteca</w:t>
      </w:r>
      <w:bookmarkEnd w:id="19"/>
    </w:p>
    <w:p w14:paraId="53612EBD" w14:textId="55D6DB47" w:rsidR="00114403" w:rsidRPr="00114403" w:rsidRDefault="007F5C89" w:rsidP="00114403">
      <w:pPr>
        <w:jc w:val="center"/>
      </w:pPr>
      <w:r w:rsidRPr="007F5C89">
        <w:rPr>
          <w:noProof/>
        </w:rPr>
        <w:drawing>
          <wp:inline distT="0" distB="0" distL="0" distR="0" wp14:anchorId="2EA711E1" wp14:editId="5A65AB78">
            <wp:extent cx="3414056" cy="1653683"/>
            <wp:effectExtent l="0" t="0" r="0" b="3810"/>
            <wp:docPr id="104319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8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D3F9" w14:textId="1DD39F69" w:rsidR="0015084C" w:rsidRDefault="0015084C" w:rsidP="0015084C">
      <w:pPr>
        <w:pStyle w:val="Ttulo3"/>
        <w:numPr>
          <w:ilvl w:val="2"/>
          <w:numId w:val="3"/>
        </w:numPr>
      </w:pPr>
      <w:bookmarkStart w:id="20" w:name="_Toc207261947"/>
      <w:r w:rsidRPr="00AA4BE8">
        <w:t xml:space="preserve">Caso de uso </w:t>
      </w:r>
      <w:r>
        <w:t>0</w:t>
      </w:r>
      <w:r w:rsidR="00AF723D">
        <w:t>7</w:t>
      </w:r>
      <w:r>
        <w:t xml:space="preserve"> – </w:t>
      </w:r>
      <w:r w:rsidR="00AF723D" w:rsidRPr="00AF723D">
        <w:t>Identificarse</w:t>
      </w:r>
      <w:r w:rsidR="004B7740">
        <w:t xml:space="preserve"> y acceder a la biblioteca</w:t>
      </w:r>
      <w:bookmarkEnd w:id="20"/>
    </w:p>
    <w:p w14:paraId="36733FA7" w14:textId="77777777" w:rsidR="0012280A" w:rsidRDefault="0012280A" w:rsidP="0012280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2280A" w:rsidRPr="00AB054F" w14:paraId="2B200A32" w14:textId="77777777" w:rsidTr="00B017FD">
        <w:tc>
          <w:tcPr>
            <w:tcW w:w="1795" w:type="dxa"/>
          </w:tcPr>
          <w:p w14:paraId="404363EA" w14:textId="77777777" w:rsidR="0012280A" w:rsidRPr="00AB054F" w:rsidRDefault="0012280A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45CE73D" w14:textId="089E4CDC" w:rsidR="0012280A" w:rsidRPr="00AB054F" w:rsidRDefault="0012280A" w:rsidP="00B017FD">
            <w:pPr>
              <w:spacing w:after="0" w:line="240" w:lineRule="auto"/>
            </w:pPr>
            <w:r>
              <w:t>CU0</w:t>
            </w:r>
            <w:r w:rsidR="00C52BEC">
              <w:t>7</w:t>
            </w:r>
          </w:p>
        </w:tc>
      </w:tr>
      <w:tr w:rsidR="0012280A" w:rsidRPr="00AB054F" w14:paraId="38706635" w14:textId="77777777" w:rsidTr="00B017FD">
        <w:tc>
          <w:tcPr>
            <w:tcW w:w="1795" w:type="dxa"/>
          </w:tcPr>
          <w:p w14:paraId="0733DD89" w14:textId="77777777" w:rsidR="0012280A" w:rsidRPr="00AB054F" w:rsidRDefault="0012280A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6BC67B2D" w14:textId="5B844E56" w:rsidR="0012280A" w:rsidRPr="00AB054F" w:rsidRDefault="00E93A44" w:rsidP="00B017FD">
            <w:pPr>
              <w:spacing w:after="0" w:line="240" w:lineRule="auto"/>
            </w:pPr>
            <w:r w:rsidRPr="00AF723D">
              <w:t>Identificarse</w:t>
            </w:r>
            <w:r>
              <w:t xml:space="preserve"> y acceder a la biblioteca</w:t>
            </w:r>
          </w:p>
        </w:tc>
      </w:tr>
      <w:tr w:rsidR="0012280A" w:rsidRPr="00AB054F" w14:paraId="583C3D5F" w14:textId="77777777" w:rsidTr="00B017FD">
        <w:tc>
          <w:tcPr>
            <w:tcW w:w="1795" w:type="dxa"/>
          </w:tcPr>
          <w:p w14:paraId="4B0DD8A5" w14:textId="77777777" w:rsidR="0012280A" w:rsidRPr="00AB054F" w:rsidRDefault="0012280A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6D3D002A" w14:textId="523DA7EE" w:rsidR="0012280A" w:rsidRPr="00A72644" w:rsidRDefault="00F35487" w:rsidP="00F35487">
            <w:pPr>
              <w:pStyle w:val="doctext"/>
            </w:pPr>
            <w:r w:rsidRPr="00F35487">
              <w:rPr>
                <w:rFonts w:ascii="Calibri" w:eastAsia="Calibri" w:hAnsi="Calibri"/>
                <w:sz w:val="22"/>
                <w:szCs w:val="22"/>
                <w:lang w:eastAsia="en-US"/>
              </w:rPr>
              <w:t>Permite a un usuario autenticarse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en el sistema informático BAI</w:t>
            </w:r>
          </w:p>
        </w:tc>
      </w:tr>
      <w:tr w:rsidR="0012280A" w:rsidRPr="00AB054F" w14:paraId="66CC68AC" w14:textId="77777777" w:rsidTr="00B017FD">
        <w:tc>
          <w:tcPr>
            <w:tcW w:w="1795" w:type="dxa"/>
          </w:tcPr>
          <w:p w14:paraId="1A0B57EE" w14:textId="77777777" w:rsidR="0012280A" w:rsidRPr="00AB054F" w:rsidRDefault="0012280A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403906F3" w14:textId="67CD78C4" w:rsidR="0012280A" w:rsidRPr="00AB054F" w:rsidRDefault="0012280A" w:rsidP="00B017FD">
            <w:pPr>
              <w:spacing w:after="0" w:line="240" w:lineRule="auto"/>
            </w:pPr>
            <w:r>
              <w:t>Usuario final</w:t>
            </w:r>
          </w:p>
        </w:tc>
      </w:tr>
      <w:tr w:rsidR="0012280A" w:rsidRPr="00AB054F" w14:paraId="687D6CA3" w14:textId="77777777" w:rsidTr="00B017FD">
        <w:tc>
          <w:tcPr>
            <w:tcW w:w="1795" w:type="dxa"/>
          </w:tcPr>
          <w:p w14:paraId="4AD88ADD" w14:textId="77777777" w:rsidR="0012280A" w:rsidRPr="00AB054F" w:rsidRDefault="0012280A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70542E34" w14:textId="7854D881" w:rsidR="0012280A" w:rsidRPr="00AB054F" w:rsidRDefault="00075E36" w:rsidP="00B017FD">
            <w:pPr>
              <w:spacing w:after="0" w:line="240" w:lineRule="auto"/>
            </w:pPr>
            <w:r>
              <w:t>Ninguna</w:t>
            </w:r>
          </w:p>
        </w:tc>
      </w:tr>
      <w:tr w:rsidR="0012280A" w:rsidRPr="00AB054F" w14:paraId="4C6ECD7F" w14:textId="77777777" w:rsidTr="00B017FD">
        <w:tc>
          <w:tcPr>
            <w:tcW w:w="1795" w:type="dxa"/>
          </w:tcPr>
          <w:p w14:paraId="2EBD8AD9" w14:textId="77777777" w:rsidR="0012280A" w:rsidRPr="00AB054F" w:rsidRDefault="0012280A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3884744F" w14:textId="125D30B8" w:rsidR="0012280A" w:rsidRPr="00AB054F" w:rsidRDefault="00F35487" w:rsidP="0015028F">
            <w:pPr>
              <w:spacing w:after="0" w:line="240" w:lineRule="auto"/>
              <w:jc w:val="both"/>
            </w:pPr>
            <w:r w:rsidRPr="00F35487">
              <w:t xml:space="preserve">Solo podrán </w:t>
            </w:r>
            <w:r w:rsidR="0015028F">
              <w:t>identificarse</w:t>
            </w:r>
            <w:r w:rsidRPr="00F35487">
              <w:t xml:space="preserve"> </w:t>
            </w:r>
            <w:r w:rsidR="0015028F">
              <w:t>usuarios</w:t>
            </w:r>
            <w:r w:rsidRPr="00F35487">
              <w:t xml:space="preserve"> </w:t>
            </w:r>
            <w:r w:rsidR="0015028F">
              <w:t xml:space="preserve">con </w:t>
            </w:r>
            <w:r w:rsidR="0015028F" w:rsidRPr="0015028F">
              <w:t>tarjeta universitaria con chip o con su huella dactilar</w:t>
            </w:r>
          </w:p>
        </w:tc>
      </w:tr>
      <w:tr w:rsidR="0012280A" w:rsidRPr="00AB054F" w14:paraId="758444D3" w14:textId="77777777" w:rsidTr="00B017FD">
        <w:tc>
          <w:tcPr>
            <w:tcW w:w="1795" w:type="dxa"/>
          </w:tcPr>
          <w:p w14:paraId="51CE4FF6" w14:textId="77777777" w:rsidR="0012280A" w:rsidRPr="00AB054F" w:rsidRDefault="0012280A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5B676C2" w14:textId="77777777" w:rsidR="0012280A" w:rsidRDefault="00FE3B9E" w:rsidP="00F35487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FE3B9E">
              <w:t>El usuario se identifica para acceder a las instalaciones</w:t>
            </w:r>
          </w:p>
          <w:p w14:paraId="31954841" w14:textId="084D53CD" w:rsidR="00FE3B9E" w:rsidRDefault="00FE3B9E" w:rsidP="00F35487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FE3B9E">
              <w:t>El sistema valida la identidad</w:t>
            </w:r>
            <w:r>
              <w:t xml:space="preserve"> del usuario</w:t>
            </w:r>
          </w:p>
          <w:p w14:paraId="5A1BBF3C" w14:textId="3F105623" w:rsidR="00FE3B9E" w:rsidRPr="00AB054F" w:rsidRDefault="00FE3B9E" w:rsidP="00F35487">
            <w:pPr>
              <w:pStyle w:val="Prrafodelista"/>
              <w:numPr>
                <w:ilvl w:val="0"/>
                <w:numId w:val="37"/>
              </w:numPr>
              <w:spacing w:after="0" w:line="240" w:lineRule="auto"/>
            </w:pPr>
            <w:r w:rsidRPr="00FE3B9E">
              <w:t>El sistema permite el acceso</w:t>
            </w:r>
            <w:r>
              <w:t xml:space="preserve"> a las instalaciones.</w:t>
            </w:r>
          </w:p>
        </w:tc>
      </w:tr>
      <w:tr w:rsidR="0012280A" w:rsidRPr="00AB054F" w14:paraId="287B142E" w14:textId="77777777" w:rsidTr="00B017FD">
        <w:tc>
          <w:tcPr>
            <w:tcW w:w="1795" w:type="dxa"/>
          </w:tcPr>
          <w:p w14:paraId="6E513F4C" w14:textId="77777777" w:rsidR="0012280A" w:rsidRPr="00AB054F" w:rsidRDefault="0012280A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33935C9D" w14:textId="77777777" w:rsidR="0012280A" w:rsidRDefault="00FE3B9E" w:rsidP="00B017FD">
            <w:pPr>
              <w:spacing w:after="0" w:line="240" w:lineRule="auto"/>
            </w:pPr>
            <w:r>
              <w:t xml:space="preserve">2A. </w:t>
            </w:r>
            <w:r w:rsidRPr="00FE3B9E">
              <w:t>Autenticación fallida</w:t>
            </w:r>
          </w:p>
          <w:p w14:paraId="3DF62F23" w14:textId="0905836F" w:rsidR="00FE3B9E" w:rsidRPr="00AB054F" w:rsidRDefault="00FE3B9E" w:rsidP="00B017FD">
            <w:pPr>
              <w:spacing w:after="0" w:line="240" w:lineRule="auto"/>
            </w:pPr>
            <w:r>
              <w:t xml:space="preserve">2B. </w:t>
            </w:r>
            <w:r w:rsidRPr="00FE3B9E">
              <w:t>Usuario no registrado</w:t>
            </w:r>
          </w:p>
        </w:tc>
      </w:tr>
      <w:tr w:rsidR="0012280A" w:rsidRPr="00AB054F" w14:paraId="63A4461C" w14:textId="77777777" w:rsidTr="00B017FD">
        <w:tc>
          <w:tcPr>
            <w:tcW w:w="1795" w:type="dxa"/>
          </w:tcPr>
          <w:p w14:paraId="14C1E09C" w14:textId="77777777" w:rsidR="0012280A" w:rsidRDefault="0012280A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CD2877A" w14:textId="4658C338" w:rsidR="0012280A" w:rsidRPr="00AB054F" w:rsidRDefault="00C52BEC" w:rsidP="00B017FD">
            <w:pPr>
              <w:spacing w:after="0" w:line="240" w:lineRule="auto"/>
            </w:pPr>
            <w:r>
              <w:t>Éxito en la autenticación</w:t>
            </w:r>
            <w:r w:rsidR="00FE3B9E">
              <w:t xml:space="preserve"> e ingreso a las instalaciones</w:t>
            </w:r>
          </w:p>
        </w:tc>
      </w:tr>
    </w:tbl>
    <w:p w14:paraId="6F94F336" w14:textId="77777777" w:rsidR="0012280A" w:rsidRDefault="0012280A" w:rsidP="0012280A"/>
    <w:p w14:paraId="45D0D9A2" w14:textId="77777777" w:rsidR="00656ACA" w:rsidRDefault="00656ACA" w:rsidP="0012280A"/>
    <w:p w14:paraId="02E1214B" w14:textId="77777777" w:rsidR="00656ACA" w:rsidRDefault="00656ACA" w:rsidP="0012280A"/>
    <w:p w14:paraId="191BD28E" w14:textId="77777777" w:rsidR="00656ACA" w:rsidRDefault="00656ACA" w:rsidP="0012280A"/>
    <w:p w14:paraId="71A7DBAE" w14:textId="77777777" w:rsidR="00656ACA" w:rsidRDefault="00656ACA" w:rsidP="0012280A"/>
    <w:p w14:paraId="4FE318FC" w14:textId="77777777" w:rsidR="00656ACA" w:rsidRDefault="00656ACA" w:rsidP="0012280A"/>
    <w:p w14:paraId="4CF4848E" w14:textId="77777777" w:rsidR="00656ACA" w:rsidRDefault="00656ACA" w:rsidP="0012280A"/>
    <w:p w14:paraId="74F2A71A" w14:textId="77777777" w:rsidR="00656ACA" w:rsidRDefault="00656ACA" w:rsidP="0012280A"/>
    <w:p w14:paraId="0336A0B5" w14:textId="77777777" w:rsidR="00656ACA" w:rsidRDefault="00656ACA" w:rsidP="0012280A"/>
    <w:p w14:paraId="1CDD04DC" w14:textId="77777777" w:rsidR="00656ACA" w:rsidRDefault="00656ACA" w:rsidP="0012280A"/>
    <w:p w14:paraId="14F5CDB1" w14:textId="77777777" w:rsidR="00656ACA" w:rsidRDefault="00656ACA" w:rsidP="0012280A"/>
    <w:p w14:paraId="2F0E61BD" w14:textId="77777777" w:rsidR="00656ACA" w:rsidRPr="0012280A" w:rsidRDefault="00656ACA" w:rsidP="0012280A"/>
    <w:p w14:paraId="696BD539" w14:textId="1EC1B377" w:rsidR="004B7740" w:rsidRDefault="004B7740" w:rsidP="004B7740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21" w:name="_Toc207261948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>
        <w:rPr>
          <w:rStyle w:val="nfasisintenso"/>
          <w:rFonts w:ascii="Cambria" w:hAnsi="Cambria"/>
          <w:color w:val="365F91"/>
          <w:szCs w:val="24"/>
        </w:rPr>
        <w:t xml:space="preserve">4 – </w:t>
      </w:r>
      <w:r w:rsidRPr="004B7740">
        <w:rPr>
          <w:rStyle w:val="nfasisintenso"/>
          <w:rFonts w:ascii="Cambria" w:hAnsi="Cambria"/>
          <w:color w:val="365F91"/>
          <w:szCs w:val="24"/>
        </w:rPr>
        <w:t>Devolución y clasificación de libros</w:t>
      </w:r>
      <w:bookmarkEnd w:id="21"/>
    </w:p>
    <w:p w14:paraId="78DEC6C3" w14:textId="55C84CBA" w:rsidR="003B6D33" w:rsidRDefault="00656ACA" w:rsidP="00656ACA">
      <w:pPr>
        <w:jc w:val="center"/>
      </w:pPr>
      <w:r w:rsidRPr="00656ACA">
        <w:rPr>
          <w:noProof/>
        </w:rPr>
        <w:drawing>
          <wp:inline distT="0" distB="0" distL="0" distR="0" wp14:anchorId="248205E4" wp14:editId="2B28CE7A">
            <wp:extent cx="3749365" cy="3292125"/>
            <wp:effectExtent l="0" t="0" r="3810" b="3810"/>
            <wp:docPr id="47808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81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9DE0" w14:textId="204C45BB" w:rsidR="00E93A44" w:rsidRDefault="00E93A44" w:rsidP="00CE5D5E">
      <w:pPr>
        <w:pStyle w:val="Ttulo3"/>
        <w:numPr>
          <w:ilvl w:val="2"/>
          <w:numId w:val="3"/>
        </w:numPr>
      </w:pPr>
      <w:bookmarkStart w:id="22" w:name="_Toc207261949"/>
      <w:r w:rsidRPr="00AA4BE8">
        <w:t xml:space="preserve">Caso de uso </w:t>
      </w:r>
      <w:r>
        <w:t xml:space="preserve">08 – </w:t>
      </w:r>
      <w:r w:rsidR="0044679A" w:rsidRPr="0044679A">
        <w:t>Deposito de un libro físico</w:t>
      </w:r>
      <w:bookmarkEnd w:id="22"/>
    </w:p>
    <w:p w14:paraId="6A1FFEAB" w14:textId="77777777" w:rsidR="003B6D33" w:rsidRPr="003B6D33" w:rsidRDefault="003B6D33" w:rsidP="003B6D33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E93A44" w:rsidRPr="00AB054F" w14:paraId="79A42CDA" w14:textId="77777777" w:rsidTr="00B017FD">
        <w:tc>
          <w:tcPr>
            <w:tcW w:w="1795" w:type="dxa"/>
          </w:tcPr>
          <w:p w14:paraId="5471CD96" w14:textId="77777777" w:rsidR="00E93A44" w:rsidRPr="00AB054F" w:rsidRDefault="00E93A44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2CE8CA43" w14:textId="0FD0E11A" w:rsidR="00E93A44" w:rsidRPr="00AB054F" w:rsidRDefault="00E93A44" w:rsidP="00B017FD">
            <w:pPr>
              <w:spacing w:after="0" w:line="240" w:lineRule="auto"/>
            </w:pPr>
            <w:r>
              <w:t>CU08</w:t>
            </w:r>
          </w:p>
        </w:tc>
      </w:tr>
      <w:tr w:rsidR="00E93A44" w:rsidRPr="00AB054F" w14:paraId="325EA5F7" w14:textId="77777777" w:rsidTr="00B017FD">
        <w:tc>
          <w:tcPr>
            <w:tcW w:w="1795" w:type="dxa"/>
          </w:tcPr>
          <w:p w14:paraId="2A599019" w14:textId="77777777" w:rsidR="00E93A44" w:rsidRPr="00AB054F" w:rsidRDefault="00E93A44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48F9CDF2" w14:textId="26808E99" w:rsidR="00E93A44" w:rsidRPr="00AB054F" w:rsidRDefault="0044679A" w:rsidP="00B017FD">
            <w:pPr>
              <w:spacing w:after="0" w:line="240" w:lineRule="auto"/>
            </w:pPr>
            <w:r w:rsidRPr="0044679A">
              <w:t>Depósito de un libro físico</w:t>
            </w:r>
          </w:p>
        </w:tc>
      </w:tr>
      <w:tr w:rsidR="00E93A44" w:rsidRPr="00AB054F" w14:paraId="22638E89" w14:textId="77777777" w:rsidTr="00B017FD">
        <w:tc>
          <w:tcPr>
            <w:tcW w:w="1795" w:type="dxa"/>
          </w:tcPr>
          <w:p w14:paraId="7411C187" w14:textId="77777777" w:rsidR="00E93A44" w:rsidRPr="00AB054F" w:rsidRDefault="00E93A44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683A5F36" w14:textId="34B2E3D9" w:rsidR="00E93A44" w:rsidRPr="00A72644" w:rsidRDefault="004D6A97" w:rsidP="00B017FD">
            <w:pPr>
              <w:pStyle w:val="doctext"/>
            </w:pP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Permitir al usuario devolver un libro físico al sistema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automático BAI</w:t>
            </w:r>
          </w:p>
        </w:tc>
      </w:tr>
      <w:tr w:rsidR="00E93A44" w:rsidRPr="00AB054F" w14:paraId="2945F073" w14:textId="77777777" w:rsidTr="00B017FD">
        <w:tc>
          <w:tcPr>
            <w:tcW w:w="1795" w:type="dxa"/>
          </w:tcPr>
          <w:p w14:paraId="605FD12B" w14:textId="77777777" w:rsidR="00E93A44" w:rsidRPr="00AB054F" w:rsidRDefault="00E93A44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56E84FB0" w14:textId="77777777" w:rsidR="00E93A44" w:rsidRPr="00AB054F" w:rsidRDefault="00E93A44" w:rsidP="00B017FD">
            <w:pPr>
              <w:spacing w:after="0" w:line="240" w:lineRule="auto"/>
            </w:pPr>
            <w:r>
              <w:t>Usuario final</w:t>
            </w:r>
          </w:p>
        </w:tc>
      </w:tr>
      <w:tr w:rsidR="00E93A44" w:rsidRPr="00AB054F" w14:paraId="6326AD92" w14:textId="77777777" w:rsidTr="00B017FD">
        <w:tc>
          <w:tcPr>
            <w:tcW w:w="1795" w:type="dxa"/>
          </w:tcPr>
          <w:p w14:paraId="7B2639A0" w14:textId="77777777" w:rsidR="00E93A44" w:rsidRPr="00AB054F" w:rsidRDefault="00E93A44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47DA4C4" w14:textId="77777777" w:rsidR="00E93A44" w:rsidRPr="00AB054F" w:rsidRDefault="00E93A44" w:rsidP="00B017FD">
            <w:pPr>
              <w:spacing w:after="0" w:line="240" w:lineRule="auto"/>
            </w:pPr>
            <w:r>
              <w:t>Ninguna</w:t>
            </w:r>
          </w:p>
        </w:tc>
      </w:tr>
      <w:tr w:rsidR="00E93A44" w:rsidRPr="00AB054F" w14:paraId="30FD3FA8" w14:textId="77777777" w:rsidTr="00B017FD">
        <w:tc>
          <w:tcPr>
            <w:tcW w:w="1795" w:type="dxa"/>
          </w:tcPr>
          <w:p w14:paraId="5DDDA6FC" w14:textId="77777777" w:rsidR="00E93A44" w:rsidRPr="00AB054F" w:rsidRDefault="00E93A44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1B5BEF6F" w14:textId="751BE2FE" w:rsidR="00E93A44" w:rsidRPr="00AB054F" w:rsidRDefault="0044679A" w:rsidP="00B017FD">
            <w:pPr>
              <w:spacing w:after="0" w:line="240" w:lineRule="auto"/>
              <w:jc w:val="both"/>
            </w:pPr>
            <w:r>
              <w:t>Tener el libro físico en su poder.</w:t>
            </w:r>
          </w:p>
        </w:tc>
      </w:tr>
      <w:tr w:rsidR="00E93A44" w:rsidRPr="00AB054F" w14:paraId="0869D10A" w14:textId="77777777" w:rsidTr="00B017FD">
        <w:tc>
          <w:tcPr>
            <w:tcW w:w="1795" w:type="dxa"/>
          </w:tcPr>
          <w:p w14:paraId="7E7FCAB2" w14:textId="77777777" w:rsidR="00E93A44" w:rsidRPr="00AB054F" w:rsidRDefault="00E93A44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8337059" w14:textId="3A573385" w:rsidR="00E93A44" w:rsidRPr="00AB054F" w:rsidRDefault="00762353" w:rsidP="00656ACA">
            <w:pPr>
              <w:pStyle w:val="Prrafodelista"/>
              <w:numPr>
                <w:ilvl w:val="0"/>
                <w:numId w:val="42"/>
              </w:numPr>
              <w:spacing w:after="0" w:line="240" w:lineRule="auto"/>
            </w:pPr>
            <w:r>
              <w:t>D</w:t>
            </w:r>
            <w:r w:rsidRPr="00762353">
              <w:t xml:space="preserve">epositados </w:t>
            </w:r>
            <w:r>
              <w:t>el libro</w:t>
            </w:r>
            <w:r w:rsidRPr="00762353">
              <w:t xml:space="preserve"> en una ranura especial ubicada en la entrada</w:t>
            </w:r>
          </w:p>
        </w:tc>
      </w:tr>
      <w:tr w:rsidR="00E93A44" w:rsidRPr="00AB054F" w14:paraId="188C1616" w14:textId="77777777" w:rsidTr="00B017FD">
        <w:tc>
          <w:tcPr>
            <w:tcW w:w="1795" w:type="dxa"/>
          </w:tcPr>
          <w:p w14:paraId="5E8523C7" w14:textId="77777777" w:rsidR="00E93A44" w:rsidRPr="00AB054F" w:rsidRDefault="00E93A44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716DB37F" w14:textId="0DDE875C" w:rsidR="00E93A44" w:rsidRPr="00AB054F" w:rsidRDefault="00E93A44" w:rsidP="00B017FD">
            <w:pPr>
              <w:spacing w:after="0" w:line="240" w:lineRule="auto"/>
            </w:pPr>
          </w:p>
        </w:tc>
      </w:tr>
      <w:tr w:rsidR="00E93A44" w:rsidRPr="00AB054F" w14:paraId="0CB51C71" w14:textId="77777777" w:rsidTr="00B017FD">
        <w:tc>
          <w:tcPr>
            <w:tcW w:w="1795" w:type="dxa"/>
          </w:tcPr>
          <w:p w14:paraId="513802B6" w14:textId="77777777" w:rsidR="00E93A44" w:rsidRDefault="00E93A44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CCCED36" w14:textId="41817672" w:rsidR="00E93A44" w:rsidRPr="00AB054F" w:rsidRDefault="00656ACA" w:rsidP="00B017FD">
            <w:pPr>
              <w:spacing w:after="0" w:line="240" w:lineRule="auto"/>
            </w:pPr>
            <w:r w:rsidRPr="0044679A">
              <w:t xml:space="preserve">Depósito </w:t>
            </w:r>
            <w:r>
              <w:t xml:space="preserve">con éxito </w:t>
            </w:r>
            <w:r w:rsidRPr="0044679A">
              <w:t>libro físico</w:t>
            </w:r>
            <w:r>
              <w:t xml:space="preserve"> en la ranura de devolución</w:t>
            </w:r>
          </w:p>
        </w:tc>
      </w:tr>
    </w:tbl>
    <w:p w14:paraId="130C2846" w14:textId="77777777" w:rsidR="00E93A44" w:rsidRPr="00E93A44" w:rsidRDefault="00E93A44" w:rsidP="00E93A44"/>
    <w:p w14:paraId="5E564068" w14:textId="411FE910" w:rsidR="00656ACA" w:rsidRDefault="00656ACA" w:rsidP="00656ACA">
      <w:pPr>
        <w:pStyle w:val="Ttulo3"/>
        <w:numPr>
          <w:ilvl w:val="2"/>
          <w:numId w:val="3"/>
        </w:numPr>
      </w:pPr>
      <w:bookmarkStart w:id="23" w:name="_Toc207261950"/>
      <w:r w:rsidRPr="00AA4BE8">
        <w:t xml:space="preserve">Caso de uso </w:t>
      </w:r>
      <w:r>
        <w:t xml:space="preserve">09 – </w:t>
      </w:r>
      <w:r w:rsidR="00E04ABD" w:rsidRPr="00E04ABD">
        <w:t>Escaneo del libro físico</w:t>
      </w:r>
      <w:bookmarkEnd w:id="23"/>
    </w:p>
    <w:p w14:paraId="1792D2D4" w14:textId="77777777" w:rsidR="00656ACA" w:rsidRDefault="00656ACA" w:rsidP="00656AC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56ACA" w:rsidRPr="00AB054F" w14:paraId="2310DE41" w14:textId="77777777" w:rsidTr="00B017FD">
        <w:tc>
          <w:tcPr>
            <w:tcW w:w="1795" w:type="dxa"/>
          </w:tcPr>
          <w:p w14:paraId="1A7F2987" w14:textId="77777777" w:rsidR="00656ACA" w:rsidRPr="00AB054F" w:rsidRDefault="00656ACA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1B68EB20" w14:textId="3CE52F12" w:rsidR="00656ACA" w:rsidRPr="00AB054F" w:rsidRDefault="00656ACA" w:rsidP="00B017FD">
            <w:pPr>
              <w:spacing w:after="0" w:line="240" w:lineRule="auto"/>
            </w:pPr>
            <w:r>
              <w:t>CU0</w:t>
            </w:r>
            <w:r w:rsidR="00E04ABD">
              <w:t>9</w:t>
            </w:r>
          </w:p>
        </w:tc>
      </w:tr>
      <w:tr w:rsidR="00656ACA" w:rsidRPr="00AB054F" w14:paraId="010C8285" w14:textId="77777777" w:rsidTr="00B017FD">
        <w:tc>
          <w:tcPr>
            <w:tcW w:w="1795" w:type="dxa"/>
          </w:tcPr>
          <w:p w14:paraId="592B1CDB" w14:textId="77777777" w:rsidR="00656ACA" w:rsidRPr="00AB054F" w:rsidRDefault="00656ACA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65FEF511" w14:textId="2673F870" w:rsidR="00656ACA" w:rsidRPr="00AB054F" w:rsidRDefault="00E04ABD" w:rsidP="00B017FD">
            <w:pPr>
              <w:spacing w:after="0" w:line="240" w:lineRule="auto"/>
            </w:pPr>
            <w:r w:rsidRPr="00E04ABD">
              <w:t>Escaneo del libro físico</w:t>
            </w:r>
          </w:p>
        </w:tc>
      </w:tr>
      <w:tr w:rsidR="00656ACA" w:rsidRPr="00AB054F" w14:paraId="5E99648E" w14:textId="77777777" w:rsidTr="00B017FD">
        <w:tc>
          <w:tcPr>
            <w:tcW w:w="1795" w:type="dxa"/>
          </w:tcPr>
          <w:p w14:paraId="57F7C6A9" w14:textId="77777777" w:rsidR="00656ACA" w:rsidRPr="00AB054F" w:rsidRDefault="00656ACA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78D30E3" w14:textId="568F0219" w:rsidR="00656ACA" w:rsidRPr="00A72644" w:rsidRDefault="004D6A97" w:rsidP="00B017FD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>scane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ar para 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>identifica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r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el libro 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y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</w:t>
            </w: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estado físico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del libro</w:t>
            </w:r>
          </w:p>
        </w:tc>
      </w:tr>
      <w:tr w:rsidR="00656ACA" w:rsidRPr="00AB054F" w14:paraId="7A2BBF58" w14:textId="77777777" w:rsidTr="00B017FD">
        <w:tc>
          <w:tcPr>
            <w:tcW w:w="1795" w:type="dxa"/>
          </w:tcPr>
          <w:p w14:paraId="3DB39199" w14:textId="77777777" w:rsidR="00656ACA" w:rsidRPr="00AB054F" w:rsidRDefault="00656ACA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CE577A5" w14:textId="6CEC1A3F" w:rsidR="00656ACA" w:rsidRPr="00AB054F" w:rsidRDefault="00E04ABD" w:rsidP="00B017FD">
            <w:pPr>
              <w:spacing w:after="0" w:line="240" w:lineRule="auto"/>
            </w:pPr>
            <w:r>
              <w:t>Sistema automático BAI</w:t>
            </w:r>
          </w:p>
        </w:tc>
      </w:tr>
      <w:tr w:rsidR="00656ACA" w:rsidRPr="00AB054F" w14:paraId="1A03FBD0" w14:textId="77777777" w:rsidTr="00B017FD">
        <w:tc>
          <w:tcPr>
            <w:tcW w:w="1795" w:type="dxa"/>
          </w:tcPr>
          <w:p w14:paraId="7B587AF7" w14:textId="77777777" w:rsidR="00656ACA" w:rsidRPr="00AB054F" w:rsidRDefault="00656ACA" w:rsidP="00B017FD">
            <w:pPr>
              <w:spacing w:after="0" w:line="240" w:lineRule="auto"/>
            </w:pPr>
            <w:r w:rsidRPr="00AB054F">
              <w:lastRenderedPageBreak/>
              <w:t>Relaciones</w:t>
            </w:r>
          </w:p>
        </w:tc>
        <w:tc>
          <w:tcPr>
            <w:tcW w:w="6699" w:type="dxa"/>
          </w:tcPr>
          <w:p w14:paraId="0C725A6F" w14:textId="7908EA4C" w:rsidR="00656ACA" w:rsidRPr="00AB054F" w:rsidRDefault="00FF34D7" w:rsidP="00B017FD">
            <w:pPr>
              <w:spacing w:after="0" w:line="240" w:lineRule="auto"/>
            </w:pPr>
            <w:proofErr w:type="spellStart"/>
            <w:r>
              <w:t>Extends</w:t>
            </w:r>
            <w:proofErr w:type="spellEnd"/>
            <w:r>
              <w:t xml:space="preserve"> CU09</w:t>
            </w:r>
          </w:p>
        </w:tc>
      </w:tr>
      <w:tr w:rsidR="00656ACA" w:rsidRPr="00AB054F" w14:paraId="789E6A29" w14:textId="77777777" w:rsidTr="00B017FD">
        <w:tc>
          <w:tcPr>
            <w:tcW w:w="1795" w:type="dxa"/>
          </w:tcPr>
          <w:p w14:paraId="25E029D7" w14:textId="77777777" w:rsidR="00656ACA" w:rsidRPr="00AB054F" w:rsidRDefault="00656ACA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23B1D754" w14:textId="77777777" w:rsidR="00656ACA" w:rsidRPr="00AB054F" w:rsidRDefault="00656ACA" w:rsidP="00B017FD">
            <w:pPr>
              <w:spacing w:after="0" w:line="240" w:lineRule="auto"/>
              <w:jc w:val="both"/>
            </w:pPr>
            <w:r>
              <w:t>Tener el libro físico en su poder.</w:t>
            </w:r>
          </w:p>
        </w:tc>
      </w:tr>
      <w:tr w:rsidR="00656ACA" w:rsidRPr="00AB054F" w14:paraId="791A227F" w14:textId="77777777" w:rsidTr="00B017FD">
        <w:tc>
          <w:tcPr>
            <w:tcW w:w="1795" w:type="dxa"/>
          </w:tcPr>
          <w:p w14:paraId="705B8D05" w14:textId="77777777" w:rsidR="00656ACA" w:rsidRPr="00AB054F" w:rsidRDefault="00656ACA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DF39789" w14:textId="77777777" w:rsidR="00656ACA" w:rsidRDefault="004B6C3C" w:rsidP="00656ACA">
            <w:pPr>
              <w:pStyle w:val="Prrafodelista"/>
              <w:numPr>
                <w:ilvl w:val="0"/>
                <w:numId w:val="44"/>
              </w:numPr>
              <w:spacing w:after="0" w:line="240" w:lineRule="auto"/>
            </w:pPr>
            <w:r>
              <w:t>El</w:t>
            </w:r>
            <w:r w:rsidRPr="004B6C3C">
              <w:t xml:space="preserve"> sistema escane</w:t>
            </w:r>
            <w:r>
              <w:t>a</w:t>
            </w:r>
            <w:r w:rsidRPr="004B6C3C">
              <w:t xml:space="preserve"> automátic</w:t>
            </w:r>
            <w:r>
              <w:t>amente e</w:t>
            </w:r>
            <w:r w:rsidRPr="004B6C3C">
              <w:t xml:space="preserve"> identificará el material y verificará su estado físico.</w:t>
            </w:r>
          </w:p>
          <w:p w14:paraId="3CD9AB23" w14:textId="4BEA4332" w:rsidR="004B6C3C" w:rsidRDefault="004D6A97" w:rsidP="00656ACA">
            <w:pPr>
              <w:pStyle w:val="Prrafodelista"/>
              <w:numPr>
                <w:ilvl w:val="0"/>
                <w:numId w:val="44"/>
              </w:numPr>
              <w:spacing w:after="0" w:line="240" w:lineRule="auto"/>
            </w:pPr>
            <w:r>
              <w:t>El s</w:t>
            </w:r>
            <w:r w:rsidRPr="004D6A97">
              <w:t>istema emitirá una alerta</w:t>
            </w:r>
            <w:r>
              <w:t xml:space="preserve"> en caso de daños del libro físico</w:t>
            </w:r>
          </w:p>
          <w:p w14:paraId="299DF6D0" w14:textId="77777777" w:rsidR="004D6A97" w:rsidRDefault="004D6A97" w:rsidP="00656ACA">
            <w:pPr>
              <w:pStyle w:val="Prrafodelista"/>
              <w:numPr>
                <w:ilvl w:val="0"/>
                <w:numId w:val="44"/>
              </w:numPr>
              <w:spacing w:after="0" w:line="240" w:lineRule="auto"/>
            </w:pPr>
            <w:r w:rsidRPr="004D6A97">
              <w:t>Los libros en buen estado serán redirigidos por una cinta transportadora hacia el área de clasificación</w:t>
            </w:r>
            <w:r>
              <w:t>.</w:t>
            </w:r>
          </w:p>
          <w:p w14:paraId="033DE8D7" w14:textId="16546C2A" w:rsidR="004D6A97" w:rsidRPr="00AB054F" w:rsidRDefault="004D6A97" w:rsidP="00656ACA">
            <w:pPr>
              <w:pStyle w:val="Prrafodelista"/>
              <w:numPr>
                <w:ilvl w:val="0"/>
                <w:numId w:val="44"/>
              </w:numPr>
              <w:spacing w:after="0" w:line="240" w:lineRule="auto"/>
            </w:pPr>
            <w:r>
              <w:t xml:space="preserve">El sistema </w:t>
            </w:r>
            <w:r w:rsidRPr="004D6A97">
              <w:t>organiza</w:t>
            </w:r>
            <w:r>
              <w:t>ra</w:t>
            </w:r>
            <w:r w:rsidRPr="004D6A97">
              <w:t xml:space="preserve"> </w:t>
            </w:r>
            <w:r>
              <w:t>el libro físico donde estarán disponibles nuevamente.</w:t>
            </w:r>
          </w:p>
        </w:tc>
      </w:tr>
      <w:tr w:rsidR="00656ACA" w:rsidRPr="00AB054F" w14:paraId="3F498F86" w14:textId="77777777" w:rsidTr="00B017FD">
        <w:tc>
          <w:tcPr>
            <w:tcW w:w="1795" w:type="dxa"/>
          </w:tcPr>
          <w:p w14:paraId="7AAA4A49" w14:textId="77777777" w:rsidR="00656ACA" w:rsidRPr="00AB054F" w:rsidRDefault="00656ACA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71F0D5DE" w14:textId="77777777" w:rsidR="00656ACA" w:rsidRPr="00AB054F" w:rsidRDefault="00656ACA" w:rsidP="00B017FD">
            <w:pPr>
              <w:spacing w:after="0" w:line="240" w:lineRule="auto"/>
            </w:pPr>
          </w:p>
        </w:tc>
      </w:tr>
      <w:tr w:rsidR="00656ACA" w:rsidRPr="00AB054F" w14:paraId="1E4ED654" w14:textId="77777777" w:rsidTr="00B017FD">
        <w:tc>
          <w:tcPr>
            <w:tcW w:w="1795" w:type="dxa"/>
          </w:tcPr>
          <w:p w14:paraId="0413D47C" w14:textId="77777777" w:rsidR="00656ACA" w:rsidRDefault="00656ACA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7CB537F" w14:textId="77777777" w:rsidR="00656ACA" w:rsidRPr="00AB054F" w:rsidRDefault="00656ACA" w:rsidP="00B017FD">
            <w:pPr>
              <w:spacing w:after="0" w:line="240" w:lineRule="auto"/>
            </w:pPr>
            <w:r w:rsidRPr="0044679A">
              <w:t xml:space="preserve">Depósito </w:t>
            </w:r>
            <w:r>
              <w:t xml:space="preserve">con éxito </w:t>
            </w:r>
            <w:r w:rsidRPr="0044679A">
              <w:t>libro físico</w:t>
            </w:r>
            <w:r>
              <w:t xml:space="preserve"> en la ranura de devolución</w:t>
            </w:r>
          </w:p>
        </w:tc>
      </w:tr>
    </w:tbl>
    <w:p w14:paraId="2A76614A" w14:textId="77777777" w:rsidR="00656ACA" w:rsidRPr="00656ACA" w:rsidRDefault="00656ACA" w:rsidP="00656ACA"/>
    <w:p w14:paraId="7645433C" w14:textId="0FE06762" w:rsidR="00771887" w:rsidRDefault="00771887" w:rsidP="00771887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24" w:name="_Toc207261951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 w:rsidR="00A8584E">
        <w:rPr>
          <w:rStyle w:val="nfasisintenso"/>
          <w:rFonts w:ascii="Cambria" w:hAnsi="Cambria"/>
          <w:color w:val="365F91"/>
          <w:szCs w:val="24"/>
        </w:rPr>
        <w:t>5</w:t>
      </w:r>
      <w:r>
        <w:rPr>
          <w:rStyle w:val="nfasisintenso"/>
          <w:rFonts w:ascii="Cambria" w:hAnsi="Cambria"/>
          <w:color w:val="365F91"/>
          <w:szCs w:val="24"/>
        </w:rPr>
        <w:t xml:space="preserve"> – </w:t>
      </w:r>
      <w:r w:rsidR="00A8584E" w:rsidRPr="00A8584E">
        <w:rPr>
          <w:rStyle w:val="nfasisintenso"/>
          <w:rFonts w:ascii="Cambria" w:hAnsi="Cambria"/>
          <w:color w:val="365F91"/>
          <w:szCs w:val="24"/>
        </w:rPr>
        <w:t>Control de inventario</w:t>
      </w:r>
      <w:bookmarkEnd w:id="24"/>
    </w:p>
    <w:p w14:paraId="397B4BBB" w14:textId="77777777" w:rsidR="00F215D8" w:rsidRPr="00F215D8" w:rsidRDefault="00F215D8" w:rsidP="00F215D8"/>
    <w:p w14:paraId="0BBFF74A" w14:textId="344A21C3" w:rsidR="00F215D8" w:rsidRDefault="003630B8" w:rsidP="003630B8">
      <w:pPr>
        <w:jc w:val="center"/>
      </w:pPr>
      <w:r w:rsidRPr="003630B8">
        <w:rPr>
          <w:noProof/>
        </w:rPr>
        <w:drawing>
          <wp:inline distT="0" distB="0" distL="0" distR="0" wp14:anchorId="1AFDFA54" wp14:editId="1C791CBE">
            <wp:extent cx="3337849" cy="1577477"/>
            <wp:effectExtent l="0" t="0" r="0" b="3810"/>
            <wp:docPr id="687318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4305" w14:textId="674B8802" w:rsidR="00F215D8" w:rsidRDefault="00F215D8" w:rsidP="00F215D8">
      <w:pPr>
        <w:pStyle w:val="Ttulo3"/>
        <w:numPr>
          <w:ilvl w:val="2"/>
          <w:numId w:val="3"/>
        </w:numPr>
      </w:pPr>
      <w:bookmarkStart w:id="25" w:name="_Toc207261952"/>
      <w:r w:rsidRPr="00AA4BE8">
        <w:t xml:space="preserve">Caso de uso </w:t>
      </w:r>
      <w:r w:rsidR="00E064CE">
        <w:t>10</w:t>
      </w:r>
      <w:r>
        <w:t xml:space="preserve"> – </w:t>
      </w:r>
      <w:r w:rsidR="003630B8">
        <w:t>Gestión de inventario</w:t>
      </w:r>
      <w:bookmarkEnd w:id="25"/>
    </w:p>
    <w:p w14:paraId="52EF1D27" w14:textId="77777777" w:rsidR="005C7C16" w:rsidRDefault="005C7C16" w:rsidP="005C7C16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5C7C16" w:rsidRPr="00AB054F" w14:paraId="02EC04AB" w14:textId="77777777" w:rsidTr="00B017FD">
        <w:tc>
          <w:tcPr>
            <w:tcW w:w="1795" w:type="dxa"/>
          </w:tcPr>
          <w:p w14:paraId="7B511924" w14:textId="77777777" w:rsidR="005C7C16" w:rsidRPr="00AB054F" w:rsidRDefault="005C7C16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13E6D17" w14:textId="6C66E26C" w:rsidR="005C7C16" w:rsidRPr="00AB054F" w:rsidRDefault="005C7C16" w:rsidP="00B017FD">
            <w:pPr>
              <w:spacing w:after="0" w:line="240" w:lineRule="auto"/>
            </w:pPr>
            <w:r>
              <w:t>CU</w:t>
            </w:r>
            <w:r w:rsidR="00E064CE">
              <w:t>10</w:t>
            </w:r>
          </w:p>
        </w:tc>
      </w:tr>
      <w:tr w:rsidR="005C7C16" w:rsidRPr="00AB054F" w14:paraId="4787DBA2" w14:textId="77777777" w:rsidTr="00B017FD">
        <w:tc>
          <w:tcPr>
            <w:tcW w:w="1795" w:type="dxa"/>
          </w:tcPr>
          <w:p w14:paraId="337BCA98" w14:textId="77777777" w:rsidR="005C7C16" w:rsidRPr="00AB054F" w:rsidRDefault="005C7C16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2F180516" w14:textId="7551DE45" w:rsidR="005C7C16" w:rsidRPr="00AB054F" w:rsidRDefault="00D04787" w:rsidP="00B017FD">
            <w:pPr>
              <w:spacing w:after="0" w:line="240" w:lineRule="auto"/>
            </w:pPr>
            <w:r>
              <w:t>Gestión de inventario</w:t>
            </w:r>
          </w:p>
        </w:tc>
      </w:tr>
      <w:tr w:rsidR="005C7C16" w:rsidRPr="00AB054F" w14:paraId="3504BC28" w14:textId="77777777" w:rsidTr="00B017FD">
        <w:tc>
          <w:tcPr>
            <w:tcW w:w="1795" w:type="dxa"/>
          </w:tcPr>
          <w:p w14:paraId="4201A9FF" w14:textId="77777777" w:rsidR="005C7C16" w:rsidRPr="00AB054F" w:rsidRDefault="005C7C16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4E374CD" w14:textId="3969760E" w:rsidR="005C7C16" w:rsidRPr="00A72644" w:rsidRDefault="00D04787" w:rsidP="00B017FD">
            <w:pPr>
              <w:pStyle w:val="doctext"/>
            </w:pPr>
            <w:r w:rsidRPr="00D04787">
              <w:rPr>
                <w:rFonts w:ascii="Calibri" w:eastAsia="Calibri" w:hAnsi="Calibri"/>
                <w:sz w:val="22"/>
                <w:szCs w:val="22"/>
                <w:lang w:eastAsia="en-US"/>
              </w:rPr>
              <w:t>El sistema registra automáticamente cada préstamo, devolución y movimiento de material.</w:t>
            </w:r>
          </w:p>
        </w:tc>
      </w:tr>
      <w:tr w:rsidR="005C7C16" w:rsidRPr="00AB054F" w14:paraId="12E3BAFB" w14:textId="77777777" w:rsidTr="00B017FD">
        <w:tc>
          <w:tcPr>
            <w:tcW w:w="1795" w:type="dxa"/>
          </w:tcPr>
          <w:p w14:paraId="11B322A6" w14:textId="77777777" w:rsidR="005C7C16" w:rsidRPr="00AB054F" w:rsidRDefault="005C7C16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0450529" w14:textId="77777777" w:rsidR="005C7C16" w:rsidRPr="00AB054F" w:rsidRDefault="005C7C16" w:rsidP="00B017FD">
            <w:pPr>
              <w:spacing w:after="0" w:line="240" w:lineRule="auto"/>
            </w:pPr>
            <w:r>
              <w:t>Sistema automático BAI</w:t>
            </w:r>
          </w:p>
        </w:tc>
      </w:tr>
      <w:tr w:rsidR="005C7C16" w:rsidRPr="00AB054F" w14:paraId="254C621C" w14:textId="77777777" w:rsidTr="00B017FD">
        <w:tc>
          <w:tcPr>
            <w:tcW w:w="1795" w:type="dxa"/>
          </w:tcPr>
          <w:p w14:paraId="4588F4CB" w14:textId="77777777" w:rsidR="005C7C16" w:rsidRPr="00AB054F" w:rsidRDefault="005C7C16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3223DFC5" w14:textId="1E2271E2" w:rsidR="005C7C16" w:rsidRPr="00AB054F" w:rsidRDefault="00D04787" w:rsidP="00B017FD">
            <w:pPr>
              <w:spacing w:after="0" w:line="240" w:lineRule="auto"/>
            </w:pPr>
            <w:r>
              <w:t>Ninguna</w:t>
            </w:r>
          </w:p>
        </w:tc>
      </w:tr>
      <w:tr w:rsidR="005C7C16" w:rsidRPr="00AB054F" w14:paraId="2C1326E6" w14:textId="77777777" w:rsidTr="00B017FD">
        <w:tc>
          <w:tcPr>
            <w:tcW w:w="1795" w:type="dxa"/>
          </w:tcPr>
          <w:p w14:paraId="7E5C81F8" w14:textId="77777777" w:rsidR="005C7C16" w:rsidRPr="00AB054F" w:rsidRDefault="005C7C16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3DF2F0F8" w14:textId="4D49991D" w:rsidR="005C7C16" w:rsidRPr="00AB054F" w:rsidRDefault="00445CF2" w:rsidP="00B017FD">
            <w:pPr>
              <w:spacing w:after="0" w:line="240" w:lineRule="auto"/>
              <w:jc w:val="both"/>
            </w:pPr>
            <w:r>
              <w:t>Los</w:t>
            </w:r>
            <w:r w:rsidRPr="0093233A">
              <w:t xml:space="preserve"> </w:t>
            </w:r>
            <w:r>
              <w:t xml:space="preserve">libros </w:t>
            </w:r>
            <w:r w:rsidRPr="0093233A">
              <w:t>físicos deben</w:t>
            </w:r>
            <w:r w:rsidR="0093233A" w:rsidRPr="0093233A">
              <w:t xml:space="preserve"> estar registrado </w:t>
            </w:r>
            <w:r>
              <w:t xml:space="preserve">con barras de código </w:t>
            </w:r>
            <w:r w:rsidR="0093233A" w:rsidRPr="0093233A">
              <w:t xml:space="preserve">y organizado </w:t>
            </w:r>
            <w:r>
              <w:t xml:space="preserve">con numeración </w:t>
            </w:r>
            <w:r w:rsidR="0093233A" w:rsidRPr="0093233A">
              <w:t>en el sistema robotizado de almacenamiento.</w:t>
            </w:r>
          </w:p>
        </w:tc>
      </w:tr>
      <w:tr w:rsidR="005C7C16" w:rsidRPr="00AB054F" w14:paraId="5E47BFA7" w14:textId="77777777" w:rsidTr="00B017FD">
        <w:tc>
          <w:tcPr>
            <w:tcW w:w="1795" w:type="dxa"/>
          </w:tcPr>
          <w:p w14:paraId="75C7FFFF" w14:textId="77777777" w:rsidR="005C7C16" w:rsidRPr="00AB054F" w:rsidRDefault="005C7C16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4B4CD8E" w14:textId="604DC23A" w:rsidR="005C7C16" w:rsidRDefault="00445CF2" w:rsidP="005C7C16">
            <w:pPr>
              <w:pStyle w:val="Prrafodelista"/>
              <w:numPr>
                <w:ilvl w:val="0"/>
                <w:numId w:val="46"/>
              </w:numPr>
              <w:spacing w:after="0" w:line="240" w:lineRule="auto"/>
            </w:pPr>
            <w:r>
              <w:t>El sistema r</w:t>
            </w:r>
            <w:r w:rsidRPr="00445CF2">
              <w:t>egistra</w:t>
            </w:r>
            <w:r>
              <w:t xml:space="preserve"> el</w:t>
            </w:r>
            <w:r w:rsidRPr="00445CF2">
              <w:t xml:space="preserve"> préstamo</w:t>
            </w:r>
            <w:r>
              <w:t xml:space="preserve"> del libro físico</w:t>
            </w:r>
            <w:r w:rsidR="005C7C16" w:rsidRPr="004B6C3C">
              <w:t>.</w:t>
            </w:r>
          </w:p>
          <w:p w14:paraId="773E740F" w14:textId="6B50757F" w:rsidR="005C7C16" w:rsidRDefault="005C7C16" w:rsidP="005C7C16">
            <w:pPr>
              <w:pStyle w:val="Prrafodelista"/>
              <w:numPr>
                <w:ilvl w:val="0"/>
                <w:numId w:val="46"/>
              </w:numPr>
              <w:spacing w:after="0" w:line="240" w:lineRule="auto"/>
            </w:pPr>
            <w:r>
              <w:t>El s</w:t>
            </w:r>
            <w:r w:rsidRPr="004D6A97">
              <w:t xml:space="preserve">istema </w:t>
            </w:r>
            <w:r w:rsidR="00445CF2">
              <w:t>r</w:t>
            </w:r>
            <w:r w:rsidR="00445CF2" w:rsidRPr="00445CF2">
              <w:t>egistra devolución</w:t>
            </w:r>
            <w:r w:rsidR="00445CF2">
              <w:t xml:space="preserve"> del libro físico</w:t>
            </w:r>
          </w:p>
          <w:p w14:paraId="797D7D95" w14:textId="28D18664" w:rsidR="005C7C16" w:rsidRPr="00AB054F" w:rsidRDefault="00445CF2" w:rsidP="005C7C16">
            <w:pPr>
              <w:pStyle w:val="Prrafodelista"/>
              <w:numPr>
                <w:ilvl w:val="0"/>
                <w:numId w:val="46"/>
              </w:numPr>
              <w:spacing w:after="0" w:line="240" w:lineRule="auto"/>
            </w:pPr>
            <w:r>
              <w:t>El sistema r</w:t>
            </w:r>
            <w:r w:rsidRPr="00445CF2">
              <w:t>egistra movimiento interno de los ejemplares</w:t>
            </w:r>
            <w:r>
              <w:t>.</w:t>
            </w:r>
          </w:p>
        </w:tc>
      </w:tr>
      <w:tr w:rsidR="005C7C16" w:rsidRPr="00AB054F" w14:paraId="0557E055" w14:textId="77777777" w:rsidTr="00B017FD">
        <w:tc>
          <w:tcPr>
            <w:tcW w:w="1795" w:type="dxa"/>
          </w:tcPr>
          <w:p w14:paraId="019053B2" w14:textId="77777777" w:rsidR="005C7C16" w:rsidRPr="00AB054F" w:rsidRDefault="005C7C16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18E787F7" w14:textId="77777777" w:rsidR="005C7C16" w:rsidRPr="00AB054F" w:rsidRDefault="005C7C16" w:rsidP="00B017FD">
            <w:pPr>
              <w:spacing w:after="0" w:line="240" w:lineRule="auto"/>
            </w:pPr>
          </w:p>
        </w:tc>
      </w:tr>
      <w:tr w:rsidR="005C7C16" w:rsidRPr="00AB054F" w14:paraId="5B5ADE5D" w14:textId="77777777" w:rsidTr="00B017FD">
        <w:tc>
          <w:tcPr>
            <w:tcW w:w="1795" w:type="dxa"/>
          </w:tcPr>
          <w:p w14:paraId="1745D471" w14:textId="77777777" w:rsidR="005C7C16" w:rsidRDefault="005C7C16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CF3ADAE" w14:textId="77777777" w:rsidR="005C7C16" w:rsidRPr="00AB054F" w:rsidRDefault="005C7C16" w:rsidP="00B017FD">
            <w:pPr>
              <w:spacing w:after="0" w:line="240" w:lineRule="auto"/>
            </w:pPr>
            <w:r w:rsidRPr="0044679A">
              <w:t xml:space="preserve">Depósito </w:t>
            </w:r>
            <w:r>
              <w:t xml:space="preserve">con éxito </w:t>
            </w:r>
            <w:r w:rsidRPr="0044679A">
              <w:t>libro físico</w:t>
            </w:r>
            <w:r>
              <w:t xml:space="preserve"> en la ranura de devolución</w:t>
            </w:r>
          </w:p>
        </w:tc>
      </w:tr>
    </w:tbl>
    <w:p w14:paraId="7F36FB3C" w14:textId="77777777" w:rsidR="005C7C16" w:rsidRDefault="005C7C16" w:rsidP="005C7C16"/>
    <w:p w14:paraId="258CA66E" w14:textId="77777777" w:rsidR="001D549F" w:rsidRDefault="001D549F" w:rsidP="005C7C16"/>
    <w:p w14:paraId="79291B44" w14:textId="77777777" w:rsidR="001D549F" w:rsidRDefault="001D549F" w:rsidP="005C7C16"/>
    <w:p w14:paraId="01254DB9" w14:textId="77777777" w:rsidR="001D549F" w:rsidRDefault="001D549F" w:rsidP="005C7C16"/>
    <w:p w14:paraId="5E0EC494" w14:textId="77777777" w:rsidR="001D549F" w:rsidRDefault="001D549F" w:rsidP="005C7C16"/>
    <w:p w14:paraId="29D2813D" w14:textId="77777777" w:rsidR="001D549F" w:rsidRDefault="001D549F" w:rsidP="005C7C16"/>
    <w:p w14:paraId="2FFE11D1" w14:textId="77777777" w:rsidR="001D549F" w:rsidRPr="005C7C16" w:rsidRDefault="001D549F" w:rsidP="005C7C16"/>
    <w:p w14:paraId="1610673B" w14:textId="77777777" w:rsidR="001D549F" w:rsidRPr="00AB054F" w:rsidRDefault="001D549F" w:rsidP="001D549F">
      <w:pPr>
        <w:rPr>
          <w:rFonts w:ascii="Cambria" w:eastAsia="Times New Roman" w:hAnsi="Cambria"/>
          <w:b/>
          <w:bCs/>
          <w:color w:val="365F91"/>
          <w:sz w:val="28"/>
          <w:szCs w:val="28"/>
        </w:rPr>
      </w:pPr>
    </w:p>
    <w:p w14:paraId="0E54F22B" w14:textId="77777777" w:rsidR="001D549F" w:rsidRDefault="001D549F" w:rsidP="001D549F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26" w:name="_Toc207261953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>
        <w:rPr>
          <w:rStyle w:val="nfasisintenso"/>
          <w:rFonts w:ascii="Cambria" w:hAnsi="Cambria"/>
          <w:color w:val="365F91"/>
          <w:szCs w:val="24"/>
        </w:rPr>
        <w:t>6 – Emisión de Reportes</w:t>
      </w:r>
      <w:bookmarkEnd w:id="26"/>
    </w:p>
    <w:p w14:paraId="6BDB03C8" w14:textId="77777777" w:rsidR="001D549F" w:rsidRPr="00F215D8" w:rsidRDefault="001D549F" w:rsidP="001D549F"/>
    <w:p w14:paraId="4C2CF748" w14:textId="77777777" w:rsidR="001D549F" w:rsidRDefault="001D549F" w:rsidP="001D549F">
      <w:pPr>
        <w:jc w:val="center"/>
      </w:pPr>
      <w:r>
        <w:rPr>
          <w:noProof/>
        </w:rPr>
        <w:drawing>
          <wp:inline distT="0" distB="0" distL="0" distR="0" wp14:anchorId="2276FF87" wp14:editId="61335998">
            <wp:extent cx="3739662" cy="1321019"/>
            <wp:effectExtent l="0" t="0" r="0" b="0"/>
            <wp:docPr id="186545388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53881" name="Imagen 2" descr="Diagram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76" cy="13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6716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27" w:name="_Toc207261954"/>
      <w:r w:rsidRPr="00AA4BE8">
        <w:t xml:space="preserve">Caso de uso </w:t>
      </w:r>
      <w:r>
        <w:t>11 – Emisión de Reportes</w:t>
      </w:r>
      <w:bookmarkEnd w:id="27"/>
    </w:p>
    <w:p w14:paraId="40DAA057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3E692584" w14:textId="77777777" w:rsidTr="00B017FD">
        <w:tc>
          <w:tcPr>
            <w:tcW w:w="1795" w:type="dxa"/>
          </w:tcPr>
          <w:p w14:paraId="1E46126F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13DE43A" w14:textId="77777777" w:rsidR="001D549F" w:rsidRPr="00AB054F" w:rsidRDefault="001D549F" w:rsidP="00B017FD">
            <w:pPr>
              <w:spacing w:after="0" w:line="240" w:lineRule="auto"/>
            </w:pPr>
            <w:r>
              <w:t>CU11</w:t>
            </w:r>
          </w:p>
        </w:tc>
      </w:tr>
      <w:tr w:rsidR="001D549F" w:rsidRPr="00AB054F" w14:paraId="29CCEF0C" w14:textId="77777777" w:rsidTr="00B017FD">
        <w:tc>
          <w:tcPr>
            <w:tcW w:w="1795" w:type="dxa"/>
          </w:tcPr>
          <w:p w14:paraId="62D10561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07C84A09" w14:textId="77777777" w:rsidR="001D549F" w:rsidRPr="00AB054F" w:rsidRDefault="001D549F" w:rsidP="00B017FD">
            <w:pPr>
              <w:spacing w:after="0" w:line="240" w:lineRule="auto"/>
            </w:pPr>
            <w:r>
              <w:t>Emisión de Reportes</w:t>
            </w:r>
          </w:p>
        </w:tc>
      </w:tr>
      <w:tr w:rsidR="001D549F" w:rsidRPr="00AB054F" w14:paraId="0A515E25" w14:textId="77777777" w:rsidTr="00B017FD">
        <w:tc>
          <w:tcPr>
            <w:tcW w:w="1795" w:type="dxa"/>
          </w:tcPr>
          <w:p w14:paraId="35FB668B" w14:textId="77777777" w:rsidR="001D549F" w:rsidRPr="00AB054F" w:rsidRDefault="001D549F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899AB68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Usuario puede emitir reportes sobre frecuencia de uso de libros, áreas temáticas más consultadas, usuarios más activos y disponibilidad de material</w:t>
            </w:r>
            <w:r w:rsidRPr="00D04787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9C73A7">
              <w:rPr>
                <w:rFonts w:ascii="Calibri" w:eastAsia="Calibri" w:hAnsi="Calibri"/>
                <w:sz w:val="22"/>
                <w:szCs w:val="22"/>
                <w:lang w:eastAsia="en-US"/>
              </w:rPr>
              <w:t>Estos informes también podrán exportarse en diversos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9C73A7">
              <w:rPr>
                <w:rFonts w:ascii="Calibri" w:eastAsia="Calibri" w:hAnsi="Calibri"/>
                <w:sz w:val="22"/>
                <w:szCs w:val="22"/>
                <w:lang w:eastAsia="en-US"/>
              </w:rPr>
              <w:t>formatos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1D549F" w:rsidRPr="00AB054F" w14:paraId="6C5F89AA" w14:textId="77777777" w:rsidTr="00B017FD">
        <w:tc>
          <w:tcPr>
            <w:tcW w:w="1795" w:type="dxa"/>
          </w:tcPr>
          <w:p w14:paraId="6E956F1B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75D44B74" w14:textId="77777777" w:rsidR="001D549F" w:rsidRPr="00AB054F" w:rsidRDefault="001D549F" w:rsidP="00B017FD">
            <w:pPr>
              <w:spacing w:after="0" w:line="240" w:lineRule="auto"/>
            </w:pPr>
            <w:r>
              <w:t>Usuario de la BAI</w:t>
            </w:r>
          </w:p>
        </w:tc>
      </w:tr>
      <w:tr w:rsidR="001D549F" w:rsidRPr="00AB054F" w14:paraId="21B66C02" w14:textId="77777777" w:rsidTr="00B017FD">
        <w:tc>
          <w:tcPr>
            <w:tcW w:w="1795" w:type="dxa"/>
          </w:tcPr>
          <w:p w14:paraId="28312796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0C85D78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4A1C6F7E" w14:textId="77777777" w:rsidTr="00B017FD">
        <w:tc>
          <w:tcPr>
            <w:tcW w:w="1795" w:type="dxa"/>
          </w:tcPr>
          <w:p w14:paraId="6E5A5108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19E3901D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usuario debe estar autenticado.</w:t>
            </w:r>
          </w:p>
        </w:tc>
      </w:tr>
      <w:tr w:rsidR="001D549F" w:rsidRPr="00AB054F" w14:paraId="25FC9CB3" w14:textId="77777777" w:rsidTr="00B017FD">
        <w:tc>
          <w:tcPr>
            <w:tcW w:w="1795" w:type="dxa"/>
          </w:tcPr>
          <w:p w14:paraId="3FEE0F23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2AC78DCE" w14:textId="77777777" w:rsidR="001D549F" w:rsidRDefault="001D549F" w:rsidP="00B017FD">
            <w:pPr>
              <w:pStyle w:val="Prrafodelista"/>
              <w:numPr>
                <w:ilvl w:val="0"/>
                <w:numId w:val="47"/>
              </w:numPr>
              <w:spacing w:after="0" w:line="240" w:lineRule="auto"/>
            </w:pPr>
            <w:r>
              <w:t>El usuario selecciona el reporte a emitir.</w:t>
            </w:r>
          </w:p>
          <w:p w14:paraId="4497D461" w14:textId="77777777" w:rsidR="001D549F" w:rsidRDefault="001D549F" w:rsidP="00B017FD">
            <w:pPr>
              <w:pStyle w:val="Prrafodelista"/>
              <w:numPr>
                <w:ilvl w:val="0"/>
                <w:numId w:val="47"/>
              </w:numPr>
              <w:spacing w:after="0" w:line="240" w:lineRule="auto"/>
            </w:pPr>
            <w:r>
              <w:t>El usuario selecciona el rango de fechas para el reporte.</w:t>
            </w:r>
          </w:p>
          <w:p w14:paraId="0FBB5E17" w14:textId="77777777" w:rsidR="001D549F" w:rsidRDefault="001D549F" w:rsidP="00B017FD">
            <w:pPr>
              <w:pStyle w:val="Prrafodelista"/>
              <w:numPr>
                <w:ilvl w:val="0"/>
                <w:numId w:val="47"/>
              </w:numPr>
              <w:spacing w:after="0" w:line="240" w:lineRule="auto"/>
            </w:pPr>
            <w:r>
              <w:t>El usuario selecciona el formato en el que desea el reporte.</w:t>
            </w:r>
          </w:p>
          <w:p w14:paraId="22154B75" w14:textId="77777777" w:rsidR="001D549F" w:rsidRPr="00AB054F" w:rsidRDefault="001D549F" w:rsidP="00B017FD">
            <w:pPr>
              <w:pStyle w:val="Prrafodelista"/>
              <w:numPr>
                <w:ilvl w:val="0"/>
                <w:numId w:val="47"/>
              </w:numPr>
              <w:spacing w:after="0" w:line="240" w:lineRule="auto"/>
            </w:pPr>
            <w:r>
              <w:t>El sistema emite el reporte seleccionado.</w:t>
            </w:r>
          </w:p>
        </w:tc>
      </w:tr>
      <w:tr w:rsidR="001D549F" w:rsidRPr="00AB054F" w14:paraId="4135B5BF" w14:textId="77777777" w:rsidTr="00B017FD">
        <w:tc>
          <w:tcPr>
            <w:tcW w:w="1795" w:type="dxa"/>
          </w:tcPr>
          <w:p w14:paraId="671446A8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0FE78DC0" w14:textId="77777777" w:rsidR="001D549F" w:rsidRPr="00AB054F" w:rsidRDefault="001D549F" w:rsidP="00B017FD">
            <w:pPr>
              <w:pStyle w:val="Prrafodelista"/>
              <w:numPr>
                <w:ilvl w:val="1"/>
                <w:numId w:val="47"/>
              </w:numPr>
              <w:spacing w:after="0" w:line="240" w:lineRule="auto"/>
            </w:pPr>
            <w:r>
              <w:t>En caso de no existir información, el sistema emite un mensaje indicando que no existe información que cumpla con los criterios ingresados.</w:t>
            </w:r>
          </w:p>
        </w:tc>
      </w:tr>
      <w:tr w:rsidR="001D549F" w:rsidRPr="00AB054F" w14:paraId="4847C043" w14:textId="77777777" w:rsidTr="00B017FD">
        <w:tc>
          <w:tcPr>
            <w:tcW w:w="1795" w:type="dxa"/>
          </w:tcPr>
          <w:p w14:paraId="448A46AA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7C5BF47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03A7B065" w14:textId="77777777" w:rsidR="001D549F" w:rsidRDefault="001D549F" w:rsidP="001D549F"/>
    <w:p w14:paraId="7786758C" w14:textId="77777777" w:rsidR="001D549F" w:rsidRDefault="001D549F" w:rsidP="001D549F"/>
    <w:p w14:paraId="5326D54D" w14:textId="77777777" w:rsidR="001D549F" w:rsidRDefault="001D549F" w:rsidP="001D549F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28" w:name="_Toc207261955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>
        <w:rPr>
          <w:rStyle w:val="nfasisintenso"/>
          <w:rFonts w:ascii="Cambria" w:hAnsi="Cambria"/>
          <w:color w:val="365F91"/>
          <w:szCs w:val="24"/>
        </w:rPr>
        <w:t>7 – Consulta del Catálogo Digital</w:t>
      </w:r>
      <w:bookmarkEnd w:id="28"/>
    </w:p>
    <w:p w14:paraId="13D1D72C" w14:textId="77777777" w:rsidR="001D549F" w:rsidRPr="00F215D8" w:rsidRDefault="001D549F" w:rsidP="001D549F"/>
    <w:p w14:paraId="66D363A1" w14:textId="56A2107F" w:rsidR="001D549F" w:rsidRDefault="001D549F" w:rsidP="001D549F">
      <w:pPr>
        <w:jc w:val="center"/>
      </w:pPr>
      <w:r>
        <w:rPr>
          <w:noProof/>
        </w:rPr>
        <w:lastRenderedPageBreak/>
        <w:drawing>
          <wp:inline distT="0" distB="0" distL="0" distR="0" wp14:anchorId="093B3205" wp14:editId="0A010F63">
            <wp:extent cx="5400040" cy="1949450"/>
            <wp:effectExtent l="0" t="0" r="0" b="6350"/>
            <wp:docPr id="87635268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268" name="Imagen 4" descr="Diagram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FB66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29" w:name="_Toc207261956"/>
      <w:r w:rsidRPr="00AA4BE8">
        <w:t xml:space="preserve">Caso de uso </w:t>
      </w:r>
      <w:r>
        <w:t>12 – Consulta del Catálogo Digital</w:t>
      </w:r>
      <w:bookmarkEnd w:id="29"/>
    </w:p>
    <w:p w14:paraId="3A81557E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5CBCC6CE" w14:textId="77777777" w:rsidTr="00B017FD">
        <w:tc>
          <w:tcPr>
            <w:tcW w:w="1795" w:type="dxa"/>
          </w:tcPr>
          <w:p w14:paraId="0EB989A9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EE2C56C" w14:textId="77777777" w:rsidR="001D549F" w:rsidRPr="00AB054F" w:rsidRDefault="001D549F" w:rsidP="00B017FD">
            <w:pPr>
              <w:spacing w:after="0" w:line="240" w:lineRule="auto"/>
            </w:pPr>
            <w:r>
              <w:t>CU12</w:t>
            </w:r>
          </w:p>
        </w:tc>
      </w:tr>
      <w:tr w:rsidR="001D549F" w:rsidRPr="00AB054F" w14:paraId="10DB1F07" w14:textId="77777777" w:rsidTr="00B017FD">
        <w:tc>
          <w:tcPr>
            <w:tcW w:w="1795" w:type="dxa"/>
          </w:tcPr>
          <w:p w14:paraId="5123AF5E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610B7D84" w14:textId="77777777" w:rsidR="001D549F" w:rsidRPr="00AB054F" w:rsidRDefault="001D549F" w:rsidP="00B017FD">
            <w:pPr>
              <w:spacing w:after="0" w:line="240" w:lineRule="auto"/>
            </w:pPr>
            <w:r>
              <w:t>Consulta del Catálogo Digital</w:t>
            </w:r>
          </w:p>
        </w:tc>
      </w:tr>
      <w:tr w:rsidR="001D549F" w:rsidRPr="00AB054F" w14:paraId="2EB0A050" w14:textId="77777777" w:rsidTr="00B017FD">
        <w:tc>
          <w:tcPr>
            <w:tcW w:w="1795" w:type="dxa"/>
          </w:tcPr>
          <w:p w14:paraId="4141FC80" w14:textId="77777777" w:rsidR="001D549F" w:rsidRPr="00AB054F" w:rsidRDefault="001D549F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1B8093BE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usuario podrá consultar y reservar materiales del catálogo digital de la BAI.</w:t>
            </w:r>
          </w:p>
        </w:tc>
      </w:tr>
      <w:tr w:rsidR="001D549F" w:rsidRPr="00AB054F" w14:paraId="7955AFC5" w14:textId="77777777" w:rsidTr="00B017FD">
        <w:tc>
          <w:tcPr>
            <w:tcW w:w="1795" w:type="dxa"/>
          </w:tcPr>
          <w:p w14:paraId="4902F10F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10E697AE" w14:textId="77777777" w:rsidR="001D549F" w:rsidRPr="00AB054F" w:rsidRDefault="001D549F" w:rsidP="00B017FD">
            <w:pPr>
              <w:spacing w:after="0" w:line="240" w:lineRule="auto"/>
            </w:pPr>
            <w:r>
              <w:t>Usuario de la BAI</w:t>
            </w:r>
          </w:p>
        </w:tc>
      </w:tr>
      <w:tr w:rsidR="001D549F" w:rsidRPr="00AB054F" w14:paraId="0B4B89E7" w14:textId="77777777" w:rsidTr="00B017FD">
        <w:tc>
          <w:tcPr>
            <w:tcW w:w="1795" w:type="dxa"/>
          </w:tcPr>
          <w:p w14:paraId="6745164B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607533A7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497D9E35" w14:textId="77777777" w:rsidTr="00B017FD">
        <w:tc>
          <w:tcPr>
            <w:tcW w:w="1795" w:type="dxa"/>
          </w:tcPr>
          <w:p w14:paraId="6BF61C89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5BB1A7C2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usuario debe estar autenticado.</w:t>
            </w:r>
          </w:p>
        </w:tc>
      </w:tr>
      <w:tr w:rsidR="001D549F" w:rsidRPr="00AB054F" w14:paraId="44B2927F" w14:textId="77777777" w:rsidTr="00B017FD">
        <w:tc>
          <w:tcPr>
            <w:tcW w:w="1795" w:type="dxa"/>
          </w:tcPr>
          <w:p w14:paraId="732B4432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5DE43669" w14:textId="77777777" w:rsidR="001D549F" w:rsidRDefault="001D549F" w:rsidP="00B017FD">
            <w:pPr>
              <w:pStyle w:val="Prrafodelista"/>
              <w:numPr>
                <w:ilvl w:val="0"/>
                <w:numId w:val="48"/>
              </w:numPr>
              <w:spacing w:after="0" w:line="240" w:lineRule="auto"/>
            </w:pPr>
            <w:r>
              <w:t>El usuario ingresa el criterio de consulta para buscar el material digital de la BAI.</w:t>
            </w:r>
          </w:p>
          <w:p w14:paraId="17084AEA" w14:textId="77777777" w:rsidR="001D549F" w:rsidRDefault="001D549F" w:rsidP="00B017FD">
            <w:pPr>
              <w:pStyle w:val="Prrafodelista"/>
              <w:numPr>
                <w:ilvl w:val="0"/>
                <w:numId w:val="48"/>
              </w:numPr>
              <w:spacing w:after="0" w:line="240" w:lineRule="auto"/>
            </w:pPr>
            <w:r>
              <w:t>El sistema muestra el contenido encontrado en base al criterio.</w:t>
            </w:r>
          </w:p>
          <w:p w14:paraId="342EB4A5" w14:textId="77777777" w:rsidR="001D549F" w:rsidRDefault="001D549F" w:rsidP="00B017FD">
            <w:pPr>
              <w:pStyle w:val="Prrafodelista"/>
              <w:numPr>
                <w:ilvl w:val="0"/>
                <w:numId w:val="48"/>
              </w:numPr>
              <w:spacing w:after="0" w:line="240" w:lineRule="auto"/>
            </w:pPr>
            <w:r>
              <w:t>El usuario selecciona el contenido de su interés.</w:t>
            </w:r>
          </w:p>
          <w:p w14:paraId="7ED4FC46" w14:textId="77777777" w:rsidR="001D549F" w:rsidRDefault="001D549F" w:rsidP="00B017FD">
            <w:pPr>
              <w:pStyle w:val="Prrafodelista"/>
              <w:numPr>
                <w:ilvl w:val="0"/>
                <w:numId w:val="48"/>
              </w:numPr>
              <w:spacing w:after="0" w:line="240" w:lineRule="auto"/>
            </w:pPr>
            <w:r>
              <w:t>El usuario puede previsualizar el contenido del material seleccionado.</w:t>
            </w:r>
          </w:p>
          <w:p w14:paraId="4BDEFD91" w14:textId="77777777" w:rsidR="001D549F" w:rsidRPr="00AB054F" w:rsidRDefault="001D549F" w:rsidP="00B017FD">
            <w:pPr>
              <w:pStyle w:val="Prrafodelista"/>
              <w:numPr>
                <w:ilvl w:val="0"/>
                <w:numId w:val="48"/>
              </w:numPr>
              <w:spacing w:after="0" w:line="240" w:lineRule="auto"/>
            </w:pPr>
            <w:r>
              <w:t>El usuario puede reservar el material seleccionado.</w:t>
            </w:r>
          </w:p>
        </w:tc>
      </w:tr>
      <w:tr w:rsidR="001D549F" w:rsidRPr="00AB054F" w14:paraId="5EFC87F4" w14:textId="77777777" w:rsidTr="00B017FD">
        <w:tc>
          <w:tcPr>
            <w:tcW w:w="1795" w:type="dxa"/>
          </w:tcPr>
          <w:p w14:paraId="11AADE6B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63235EE6" w14:textId="77777777" w:rsidR="001D549F" w:rsidRPr="00AB054F" w:rsidRDefault="001D549F" w:rsidP="00B017FD">
            <w:pPr>
              <w:spacing w:after="0" w:line="240" w:lineRule="auto"/>
            </w:pPr>
            <w:r>
              <w:t>2.1. En caso de no existir información, el sistema emite un mensaje indicando que no existe información que cumpla con los criterios ingresados.</w:t>
            </w:r>
          </w:p>
        </w:tc>
      </w:tr>
      <w:tr w:rsidR="001D549F" w:rsidRPr="00AB054F" w14:paraId="6B82B562" w14:textId="77777777" w:rsidTr="00B017FD">
        <w:tc>
          <w:tcPr>
            <w:tcW w:w="1795" w:type="dxa"/>
          </w:tcPr>
          <w:p w14:paraId="18F872C9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E584604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107557B5" w14:textId="77777777" w:rsidR="001D549F" w:rsidRPr="005C7C16" w:rsidRDefault="001D549F" w:rsidP="001D549F"/>
    <w:p w14:paraId="00B26BD6" w14:textId="77777777" w:rsidR="001D549F" w:rsidRDefault="001D549F" w:rsidP="001D549F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30" w:name="_Toc207261957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>
        <w:rPr>
          <w:rStyle w:val="nfasisintenso"/>
          <w:rFonts w:ascii="Cambria" w:hAnsi="Cambria"/>
          <w:color w:val="365F91"/>
          <w:szCs w:val="24"/>
        </w:rPr>
        <w:t>8 – Definición de Políticas de Préstamo</w:t>
      </w:r>
      <w:bookmarkEnd w:id="30"/>
    </w:p>
    <w:p w14:paraId="57DFA33E" w14:textId="77777777" w:rsidR="001D549F" w:rsidRDefault="001D549F" w:rsidP="001D549F">
      <w:pPr>
        <w:jc w:val="center"/>
      </w:pPr>
      <w:r>
        <w:rPr>
          <w:noProof/>
        </w:rPr>
        <w:drawing>
          <wp:inline distT="0" distB="0" distL="0" distR="0" wp14:anchorId="2F76D7A9" wp14:editId="65B80368">
            <wp:extent cx="5400040" cy="2545080"/>
            <wp:effectExtent l="0" t="0" r="0" b="0"/>
            <wp:docPr id="1066809715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9715" name="Imagen 7" descr="Diagram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6BB3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31" w:name="_Toc207261958"/>
      <w:r w:rsidRPr="00AA4BE8">
        <w:lastRenderedPageBreak/>
        <w:t xml:space="preserve">Caso de uso </w:t>
      </w:r>
      <w:r>
        <w:t>13 – Definición de Políticas de Préstamo</w:t>
      </w:r>
      <w:bookmarkEnd w:id="31"/>
    </w:p>
    <w:p w14:paraId="74DE7FBA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157AA617" w14:textId="77777777" w:rsidTr="00B017FD">
        <w:tc>
          <w:tcPr>
            <w:tcW w:w="1795" w:type="dxa"/>
          </w:tcPr>
          <w:p w14:paraId="16D6EA46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4DE641E4" w14:textId="77777777" w:rsidR="001D549F" w:rsidRPr="00AB054F" w:rsidRDefault="001D549F" w:rsidP="00B017FD">
            <w:pPr>
              <w:spacing w:after="0" w:line="240" w:lineRule="auto"/>
            </w:pPr>
            <w:r>
              <w:t>CU13</w:t>
            </w:r>
          </w:p>
        </w:tc>
      </w:tr>
      <w:tr w:rsidR="001D549F" w:rsidRPr="00AB054F" w14:paraId="166777E8" w14:textId="77777777" w:rsidTr="00B017FD">
        <w:tc>
          <w:tcPr>
            <w:tcW w:w="1795" w:type="dxa"/>
          </w:tcPr>
          <w:p w14:paraId="1D42872A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1C4822B0" w14:textId="77777777" w:rsidR="001D549F" w:rsidRPr="00AB054F" w:rsidRDefault="001D549F" w:rsidP="00B017FD">
            <w:pPr>
              <w:spacing w:after="0" w:line="240" w:lineRule="auto"/>
            </w:pPr>
            <w:r>
              <w:t>Definición de Políticas de Préstamo</w:t>
            </w:r>
          </w:p>
        </w:tc>
      </w:tr>
      <w:tr w:rsidR="001D549F" w:rsidRPr="00AB054F" w14:paraId="07C70B10" w14:textId="77777777" w:rsidTr="00B017FD">
        <w:tc>
          <w:tcPr>
            <w:tcW w:w="1795" w:type="dxa"/>
          </w:tcPr>
          <w:p w14:paraId="1A6FBB14" w14:textId="77777777" w:rsidR="001D549F" w:rsidRPr="00AB054F" w:rsidRDefault="001D549F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4B689FCB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Administrador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podrá definir y actualizar las políticas de préstamo,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>tiempos máximos, sanciones por retraso y restricciones por tipo de usuario.</w:t>
            </w:r>
          </w:p>
        </w:tc>
      </w:tr>
      <w:tr w:rsidR="001D549F" w:rsidRPr="00AB054F" w14:paraId="043DED60" w14:textId="77777777" w:rsidTr="00B017FD">
        <w:tc>
          <w:tcPr>
            <w:tcW w:w="1795" w:type="dxa"/>
          </w:tcPr>
          <w:p w14:paraId="7A000FE5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6F6EAF09" w14:textId="77777777" w:rsidR="001D549F" w:rsidRPr="00AB054F" w:rsidRDefault="001D549F" w:rsidP="00B017FD">
            <w:pPr>
              <w:spacing w:after="0" w:line="240" w:lineRule="auto"/>
            </w:pPr>
            <w:r>
              <w:t>Administrador del Sistema</w:t>
            </w:r>
          </w:p>
        </w:tc>
      </w:tr>
      <w:tr w:rsidR="001D549F" w:rsidRPr="00AB054F" w14:paraId="75B68E49" w14:textId="77777777" w:rsidTr="00B017FD">
        <w:tc>
          <w:tcPr>
            <w:tcW w:w="1795" w:type="dxa"/>
          </w:tcPr>
          <w:p w14:paraId="56C82E27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589F636F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6C51A56E" w14:textId="77777777" w:rsidTr="00B017FD">
        <w:tc>
          <w:tcPr>
            <w:tcW w:w="1795" w:type="dxa"/>
          </w:tcPr>
          <w:p w14:paraId="777D751C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2302B746" w14:textId="77777777" w:rsidR="001D549F" w:rsidRDefault="001D549F" w:rsidP="00B017FD">
            <w:pPr>
              <w:spacing w:after="0" w:line="240" w:lineRule="auto"/>
              <w:jc w:val="both"/>
            </w:pPr>
            <w:r>
              <w:t>El usuario debe estar autenticado.</w:t>
            </w:r>
          </w:p>
          <w:p w14:paraId="3A3DB4E6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usuario debe tener privilegios de administrador.</w:t>
            </w:r>
          </w:p>
        </w:tc>
      </w:tr>
      <w:tr w:rsidR="001D549F" w:rsidRPr="00AB054F" w14:paraId="5C13B4A3" w14:textId="77777777" w:rsidTr="00B017FD">
        <w:tc>
          <w:tcPr>
            <w:tcW w:w="1795" w:type="dxa"/>
          </w:tcPr>
          <w:p w14:paraId="134470EA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43AC6F8A" w14:textId="77777777" w:rsidR="001D549F" w:rsidRDefault="001D549F" w:rsidP="00B017FD">
            <w:pPr>
              <w:pStyle w:val="Prrafodelista"/>
              <w:numPr>
                <w:ilvl w:val="0"/>
                <w:numId w:val="49"/>
              </w:numPr>
              <w:spacing w:after="0" w:line="240" w:lineRule="auto"/>
            </w:pPr>
            <w:r>
              <w:t>El administrador define las políticas de préstamo en la BAI.</w:t>
            </w:r>
          </w:p>
          <w:p w14:paraId="493FD341" w14:textId="77777777" w:rsidR="001D549F" w:rsidRDefault="001D549F" w:rsidP="00B017FD">
            <w:pPr>
              <w:pStyle w:val="Prrafodelista"/>
              <w:numPr>
                <w:ilvl w:val="0"/>
                <w:numId w:val="49"/>
              </w:numPr>
              <w:spacing w:after="0" w:line="240" w:lineRule="auto"/>
            </w:pPr>
            <w:r>
              <w:t>El sistema verifica la consistencia de las políticas ingresadas.</w:t>
            </w:r>
          </w:p>
          <w:p w14:paraId="30984173" w14:textId="77777777" w:rsidR="001D549F" w:rsidRPr="00AB054F" w:rsidRDefault="001D549F" w:rsidP="00B017FD">
            <w:pPr>
              <w:pStyle w:val="Prrafodelista"/>
              <w:numPr>
                <w:ilvl w:val="0"/>
                <w:numId w:val="49"/>
              </w:numPr>
              <w:spacing w:after="0" w:line="240" w:lineRule="auto"/>
            </w:pPr>
            <w:r>
              <w:t xml:space="preserve">El sistema aplica las políticas de manera inmediata a los préstamos que aun estén vigentes y a futuros préstamos. </w:t>
            </w:r>
          </w:p>
        </w:tc>
      </w:tr>
      <w:tr w:rsidR="001D549F" w:rsidRPr="00AB054F" w14:paraId="7F619E28" w14:textId="77777777" w:rsidTr="00B017FD">
        <w:tc>
          <w:tcPr>
            <w:tcW w:w="1795" w:type="dxa"/>
          </w:tcPr>
          <w:p w14:paraId="7B05C593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27799BFA" w14:textId="77777777" w:rsidR="001D549F" w:rsidRPr="00AB054F" w:rsidRDefault="001D549F" w:rsidP="00B017FD">
            <w:pPr>
              <w:spacing w:after="0" w:line="240" w:lineRule="auto"/>
            </w:pPr>
            <w:r>
              <w:t>2.1. En caso de existir inconsistencia en las políticas, el sistema muestra un mensaje de error y solicita la corrección de la información.</w:t>
            </w:r>
          </w:p>
        </w:tc>
      </w:tr>
      <w:tr w:rsidR="001D549F" w:rsidRPr="00AB054F" w14:paraId="5A2BDD96" w14:textId="77777777" w:rsidTr="00B017FD">
        <w:tc>
          <w:tcPr>
            <w:tcW w:w="1795" w:type="dxa"/>
          </w:tcPr>
          <w:p w14:paraId="5EFD6AA7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3AF167E7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5FE0A712" w14:textId="77777777" w:rsidR="001D549F" w:rsidRDefault="001D549F" w:rsidP="001D549F"/>
    <w:p w14:paraId="487646BD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32" w:name="_Toc207261959"/>
      <w:r w:rsidRPr="00AA4BE8">
        <w:t xml:space="preserve">Caso de uso </w:t>
      </w:r>
      <w:r>
        <w:t>14 – Aplicación de bloqueo temporal por Reincidencia.</w:t>
      </w:r>
      <w:bookmarkEnd w:id="32"/>
    </w:p>
    <w:p w14:paraId="7C849B65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5C91C246" w14:textId="77777777" w:rsidTr="00B017FD">
        <w:tc>
          <w:tcPr>
            <w:tcW w:w="1795" w:type="dxa"/>
          </w:tcPr>
          <w:p w14:paraId="064A70A0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0CF5236" w14:textId="77777777" w:rsidR="001D549F" w:rsidRPr="00AB054F" w:rsidRDefault="001D549F" w:rsidP="00B017FD">
            <w:pPr>
              <w:spacing w:after="0" w:line="240" w:lineRule="auto"/>
            </w:pPr>
            <w:r>
              <w:t>CU14</w:t>
            </w:r>
          </w:p>
        </w:tc>
      </w:tr>
      <w:tr w:rsidR="001D549F" w:rsidRPr="00AB054F" w14:paraId="0595A31F" w14:textId="77777777" w:rsidTr="00B017FD">
        <w:tc>
          <w:tcPr>
            <w:tcW w:w="1795" w:type="dxa"/>
          </w:tcPr>
          <w:p w14:paraId="5ED6DD8E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73FE8087" w14:textId="77777777" w:rsidR="001D549F" w:rsidRPr="00AB054F" w:rsidRDefault="001D549F" w:rsidP="00B017FD">
            <w:pPr>
              <w:spacing w:after="0" w:line="240" w:lineRule="auto"/>
            </w:pPr>
            <w:r>
              <w:t>Aplicación de bloqueo temporal por reincidencia.</w:t>
            </w:r>
          </w:p>
        </w:tc>
      </w:tr>
      <w:tr w:rsidR="001D549F" w:rsidRPr="00AB054F" w14:paraId="7D99A46D" w14:textId="77777777" w:rsidTr="00B017FD">
        <w:tc>
          <w:tcPr>
            <w:tcW w:w="1795" w:type="dxa"/>
          </w:tcPr>
          <w:p w14:paraId="589F9B46" w14:textId="77777777" w:rsidR="001D549F" w:rsidRPr="00AB054F" w:rsidRDefault="001D549F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7E14C36A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Administrador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podrá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aplicar bloqueos a usuarios reincidentes en el no cumplimiento de las políticas de préstamo.</w:t>
            </w:r>
          </w:p>
        </w:tc>
      </w:tr>
      <w:tr w:rsidR="001D549F" w:rsidRPr="00AB054F" w14:paraId="41E65C55" w14:textId="77777777" w:rsidTr="00B017FD">
        <w:tc>
          <w:tcPr>
            <w:tcW w:w="1795" w:type="dxa"/>
          </w:tcPr>
          <w:p w14:paraId="0A45F199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385221C5" w14:textId="77777777" w:rsidR="001D549F" w:rsidRPr="00AB054F" w:rsidRDefault="001D549F" w:rsidP="00B017FD">
            <w:pPr>
              <w:spacing w:after="0" w:line="240" w:lineRule="auto"/>
            </w:pPr>
            <w:r>
              <w:t>Administrador del Sistema</w:t>
            </w:r>
          </w:p>
        </w:tc>
      </w:tr>
      <w:tr w:rsidR="001D549F" w:rsidRPr="00AB054F" w14:paraId="1E49F96E" w14:textId="77777777" w:rsidTr="00B017FD">
        <w:tc>
          <w:tcPr>
            <w:tcW w:w="1795" w:type="dxa"/>
          </w:tcPr>
          <w:p w14:paraId="3D70F395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313D78A4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694A2D03" w14:textId="77777777" w:rsidTr="00B017FD">
        <w:tc>
          <w:tcPr>
            <w:tcW w:w="1795" w:type="dxa"/>
          </w:tcPr>
          <w:p w14:paraId="16F2C03D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79C59E60" w14:textId="77777777" w:rsidR="001D549F" w:rsidRDefault="001D549F" w:rsidP="00B017FD">
            <w:pPr>
              <w:spacing w:after="0" w:line="240" w:lineRule="auto"/>
              <w:jc w:val="both"/>
            </w:pPr>
            <w:r>
              <w:t>El usuario debe estar autenticado.</w:t>
            </w:r>
          </w:p>
          <w:p w14:paraId="2D59CE40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usuario debe tener privilegios de administrador.</w:t>
            </w:r>
          </w:p>
        </w:tc>
      </w:tr>
      <w:tr w:rsidR="001D549F" w:rsidRPr="00AB054F" w14:paraId="409473BE" w14:textId="77777777" w:rsidTr="00B017FD">
        <w:tc>
          <w:tcPr>
            <w:tcW w:w="1795" w:type="dxa"/>
          </w:tcPr>
          <w:p w14:paraId="5DADBC08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D1366FB" w14:textId="77777777" w:rsidR="001D549F" w:rsidRDefault="001D549F" w:rsidP="00B017FD">
            <w:pPr>
              <w:pStyle w:val="Prrafodelista"/>
              <w:numPr>
                <w:ilvl w:val="0"/>
                <w:numId w:val="50"/>
              </w:numPr>
              <w:spacing w:after="0" w:line="240" w:lineRule="auto"/>
            </w:pPr>
            <w:r>
              <w:t>El administrador consulta la lista de usuarios reincidentes.</w:t>
            </w:r>
          </w:p>
          <w:p w14:paraId="1C62907D" w14:textId="77777777" w:rsidR="001D549F" w:rsidRDefault="001D549F" w:rsidP="00B017FD">
            <w:pPr>
              <w:pStyle w:val="Prrafodelista"/>
              <w:numPr>
                <w:ilvl w:val="0"/>
                <w:numId w:val="50"/>
              </w:numPr>
              <w:spacing w:after="0" w:line="240" w:lineRule="auto"/>
            </w:pPr>
            <w:r>
              <w:t>El administrador selecciona un usuario y aplica el bloqueo temporal, indicando el motivo y el periodo de bloqueo.</w:t>
            </w:r>
          </w:p>
          <w:p w14:paraId="0C4DD511" w14:textId="77777777" w:rsidR="001D549F" w:rsidRDefault="001D549F" w:rsidP="00B017FD">
            <w:pPr>
              <w:pStyle w:val="Prrafodelista"/>
              <w:numPr>
                <w:ilvl w:val="0"/>
                <w:numId w:val="50"/>
              </w:numPr>
              <w:spacing w:after="0" w:line="240" w:lineRule="auto"/>
            </w:pPr>
            <w:r>
              <w:t xml:space="preserve">El sistema verifica la consistencia de la información ingresada. </w:t>
            </w:r>
          </w:p>
          <w:p w14:paraId="20F3B5DC" w14:textId="77777777" w:rsidR="001D549F" w:rsidRPr="00AB054F" w:rsidRDefault="001D549F" w:rsidP="00B017FD">
            <w:pPr>
              <w:pStyle w:val="Prrafodelista"/>
              <w:numPr>
                <w:ilvl w:val="0"/>
                <w:numId w:val="50"/>
              </w:numPr>
              <w:spacing w:after="0" w:line="240" w:lineRule="auto"/>
            </w:pPr>
            <w:r>
              <w:t>El sistema aplica el bloqueo definido.</w:t>
            </w:r>
          </w:p>
        </w:tc>
      </w:tr>
      <w:tr w:rsidR="001D549F" w:rsidRPr="00AB054F" w14:paraId="6A704A21" w14:textId="77777777" w:rsidTr="00B017FD">
        <w:tc>
          <w:tcPr>
            <w:tcW w:w="1795" w:type="dxa"/>
          </w:tcPr>
          <w:p w14:paraId="1A290A0E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3373803F" w14:textId="77777777" w:rsidR="001D549F" w:rsidRDefault="001D549F" w:rsidP="00B017FD">
            <w:pPr>
              <w:spacing w:after="0" w:line="240" w:lineRule="auto"/>
            </w:pPr>
            <w:r>
              <w:t>1.1. En caso de no existir usuarios reincidentes, el sistema muestra un mensaje indicando que no existe información.</w:t>
            </w:r>
          </w:p>
          <w:p w14:paraId="710BBD76" w14:textId="77777777" w:rsidR="001D549F" w:rsidRPr="00AB054F" w:rsidRDefault="001D549F" w:rsidP="00B017FD">
            <w:pPr>
              <w:spacing w:after="0" w:line="240" w:lineRule="auto"/>
            </w:pPr>
            <w:r>
              <w:t>3.1. En caso de existir inconsistencia en la información, el sistema muestra un mensaje de error con detalles de la información inconsistente y solicita su corrección.</w:t>
            </w:r>
          </w:p>
        </w:tc>
      </w:tr>
      <w:tr w:rsidR="001D549F" w:rsidRPr="00AB054F" w14:paraId="26D72821" w14:textId="77777777" w:rsidTr="00B017FD">
        <w:tc>
          <w:tcPr>
            <w:tcW w:w="1795" w:type="dxa"/>
          </w:tcPr>
          <w:p w14:paraId="70D8D456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4956ED37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272B48F7" w14:textId="77777777" w:rsidR="001D549F" w:rsidRPr="005C7C16" w:rsidRDefault="001D549F" w:rsidP="001D549F"/>
    <w:p w14:paraId="429AF071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33" w:name="_Toc207261960"/>
      <w:r w:rsidRPr="00AA4BE8">
        <w:t xml:space="preserve">Caso de uso </w:t>
      </w:r>
      <w:r>
        <w:t>15 – Envío de notificaciones sobre devoluciones.</w:t>
      </w:r>
      <w:bookmarkEnd w:id="33"/>
    </w:p>
    <w:p w14:paraId="4D06E82E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3E345AD6" w14:textId="77777777" w:rsidTr="00B017FD">
        <w:tc>
          <w:tcPr>
            <w:tcW w:w="1795" w:type="dxa"/>
          </w:tcPr>
          <w:p w14:paraId="1D061158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CD40E46" w14:textId="77777777" w:rsidR="001D549F" w:rsidRPr="00AB054F" w:rsidRDefault="001D549F" w:rsidP="00B017FD">
            <w:pPr>
              <w:spacing w:after="0" w:line="240" w:lineRule="auto"/>
            </w:pPr>
            <w:r>
              <w:t>CU15</w:t>
            </w:r>
          </w:p>
        </w:tc>
      </w:tr>
      <w:tr w:rsidR="001D549F" w:rsidRPr="00AB054F" w14:paraId="231B3425" w14:textId="77777777" w:rsidTr="00B017FD">
        <w:tc>
          <w:tcPr>
            <w:tcW w:w="1795" w:type="dxa"/>
          </w:tcPr>
          <w:p w14:paraId="798DA18D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497B87F2" w14:textId="77777777" w:rsidR="001D549F" w:rsidRPr="00AB054F" w:rsidRDefault="001D549F" w:rsidP="00B017FD">
            <w:pPr>
              <w:spacing w:after="0" w:line="240" w:lineRule="auto"/>
            </w:pPr>
            <w:r>
              <w:t>Envío de notificaciones sobre devoluciones.</w:t>
            </w:r>
          </w:p>
        </w:tc>
      </w:tr>
      <w:tr w:rsidR="001D549F" w:rsidRPr="00AB054F" w14:paraId="55EE6E30" w14:textId="77777777" w:rsidTr="00B017FD">
        <w:tc>
          <w:tcPr>
            <w:tcW w:w="1795" w:type="dxa"/>
          </w:tcPr>
          <w:p w14:paraId="65AC3220" w14:textId="77777777" w:rsidR="001D549F" w:rsidRPr="00AB054F" w:rsidRDefault="001D549F" w:rsidP="00B017FD">
            <w:pPr>
              <w:spacing w:after="0" w:line="240" w:lineRule="auto"/>
            </w:pPr>
            <w:r w:rsidRPr="00AB054F">
              <w:lastRenderedPageBreak/>
              <w:t>Descripción</w:t>
            </w:r>
          </w:p>
        </w:tc>
        <w:tc>
          <w:tcPr>
            <w:tcW w:w="6699" w:type="dxa"/>
          </w:tcPr>
          <w:p w14:paraId="1A0BE8CB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sistema envía, de manera automática notificaciones sobre devoluciones próximas o vencidas, tanto por email como por medio de la app.</w:t>
            </w:r>
          </w:p>
        </w:tc>
      </w:tr>
      <w:tr w:rsidR="001D549F" w:rsidRPr="00AB054F" w14:paraId="372DEA92" w14:textId="77777777" w:rsidTr="00B017FD">
        <w:tc>
          <w:tcPr>
            <w:tcW w:w="1795" w:type="dxa"/>
          </w:tcPr>
          <w:p w14:paraId="37061B5A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00542577" w14:textId="77777777" w:rsidR="001D549F" w:rsidRPr="00AB054F" w:rsidRDefault="001D549F" w:rsidP="00B017FD">
            <w:pPr>
              <w:spacing w:after="0" w:line="240" w:lineRule="auto"/>
            </w:pPr>
            <w:r>
              <w:t>Sistema BAI</w:t>
            </w:r>
          </w:p>
        </w:tc>
      </w:tr>
      <w:tr w:rsidR="001D549F" w:rsidRPr="00AB054F" w14:paraId="0948226D" w14:textId="77777777" w:rsidTr="00B017FD">
        <w:tc>
          <w:tcPr>
            <w:tcW w:w="1795" w:type="dxa"/>
          </w:tcPr>
          <w:p w14:paraId="778CC08C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6DC3BD75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2D111CAA" w14:textId="77777777" w:rsidTr="00B017FD">
        <w:tc>
          <w:tcPr>
            <w:tcW w:w="1795" w:type="dxa"/>
          </w:tcPr>
          <w:p w14:paraId="2F5D58E2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2B27B32A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Ninguna</w:t>
            </w:r>
          </w:p>
        </w:tc>
      </w:tr>
      <w:tr w:rsidR="001D549F" w:rsidRPr="00AB054F" w14:paraId="42584D7F" w14:textId="77777777" w:rsidTr="00B017FD">
        <w:tc>
          <w:tcPr>
            <w:tcW w:w="1795" w:type="dxa"/>
          </w:tcPr>
          <w:p w14:paraId="04856766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0CDC6C08" w14:textId="77777777" w:rsidR="001D549F" w:rsidRDefault="001D549F" w:rsidP="00B017FD">
            <w:pPr>
              <w:pStyle w:val="Prrafodelista"/>
              <w:numPr>
                <w:ilvl w:val="0"/>
                <w:numId w:val="51"/>
              </w:numPr>
              <w:spacing w:after="0" w:line="240" w:lineRule="auto"/>
            </w:pPr>
            <w:r>
              <w:t>El sistema BAI ejecuta la consulta de devoluciones por vencer y vencida.</w:t>
            </w:r>
          </w:p>
          <w:p w14:paraId="7F291651" w14:textId="77777777" w:rsidR="001D549F" w:rsidRDefault="001D549F" w:rsidP="00B017FD">
            <w:pPr>
              <w:pStyle w:val="Prrafodelista"/>
              <w:numPr>
                <w:ilvl w:val="0"/>
                <w:numId w:val="51"/>
              </w:numPr>
              <w:spacing w:after="0" w:line="240" w:lineRule="auto"/>
            </w:pPr>
            <w:r>
              <w:t>El sistema BAI envía notificaciones a los usuarios que tienen devoluciones próximas a vencer o vencidas.</w:t>
            </w:r>
          </w:p>
          <w:p w14:paraId="664A1018" w14:textId="77777777" w:rsidR="001D549F" w:rsidRPr="00AB054F" w:rsidRDefault="001D549F" w:rsidP="00B017FD">
            <w:pPr>
              <w:pStyle w:val="Prrafodelista"/>
              <w:numPr>
                <w:ilvl w:val="0"/>
                <w:numId w:val="51"/>
              </w:numPr>
              <w:spacing w:after="0" w:line="240" w:lineRule="auto"/>
            </w:pPr>
            <w:r>
              <w:t>En sistema BAI registra el evento de envío de notificaciones en la bitácora de cada usuario.</w:t>
            </w:r>
          </w:p>
        </w:tc>
      </w:tr>
      <w:tr w:rsidR="001D549F" w:rsidRPr="00AB054F" w14:paraId="0748FE00" w14:textId="77777777" w:rsidTr="00B017FD">
        <w:tc>
          <w:tcPr>
            <w:tcW w:w="1795" w:type="dxa"/>
          </w:tcPr>
          <w:p w14:paraId="50A1E6BD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6E1DC62F" w14:textId="77777777" w:rsidR="001D549F" w:rsidRPr="00AB054F" w:rsidRDefault="001D549F" w:rsidP="00B017FD">
            <w:pPr>
              <w:spacing w:after="0" w:line="240" w:lineRule="auto"/>
            </w:pPr>
            <w:r>
              <w:t>1.1. En caso de no existir información, el sistema BAI registra el hecho en la bitácora global del sistema y termina la ejecución.</w:t>
            </w:r>
          </w:p>
        </w:tc>
      </w:tr>
      <w:tr w:rsidR="001D549F" w:rsidRPr="00AB054F" w14:paraId="7333228A" w14:textId="77777777" w:rsidTr="00B017FD">
        <w:tc>
          <w:tcPr>
            <w:tcW w:w="1795" w:type="dxa"/>
          </w:tcPr>
          <w:p w14:paraId="16450278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707C7F78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0BC10365" w14:textId="77777777" w:rsidR="001D549F" w:rsidRDefault="001D549F" w:rsidP="001D549F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34" w:name="_Toc207261961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>
        <w:rPr>
          <w:rStyle w:val="nfasisintenso"/>
          <w:rFonts w:ascii="Cambria" w:hAnsi="Cambria"/>
          <w:color w:val="365F91"/>
          <w:szCs w:val="24"/>
        </w:rPr>
        <w:t>9 – Asistencia Remota</w:t>
      </w:r>
      <w:bookmarkEnd w:id="34"/>
    </w:p>
    <w:p w14:paraId="06ABE587" w14:textId="77777777" w:rsidR="001D549F" w:rsidRDefault="001D549F" w:rsidP="001D549F">
      <w:pPr>
        <w:jc w:val="center"/>
      </w:pPr>
      <w:r>
        <w:rPr>
          <w:noProof/>
        </w:rPr>
        <w:drawing>
          <wp:inline distT="0" distB="0" distL="0" distR="0" wp14:anchorId="0B5E8679" wp14:editId="0EEFCFAB">
            <wp:extent cx="5400040" cy="1988820"/>
            <wp:effectExtent l="0" t="0" r="0" b="5080"/>
            <wp:docPr id="675995180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5180" name="Imagen 8" descr="Diagram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297D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35" w:name="_Toc207261962"/>
      <w:r w:rsidRPr="00AA4BE8">
        <w:t xml:space="preserve">Caso de uso </w:t>
      </w:r>
      <w:r>
        <w:t>16 – Solicitud de Asistencia Remota</w:t>
      </w:r>
      <w:bookmarkEnd w:id="35"/>
    </w:p>
    <w:p w14:paraId="5AF151C9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122D716F" w14:textId="77777777" w:rsidTr="00B017FD">
        <w:tc>
          <w:tcPr>
            <w:tcW w:w="1795" w:type="dxa"/>
          </w:tcPr>
          <w:p w14:paraId="76DB80C1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5DE76C2A" w14:textId="77777777" w:rsidR="001D549F" w:rsidRPr="00AB054F" w:rsidRDefault="001D549F" w:rsidP="00B017FD">
            <w:pPr>
              <w:spacing w:after="0" w:line="240" w:lineRule="auto"/>
            </w:pPr>
            <w:r>
              <w:t>CU16</w:t>
            </w:r>
          </w:p>
        </w:tc>
      </w:tr>
      <w:tr w:rsidR="001D549F" w:rsidRPr="00AB054F" w14:paraId="2782F55E" w14:textId="77777777" w:rsidTr="00B017FD">
        <w:tc>
          <w:tcPr>
            <w:tcW w:w="1795" w:type="dxa"/>
          </w:tcPr>
          <w:p w14:paraId="7465718F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72C26AAA" w14:textId="77777777" w:rsidR="001D549F" w:rsidRPr="00AB054F" w:rsidRDefault="001D549F" w:rsidP="00B017FD">
            <w:pPr>
              <w:spacing w:after="0" w:line="240" w:lineRule="auto"/>
            </w:pPr>
            <w:r>
              <w:t>Solicitud de Asistencia Remota</w:t>
            </w:r>
          </w:p>
        </w:tc>
      </w:tr>
      <w:tr w:rsidR="001D549F" w:rsidRPr="00AB054F" w14:paraId="70612F73" w14:textId="77777777" w:rsidTr="00B017FD">
        <w:tc>
          <w:tcPr>
            <w:tcW w:w="1795" w:type="dxa"/>
          </w:tcPr>
          <w:p w14:paraId="660BE97E" w14:textId="77777777" w:rsidR="001D549F" w:rsidRPr="00AB054F" w:rsidRDefault="001D549F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72097883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En caso de necesitar asistencia del personal bibliotecario, el usuario ingresará una solicitud en el Sistema BAI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1D549F" w:rsidRPr="00AB054F" w14:paraId="4AB10258" w14:textId="77777777" w:rsidTr="00B017FD">
        <w:tc>
          <w:tcPr>
            <w:tcW w:w="1795" w:type="dxa"/>
          </w:tcPr>
          <w:p w14:paraId="5B664457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7D58974B" w14:textId="77777777" w:rsidR="001D549F" w:rsidRPr="00AB054F" w:rsidRDefault="001D549F" w:rsidP="00B017FD">
            <w:pPr>
              <w:spacing w:after="0" w:line="240" w:lineRule="auto"/>
            </w:pPr>
            <w:r>
              <w:t>Usuario</w:t>
            </w:r>
          </w:p>
        </w:tc>
      </w:tr>
      <w:tr w:rsidR="001D549F" w:rsidRPr="00AB054F" w14:paraId="64952207" w14:textId="77777777" w:rsidTr="00B017FD">
        <w:tc>
          <w:tcPr>
            <w:tcW w:w="1795" w:type="dxa"/>
          </w:tcPr>
          <w:p w14:paraId="03B3CB9B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2396A06C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5DD16DE9" w14:textId="77777777" w:rsidTr="00B017FD">
        <w:tc>
          <w:tcPr>
            <w:tcW w:w="1795" w:type="dxa"/>
          </w:tcPr>
          <w:p w14:paraId="48475BBB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7496F211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usuario debe estar autenticado.</w:t>
            </w:r>
          </w:p>
        </w:tc>
      </w:tr>
      <w:tr w:rsidR="001D549F" w:rsidRPr="00AB054F" w14:paraId="5590C05D" w14:textId="77777777" w:rsidTr="00B017FD">
        <w:tc>
          <w:tcPr>
            <w:tcW w:w="1795" w:type="dxa"/>
          </w:tcPr>
          <w:p w14:paraId="467267AC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2E001E22" w14:textId="77777777" w:rsidR="001D549F" w:rsidRPr="00AB054F" w:rsidRDefault="001D549F" w:rsidP="00B017FD">
            <w:pPr>
              <w:pStyle w:val="Prrafodelista"/>
              <w:numPr>
                <w:ilvl w:val="0"/>
                <w:numId w:val="52"/>
              </w:numPr>
              <w:spacing w:after="0" w:line="240" w:lineRule="auto"/>
            </w:pPr>
            <w:r>
              <w:t>El Usuario Ingresa una Solicitud d Asistencia Remota al sistema, indicando el motivo y las fechas tentativas para la asistencia.</w:t>
            </w:r>
          </w:p>
        </w:tc>
      </w:tr>
      <w:tr w:rsidR="001D549F" w:rsidRPr="00AB054F" w14:paraId="0E7F1C15" w14:textId="77777777" w:rsidTr="00B017FD">
        <w:tc>
          <w:tcPr>
            <w:tcW w:w="1795" w:type="dxa"/>
          </w:tcPr>
          <w:p w14:paraId="2D308A9A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3A41EF1E" w14:textId="77777777" w:rsidR="001D549F" w:rsidRPr="00AB054F" w:rsidRDefault="001D549F" w:rsidP="00B017FD">
            <w:pPr>
              <w:spacing w:after="0" w:line="240" w:lineRule="auto"/>
            </w:pPr>
            <w:r>
              <w:t>Ninguno</w:t>
            </w:r>
          </w:p>
        </w:tc>
      </w:tr>
      <w:tr w:rsidR="001D549F" w:rsidRPr="00AB054F" w14:paraId="304E43EA" w14:textId="77777777" w:rsidTr="00B017FD">
        <w:tc>
          <w:tcPr>
            <w:tcW w:w="1795" w:type="dxa"/>
          </w:tcPr>
          <w:p w14:paraId="3D64FE5D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67EFA1E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45903AE1" w14:textId="77777777" w:rsidR="001D549F" w:rsidRDefault="001D549F" w:rsidP="001D549F"/>
    <w:p w14:paraId="492F9F88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36" w:name="_Toc207261963"/>
      <w:r w:rsidRPr="00AA4BE8">
        <w:t xml:space="preserve">Caso de uso </w:t>
      </w:r>
      <w:r>
        <w:t>17 – Asistencia Remota</w:t>
      </w:r>
      <w:bookmarkEnd w:id="36"/>
    </w:p>
    <w:p w14:paraId="4307FD6C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419BF89A" w14:textId="77777777" w:rsidTr="00B017FD">
        <w:tc>
          <w:tcPr>
            <w:tcW w:w="1795" w:type="dxa"/>
          </w:tcPr>
          <w:p w14:paraId="2491E9FC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CCA228B" w14:textId="77777777" w:rsidR="001D549F" w:rsidRPr="00AB054F" w:rsidRDefault="001D549F" w:rsidP="00B017FD">
            <w:pPr>
              <w:spacing w:after="0" w:line="240" w:lineRule="auto"/>
            </w:pPr>
            <w:r>
              <w:t>CU17</w:t>
            </w:r>
          </w:p>
        </w:tc>
      </w:tr>
      <w:tr w:rsidR="001D549F" w:rsidRPr="00AB054F" w14:paraId="3704CAB3" w14:textId="77777777" w:rsidTr="00B017FD">
        <w:tc>
          <w:tcPr>
            <w:tcW w:w="1795" w:type="dxa"/>
          </w:tcPr>
          <w:p w14:paraId="179CF813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7BE5B95B" w14:textId="77777777" w:rsidR="001D549F" w:rsidRPr="00AB054F" w:rsidRDefault="001D549F" w:rsidP="00B017FD">
            <w:pPr>
              <w:spacing w:after="0" w:line="240" w:lineRule="auto"/>
            </w:pPr>
            <w:r>
              <w:t>Asistencia Remota</w:t>
            </w:r>
          </w:p>
        </w:tc>
      </w:tr>
      <w:tr w:rsidR="001D549F" w:rsidRPr="00AB054F" w14:paraId="1D0AEBFE" w14:textId="77777777" w:rsidTr="00B017FD">
        <w:tc>
          <w:tcPr>
            <w:tcW w:w="1795" w:type="dxa"/>
          </w:tcPr>
          <w:p w14:paraId="4DE10B92" w14:textId="77777777" w:rsidR="001D549F" w:rsidRPr="00AB054F" w:rsidRDefault="001D549F" w:rsidP="00B017FD">
            <w:pPr>
              <w:spacing w:after="0" w:line="240" w:lineRule="auto"/>
            </w:pPr>
            <w:r w:rsidRPr="00AB054F">
              <w:lastRenderedPageBreak/>
              <w:t>Descripción</w:t>
            </w:r>
          </w:p>
        </w:tc>
        <w:tc>
          <w:tcPr>
            <w:tcW w:w="6699" w:type="dxa"/>
          </w:tcPr>
          <w:p w14:paraId="4D85B203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El Personal Bibliotecario realizará las Asistencias en el orden en que fueron solicitadas</w:t>
            </w:r>
            <w:r w:rsidRPr="00751CDD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1D549F" w:rsidRPr="00AB054F" w14:paraId="44F240A5" w14:textId="77777777" w:rsidTr="00B017FD">
        <w:tc>
          <w:tcPr>
            <w:tcW w:w="1795" w:type="dxa"/>
          </w:tcPr>
          <w:p w14:paraId="470C2D04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3927BFB4" w14:textId="77777777" w:rsidR="001D549F" w:rsidRPr="00AB054F" w:rsidRDefault="001D549F" w:rsidP="00B017FD">
            <w:pPr>
              <w:spacing w:after="0" w:line="240" w:lineRule="auto"/>
            </w:pPr>
            <w:r>
              <w:t>Personal Bibliotecario</w:t>
            </w:r>
          </w:p>
        </w:tc>
      </w:tr>
      <w:tr w:rsidR="001D549F" w:rsidRPr="00AB054F" w14:paraId="2A56EEF0" w14:textId="77777777" w:rsidTr="00B017FD">
        <w:tc>
          <w:tcPr>
            <w:tcW w:w="1795" w:type="dxa"/>
          </w:tcPr>
          <w:p w14:paraId="1CA6D522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474B2F00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3875997A" w14:textId="77777777" w:rsidTr="00B017FD">
        <w:tc>
          <w:tcPr>
            <w:tcW w:w="1795" w:type="dxa"/>
          </w:tcPr>
          <w:p w14:paraId="64194228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380BD19F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personal bibliotecario debe estar autenticado y contar con el perfil de Personal Bibliotecario.</w:t>
            </w:r>
          </w:p>
        </w:tc>
      </w:tr>
      <w:tr w:rsidR="001D549F" w:rsidRPr="00AB054F" w14:paraId="707341FA" w14:textId="77777777" w:rsidTr="00B017FD">
        <w:tc>
          <w:tcPr>
            <w:tcW w:w="1795" w:type="dxa"/>
          </w:tcPr>
          <w:p w14:paraId="128DB98F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2146D6D" w14:textId="77777777" w:rsidR="001D549F" w:rsidRDefault="001D549F" w:rsidP="001D549F">
            <w:pPr>
              <w:pStyle w:val="Prrafodelista"/>
              <w:numPr>
                <w:ilvl w:val="0"/>
                <w:numId w:val="53"/>
              </w:numPr>
              <w:spacing w:after="0" w:line="240" w:lineRule="auto"/>
            </w:pPr>
            <w:r>
              <w:t>El Personal Bibliotecario consulta las solicitudes de asistencia ingresadas.</w:t>
            </w:r>
          </w:p>
          <w:p w14:paraId="44B6DD91" w14:textId="77777777" w:rsidR="001D549F" w:rsidRDefault="001D549F" w:rsidP="001D549F">
            <w:pPr>
              <w:pStyle w:val="Prrafodelista"/>
              <w:numPr>
                <w:ilvl w:val="0"/>
                <w:numId w:val="53"/>
              </w:numPr>
              <w:spacing w:after="0" w:line="240" w:lineRule="auto"/>
            </w:pPr>
            <w:r>
              <w:t>El Personal Bibliotecario contacta al usuario solicitante para darle asistencia técnica.</w:t>
            </w:r>
          </w:p>
          <w:p w14:paraId="365EDDE4" w14:textId="77777777" w:rsidR="001D549F" w:rsidRPr="00AB054F" w:rsidRDefault="001D549F" w:rsidP="001D549F">
            <w:pPr>
              <w:pStyle w:val="Prrafodelista"/>
              <w:numPr>
                <w:ilvl w:val="0"/>
                <w:numId w:val="53"/>
              </w:numPr>
              <w:spacing w:after="0" w:line="240" w:lineRule="auto"/>
            </w:pPr>
            <w:r>
              <w:t>Al terminar la Asistencia, el Personal Bibliotecario ingresa el informe detallando las actividades realizadas.</w:t>
            </w:r>
          </w:p>
        </w:tc>
      </w:tr>
      <w:tr w:rsidR="001D549F" w:rsidRPr="00AB054F" w14:paraId="38201A86" w14:textId="77777777" w:rsidTr="00B017FD">
        <w:tc>
          <w:tcPr>
            <w:tcW w:w="1795" w:type="dxa"/>
          </w:tcPr>
          <w:p w14:paraId="10B6FEF9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57604057" w14:textId="77777777" w:rsidR="001D549F" w:rsidRDefault="001D549F" w:rsidP="00B017FD">
            <w:pPr>
              <w:spacing w:after="0" w:line="240" w:lineRule="auto"/>
            </w:pPr>
            <w:r>
              <w:t xml:space="preserve">1.1. En caso de no existir información, el sistema muestra un mensaje indicando que no existen solicitudes por atender. </w:t>
            </w:r>
          </w:p>
          <w:p w14:paraId="2291380D" w14:textId="77777777" w:rsidR="001D549F" w:rsidRPr="00AB054F" w:rsidRDefault="001D549F" w:rsidP="00B017FD">
            <w:pPr>
              <w:spacing w:after="0" w:line="240" w:lineRule="auto"/>
            </w:pPr>
            <w:r>
              <w:t>2.1. En caso de no poder contactar al usuario, el Personal Bibliotecario ingresa la novedad en el informe de asistencia.</w:t>
            </w:r>
          </w:p>
        </w:tc>
      </w:tr>
      <w:tr w:rsidR="001D549F" w:rsidRPr="00AB054F" w14:paraId="341C773E" w14:textId="77777777" w:rsidTr="00B017FD">
        <w:tc>
          <w:tcPr>
            <w:tcW w:w="1795" w:type="dxa"/>
          </w:tcPr>
          <w:p w14:paraId="42A64B50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0A42497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43175CD1" w14:textId="77777777" w:rsidR="001D549F" w:rsidRDefault="001D549F" w:rsidP="001D549F"/>
    <w:p w14:paraId="7250945A" w14:textId="401EE698" w:rsidR="001D549F" w:rsidRDefault="001D549F" w:rsidP="001D549F">
      <w:pPr>
        <w:pStyle w:val="Ttulo2"/>
        <w:numPr>
          <w:ilvl w:val="1"/>
          <w:numId w:val="3"/>
        </w:numPr>
        <w:rPr>
          <w:rStyle w:val="nfasisintenso"/>
          <w:rFonts w:ascii="Cambria" w:hAnsi="Cambria"/>
          <w:color w:val="365F91"/>
          <w:szCs w:val="24"/>
        </w:rPr>
      </w:pPr>
      <w:bookmarkStart w:id="37" w:name="_Toc207261964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>
        <w:rPr>
          <w:rStyle w:val="nfasisintenso"/>
          <w:rFonts w:ascii="Cambria" w:hAnsi="Cambria"/>
          <w:color w:val="365F91"/>
          <w:szCs w:val="24"/>
        </w:rPr>
        <w:t>10 – Integración con otros sistemas</w:t>
      </w:r>
      <w:bookmarkEnd w:id="37"/>
    </w:p>
    <w:p w14:paraId="185841B9" w14:textId="77777777" w:rsidR="001D549F" w:rsidRDefault="001D549F" w:rsidP="001D549F">
      <w:pPr>
        <w:jc w:val="center"/>
      </w:pPr>
      <w:r>
        <w:rPr>
          <w:noProof/>
        </w:rPr>
        <w:drawing>
          <wp:inline distT="0" distB="0" distL="0" distR="0" wp14:anchorId="3BAEECFE" wp14:editId="20FE91FD">
            <wp:extent cx="2924908" cy="1030459"/>
            <wp:effectExtent l="0" t="0" r="0" b="0"/>
            <wp:docPr id="995450284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50284" name="Imagen 10" descr="Diagram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166" cy="10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27F5" w14:textId="77777777" w:rsidR="001D549F" w:rsidRDefault="001D549F" w:rsidP="001D549F">
      <w:pPr>
        <w:pStyle w:val="Ttulo3"/>
        <w:numPr>
          <w:ilvl w:val="2"/>
          <w:numId w:val="3"/>
        </w:numPr>
      </w:pPr>
      <w:bookmarkStart w:id="38" w:name="_Toc207261965"/>
      <w:r w:rsidRPr="00AA4BE8">
        <w:t xml:space="preserve">Caso de uso </w:t>
      </w:r>
      <w:r>
        <w:t>18 – Acceso a la Base de Datos y Sistemas Institucionales</w:t>
      </w:r>
      <w:bookmarkEnd w:id="38"/>
    </w:p>
    <w:p w14:paraId="41AF9C00" w14:textId="77777777" w:rsidR="001D549F" w:rsidRDefault="001D549F" w:rsidP="001D549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D549F" w:rsidRPr="00AB054F" w14:paraId="62B380A4" w14:textId="77777777" w:rsidTr="00B017FD">
        <w:tc>
          <w:tcPr>
            <w:tcW w:w="1795" w:type="dxa"/>
          </w:tcPr>
          <w:p w14:paraId="0900761C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1BFB5EF" w14:textId="77777777" w:rsidR="001D549F" w:rsidRPr="00AB054F" w:rsidRDefault="001D549F" w:rsidP="00B017FD">
            <w:pPr>
              <w:spacing w:after="0" w:line="240" w:lineRule="auto"/>
            </w:pPr>
            <w:r>
              <w:t>CU18</w:t>
            </w:r>
          </w:p>
        </w:tc>
      </w:tr>
      <w:tr w:rsidR="001D549F" w:rsidRPr="00AB054F" w14:paraId="2EA74896" w14:textId="77777777" w:rsidTr="00B017FD">
        <w:tc>
          <w:tcPr>
            <w:tcW w:w="1795" w:type="dxa"/>
          </w:tcPr>
          <w:p w14:paraId="1B5B064C" w14:textId="77777777" w:rsidR="001D549F" w:rsidRPr="00AB054F" w:rsidRDefault="001D549F" w:rsidP="00B017FD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0E0D489C" w14:textId="77777777" w:rsidR="001D549F" w:rsidRPr="00AB054F" w:rsidRDefault="001D549F" w:rsidP="00B017FD">
            <w:pPr>
              <w:spacing w:after="0" w:line="240" w:lineRule="auto"/>
            </w:pPr>
            <w:r>
              <w:t>Acceso a la Base de Datos y Sistemas Institucionales</w:t>
            </w:r>
          </w:p>
        </w:tc>
      </w:tr>
      <w:tr w:rsidR="001D549F" w:rsidRPr="00AB054F" w14:paraId="653D1A00" w14:textId="77777777" w:rsidTr="00B017FD">
        <w:tc>
          <w:tcPr>
            <w:tcW w:w="1795" w:type="dxa"/>
          </w:tcPr>
          <w:p w14:paraId="62987A02" w14:textId="77777777" w:rsidR="001D549F" w:rsidRPr="00AB054F" w:rsidRDefault="001D549F" w:rsidP="00B017FD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E8D7E90" w14:textId="77777777" w:rsidR="001D549F" w:rsidRPr="009C73A7" w:rsidRDefault="001D549F" w:rsidP="00B017FD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AB28D7">
              <w:rPr>
                <w:rFonts w:ascii="Calibri" w:eastAsia="Calibri" w:hAnsi="Calibri"/>
                <w:sz w:val="22"/>
                <w:szCs w:val="22"/>
                <w:lang w:eastAsia="en-US"/>
              </w:rPr>
              <w:t>El sistema deberá ser capaz de integrarse con la base de datos institucional de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 </w:t>
            </w:r>
            <w:r w:rsidRPr="00AB28D7">
              <w:rPr>
                <w:rFonts w:ascii="Calibri" w:eastAsia="Calibri" w:hAnsi="Calibri"/>
                <w:sz w:val="22"/>
                <w:szCs w:val="22"/>
                <w:lang w:eastAsia="en-US"/>
              </w:rPr>
              <w:t>usuarios, así como con los sistemas académicos y administrativos de la universidad.</w:t>
            </w:r>
          </w:p>
        </w:tc>
      </w:tr>
      <w:tr w:rsidR="001D549F" w:rsidRPr="00AB054F" w14:paraId="72396198" w14:textId="77777777" w:rsidTr="00B017FD">
        <w:tc>
          <w:tcPr>
            <w:tcW w:w="1795" w:type="dxa"/>
          </w:tcPr>
          <w:p w14:paraId="741B5AF9" w14:textId="77777777" w:rsidR="001D549F" w:rsidRPr="00AB054F" w:rsidRDefault="001D549F" w:rsidP="00B017FD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587DEEA7" w14:textId="77777777" w:rsidR="001D549F" w:rsidRPr="00AB054F" w:rsidRDefault="001D549F" w:rsidP="00B017FD">
            <w:pPr>
              <w:spacing w:after="0" w:line="240" w:lineRule="auto"/>
            </w:pPr>
            <w:r>
              <w:t>Sistema BAI</w:t>
            </w:r>
          </w:p>
        </w:tc>
      </w:tr>
      <w:tr w:rsidR="001D549F" w:rsidRPr="00AB054F" w14:paraId="2A2B99E4" w14:textId="77777777" w:rsidTr="00B017FD">
        <w:tc>
          <w:tcPr>
            <w:tcW w:w="1795" w:type="dxa"/>
          </w:tcPr>
          <w:p w14:paraId="1E61F7C3" w14:textId="77777777" w:rsidR="001D549F" w:rsidRPr="00AB054F" w:rsidRDefault="001D549F" w:rsidP="00B017FD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2F6AAAEA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  <w:tr w:rsidR="001D549F" w:rsidRPr="00AB054F" w14:paraId="2880E08A" w14:textId="77777777" w:rsidTr="00B017FD">
        <w:tc>
          <w:tcPr>
            <w:tcW w:w="1795" w:type="dxa"/>
          </w:tcPr>
          <w:p w14:paraId="65BB9339" w14:textId="77777777" w:rsidR="001D549F" w:rsidRPr="00AB054F" w:rsidRDefault="001D549F" w:rsidP="00B017FD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680BD1EA" w14:textId="77777777" w:rsidR="001D549F" w:rsidRPr="00AB054F" w:rsidRDefault="001D549F" w:rsidP="00B017FD">
            <w:pPr>
              <w:spacing w:after="0" w:line="240" w:lineRule="auto"/>
              <w:jc w:val="both"/>
            </w:pPr>
            <w:r>
              <w:t>El sistema debe contar con las credenciales de acceso necesarias.</w:t>
            </w:r>
          </w:p>
        </w:tc>
      </w:tr>
      <w:tr w:rsidR="001D549F" w:rsidRPr="00AB054F" w14:paraId="48E14C89" w14:textId="77777777" w:rsidTr="00B017FD">
        <w:tc>
          <w:tcPr>
            <w:tcW w:w="1795" w:type="dxa"/>
          </w:tcPr>
          <w:p w14:paraId="7332E280" w14:textId="77777777" w:rsidR="001D549F" w:rsidRPr="00AB054F" w:rsidRDefault="001D549F" w:rsidP="00B017FD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02283693" w14:textId="77777777" w:rsidR="001D549F" w:rsidRDefault="001D549F" w:rsidP="001D549F">
            <w:pPr>
              <w:pStyle w:val="Prrafodelista"/>
              <w:numPr>
                <w:ilvl w:val="0"/>
                <w:numId w:val="54"/>
              </w:numPr>
              <w:spacing w:after="0" w:line="240" w:lineRule="auto"/>
            </w:pPr>
            <w:r>
              <w:t>El Sistema BAI, utilizando las credenciales de acceso, accede a la información de la base de datos y sistemas institucionales.</w:t>
            </w:r>
          </w:p>
          <w:p w14:paraId="5BC2526F" w14:textId="77777777" w:rsidR="001D549F" w:rsidRPr="00AB054F" w:rsidRDefault="001D549F" w:rsidP="001D549F">
            <w:pPr>
              <w:pStyle w:val="Prrafodelista"/>
              <w:numPr>
                <w:ilvl w:val="0"/>
                <w:numId w:val="54"/>
              </w:numPr>
              <w:spacing w:after="0" w:line="240" w:lineRule="auto"/>
            </w:pPr>
            <w:r>
              <w:t>El Sistema BAI registra el evento de acceso, y su resultado, en la bitácora del sistema.</w:t>
            </w:r>
          </w:p>
        </w:tc>
      </w:tr>
      <w:tr w:rsidR="001D549F" w:rsidRPr="00AB054F" w14:paraId="64CA0816" w14:textId="77777777" w:rsidTr="00B017FD">
        <w:tc>
          <w:tcPr>
            <w:tcW w:w="1795" w:type="dxa"/>
          </w:tcPr>
          <w:p w14:paraId="0641F6F2" w14:textId="77777777" w:rsidR="001D549F" w:rsidRPr="00AB054F" w:rsidRDefault="001D549F" w:rsidP="00B017FD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2BAB46DB" w14:textId="77777777" w:rsidR="001D549F" w:rsidRPr="00AB054F" w:rsidRDefault="001D549F" w:rsidP="00B017FD">
            <w:pPr>
              <w:spacing w:after="0" w:line="240" w:lineRule="auto"/>
            </w:pPr>
            <w:r>
              <w:t>1.1. En caso de que las credenciales no sean válidas, el Sistema BAI registrará el evento en la bitácora y envía una notificación al administrador del sistema.</w:t>
            </w:r>
          </w:p>
        </w:tc>
      </w:tr>
      <w:tr w:rsidR="001D549F" w:rsidRPr="00AB054F" w14:paraId="6F2D0BC0" w14:textId="77777777" w:rsidTr="00B017FD">
        <w:tc>
          <w:tcPr>
            <w:tcW w:w="1795" w:type="dxa"/>
          </w:tcPr>
          <w:p w14:paraId="35A52D9A" w14:textId="77777777" w:rsidR="001D549F" w:rsidRDefault="001D549F" w:rsidP="00B017FD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1CD33F38" w14:textId="77777777" w:rsidR="001D549F" w:rsidRPr="00AB054F" w:rsidRDefault="001D549F" w:rsidP="00B017FD">
            <w:pPr>
              <w:spacing w:after="0" w:line="240" w:lineRule="auto"/>
            </w:pPr>
            <w:r>
              <w:t>Ninguna</w:t>
            </w:r>
          </w:p>
        </w:tc>
      </w:tr>
    </w:tbl>
    <w:p w14:paraId="2E28BEBC" w14:textId="77777777" w:rsidR="001D549F" w:rsidRDefault="001D549F" w:rsidP="001D549F"/>
    <w:p w14:paraId="6C2A010B" w14:textId="77777777" w:rsidR="001D549F" w:rsidRDefault="001D549F" w:rsidP="001D549F"/>
    <w:p w14:paraId="0DE18F2E" w14:textId="77777777" w:rsidR="00EC32CC" w:rsidRDefault="00EC32CC" w:rsidP="001D549F"/>
    <w:p w14:paraId="35C05A62" w14:textId="486EF128" w:rsidR="00EC32CC" w:rsidRPr="00EC32CC" w:rsidRDefault="00EC32CC" w:rsidP="00EC32CC">
      <w:pPr>
        <w:pStyle w:val="Ttulo1"/>
        <w:numPr>
          <w:ilvl w:val="0"/>
          <w:numId w:val="54"/>
        </w:numPr>
        <w:rPr>
          <w:rStyle w:val="nfasisintenso"/>
          <w:rFonts w:asciiTheme="majorHAnsi" w:hAnsiTheme="majorHAnsi"/>
          <w:b/>
          <w:bCs/>
          <w:i w:val="0"/>
          <w:iCs w:val="0"/>
          <w:color w:val="365F91"/>
        </w:rPr>
      </w:pPr>
      <w:bookmarkStart w:id="39" w:name="_Toc206526286"/>
      <w:bookmarkStart w:id="40" w:name="_Toc207261966"/>
      <w:r w:rsidRPr="00EC32CC">
        <w:rPr>
          <w:rStyle w:val="nfasisintenso"/>
          <w:b/>
          <w:bCs/>
          <w:i w:val="0"/>
          <w:iCs w:val="0"/>
          <w:color w:val="365F91"/>
        </w:rPr>
        <w:lastRenderedPageBreak/>
        <w:t>REQUISITOS</w:t>
      </w:r>
      <w:r w:rsidRPr="00EC32CC">
        <w:rPr>
          <w:rStyle w:val="nfasisintenso"/>
          <w:rFonts w:asciiTheme="majorHAnsi" w:hAnsiTheme="majorHAnsi"/>
          <w:b/>
          <w:bCs/>
          <w:i w:val="0"/>
          <w:iCs w:val="0"/>
          <w:color w:val="365F91"/>
        </w:rPr>
        <w:t xml:space="preserve"> NO FUNCIONALES</w:t>
      </w:r>
      <w:bookmarkEnd w:id="39"/>
      <w:bookmarkEnd w:id="40"/>
    </w:p>
    <w:p w14:paraId="2F583260" w14:textId="77777777" w:rsidR="00EC32CC" w:rsidRPr="00EC32CC" w:rsidRDefault="00EC32CC" w:rsidP="00EC32CC"/>
    <w:p w14:paraId="65915F5E" w14:textId="77777777" w:rsidR="00EC32CC" w:rsidRPr="00EC32CC" w:rsidRDefault="00EC32CC" w:rsidP="00EC32CC">
      <w:pPr>
        <w:jc w:val="both"/>
      </w:pPr>
      <w:r w:rsidRPr="00EC32CC">
        <w:t>RNF01. Rendimiento: El tiempo estimado para la entrega del material solicitado no superará los tres minutos. El sistema automatizado debe reducir considerablemente el tiempo de espera.</w:t>
      </w:r>
    </w:p>
    <w:p w14:paraId="150498D4" w14:textId="77777777" w:rsidR="00EC32CC" w:rsidRPr="00EC32CC" w:rsidRDefault="00EC32CC" w:rsidP="00EC32CC">
      <w:pPr>
        <w:jc w:val="both"/>
      </w:pPr>
      <w:r w:rsidRPr="00EC32CC">
        <w:t>RNF02. Usabilidad: La interfaz de usuario de estos sistemas será intuitiva y multilingüe, permitiendo la navegación tanto en español como en inglés, con posibilidades de incorporar otros idiomas según las necesidades de los programas internacionales. También se integrarán audiolibros y servicios de lectura accesible para personas con discapacidad visual.</w:t>
      </w:r>
    </w:p>
    <w:p w14:paraId="6C67C445" w14:textId="77777777" w:rsidR="00EC32CC" w:rsidRPr="00EC32CC" w:rsidRDefault="00EC32CC" w:rsidP="00EC32CC">
      <w:pPr>
        <w:jc w:val="both"/>
      </w:pPr>
      <w:r w:rsidRPr="00EC32CC">
        <w:t>RNF03. Seguridad: El acceso a las instalaciones se debe estar registrado en la base de datos institucional.</w:t>
      </w:r>
    </w:p>
    <w:p w14:paraId="63E1814D" w14:textId="77777777" w:rsidR="00EC32CC" w:rsidRPr="00EC32CC" w:rsidRDefault="00EC32CC" w:rsidP="00EC32CC">
      <w:pPr>
        <w:jc w:val="both"/>
      </w:pPr>
      <w:r w:rsidRPr="00EC32CC">
        <w:t>RNF04. Escalabilidad: El sistema se espera que pueda escalarse fácilmente a futuro, en caso de que se abran nuevas sedes o se adquieran más recursos físicos y digitales.</w:t>
      </w:r>
    </w:p>
    <w:p w14:paraId="5D2A5916" w14:textId="77777777" w:rsidR="00EC32CC" w:rsidRPr="00EC32CC" w:rsidRDefault="00EC32CC" w:rsidP="00EC32CC">
      <w:pPr>
        <w:jc w:val="both"/>
      </w:pPr>
      <w:r w:rsidRPr="00EC32CC">
        <w:t>RNF05. Mantenimiento: El código del sistema debe estar bien documentado y ser modular para facilitar futuras actualizaciones y correcciones. Debe también contener un módulo de limpieza automática que mantenga los libros libres de polvo durante su almacenamiento prolongado.</w:t>
      </w:r>
    </w:p>
    <w:p w14:paraId="3CA89355" w14:textId="77777777" w:rsidR="00EC32CC" w:rsidRPr="00EC32CC" w:rsidRDefault="00EC32CC" w:rsidP="00EC32CC">
      <w:pPr>
        <w:jc w:val="both"/>
      </w:pPr>
      <w:r w:rsidRPr="00EC32CC">
        <w:t>RNF06. Confiabilidad: el sistema está diseñado para maximizar la eficiencia en la gestión del espacio y asegurar la disponibilidad de recursos para todos los usuarios.</w:t>
      </w:r>
    </w:p>
    <w:p w14:paraId="2A2904C3" w14:textId="77777777" w:rsidR="00EC32CC" w:rsidRPr="00EC32CC" w:rsidRDefault="00EC32CC" w:rsidP="00EC32CC">
      <w:pPr>
        <w:jc w:val="both"/>
      </w:pPr>
      <w:r w:rsidRPr="00EC32CC">
        <w:t>RNF07. Interoperabilidad: Se contempla la adopción de estándares internacionales para garantizar la interoperabilidad con otras plataformas y facilitar convenios de intercambio bibliográfico entre instituciones.</w:t>
      </w:r>
    </w:p>
    <w:p w14:paraId="75DEF415" w14:textId="77777777" w:rsidR="00EC32CC" w:rsidRPr="005C7C16" w:rsidRDefault="00EC32CC" w:rsidP="001D549F"/>
    <w:sectPr w:rsidR="00EC32CC" w:rsidRPr="005C7C16" w:rsidSect="00025109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A878" w14:textId="77777777" w:rsidR="002A7E09" w:rsidRDefault="002A7E09" w:rsidP="006707DD">
      <w:pPr>
        <w:spacing w:after="0" w:line="240" w:lineRule="auto"/>
      </w:pPr>
      <w:r>
        <w:separator/>
      </w:r>
    </w:p>
  </w:endnote>
  <w:endnote w:type="continuationSeparator" w:id="0">
    <w:p w14:paraId="4047E670" w14:textId="77777777" w:rsidR="002A7E09" w:rsidRDefault="002A7E09" w:rsidP="0067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50"/>
      <w:gridCol w:w="7654"/>
    </w:tblGrid>
    <w:tr w:rsidR="001D6E5F" w:rsidRPr="00AB054F" w14:paraId="6FBCDF3D" w14:textId="77777777" w:rsidTr="00AB054F">
      <w:tc>
        <w:tcPr>
          <w:tcW w:w="500" w:type="pct"/>
          <w:tcBorders>
            <w:top w:val="single" w:sz="4" w:space="0" w:color="943634"/>
          </w:tcBorders>
          <w:shd w:val="clear" w:color="auto" w:fill="943634"/>
        </w:tcPr>
        <w:p w14:paraId="66BB4535" w14:textId="77777777" w:rsidR="001D6E5F" w:rsidRPr="00AB054F" w:rsidRDefault="0034437D">
          <w:pPr>
            <w:pStyle w:val="Piedepgina"/>
            <w:jc w:val="right"/>
            <w:rPr>
              <w:b/>
              <w:color w:val="FFFFFF"/>
            </w:rPr>
          </w:pPr>
          <w:r w:rsidRPr="00AB054F">
            <w:fldChar w:fldCharType="begin"/>
          </w:r>
          <w:r w:rsidRPr="00AB054F">
            <w:instrText xml:space="preserve"> PAGE   \* MERGEFORMAT </w:instrText>
          </w:r>
          <w:r w:rsidRPr="00AB054F">
            <w:fldChar w:fldCharType="separate"/>
          </w:r>
          <w:r w:rsidR="00413891" w:rsidRPr="00413891">
            <w:rPr>
              <w:noProof/>
              <w:color w:val="FFFFFF"/>
            </w:rPr>
            <w:t>4</w:t>
          </w:r>
          <w:r w:rsidRPr="00AB054F">
            <w:rPr>
              <w:noProof/>
              <w:color w:val="FFFFFF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95AE981" w14:textId="77777777" w:rsidR="001D6E5F" w:rsidRPr="00AB054F" w:rsidRDefault="001D6E5F" w:rsidP="001F0628">
          <w:pPr>
            <w:pStyle w:val="Piedepgina"/>
          </w:pPr>
        </w:p>
      </w:tc>
    </w:tr>
  </w:tbl>
  <w:p w14:paraId="3BCD1E26" w14:textId="77777777" w:rsidR="001D6E5F" w:rsidRDefault="001D6E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D0AC3" w14:textId="77777777" w:rsidR="002A7E09" w:rsidRDefault="002A7E09" w:rsidP="006707DD">
      <w:pPr>
        <w:spacing w:after="0" w:line="240" w:lineRule="auto"/>
      </w:pPr>
      <w:r>
        <w:separator/>
      </w:r>
    </w:p>
  </w:footnote>
  <w:footnote w:type="continuationSeparator" w:id="0">
    <w:p w14:paraId="77B798D8" w14:textId="77777777" w:rsidR="002A7E09" w:rsidRDefault="002A7E09" w:rsidP="0067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953"/>
      <w:gridCol w:w="2551"/>
    </w:tblGrid>
    <w:tr w:rsidR="001D6E5F" w:rsidRPr="00AB054F" w14:paraId="2DD481B0" w14:textId="77777777" w:rsidTr="00AB054F">
      <w:tc>
        <w:tcPr>
          <w:tcW w:w="3500" w:type="pct"/>
          <w:tcBorders>
            <w:bottom w:val="single" w:sz="4" w:space="0" w:color="auto"/>
          </w:tcBorders>
          <w:vAlign w:val="bottom"/>
        </w:tcPr>
        <w:p w14:paraId="3966DB2A" w14:textId="77777777" w:rsidR="001D6E5F" w:rsidRPr="00AB054F" w:rsidRDefault="001D6E5F" w:rsidP="002C793C">
          <w:pPr>
            <w:pStyle w:val="Encabezado"/>
            <w:jc w:val="right"/>
            <w:rPr>
              <w:bCs/>
              <w:noProof/>
              <w:color w:val="76923C"/>
              <w:sz w:val="24"/>
              <w:szCs w:val="24"/>
            </w:rPr>
          </w:pPr>
        </w:p>
      </w:tc>
      <w:tc>
        <w:tcPr>
          <w:tcW w:w="1500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39F2AC9B" w14:textId="77777777" w:rsidR="001D6E5F" w:rsidRPr="00AB054F" w:rsidRDefault="00AE2552" w:rsidP="001F0628">
          <w:pPr>
            <w:pStyle w:val="Encabezado"/>
            <w:jc w:val="center"/>
            <w:rPr>
              <w:color w:val="FFFFFF"/>
            </w:rPr>
          </w:pPr>
          <w:r w:rsidRPr="00AB054F">
            <w:rPr>
              <w:color w:val="FFFFFF"/>
            </w:rPr>
            <w:t>CASOS DE USO</w:t>
          </w:r>
        </w:p>
      </w:tc>
    </w:tr>
  </w:tbl>
  <w:p w14:paraId="4C800C70" w14:textId="77777777" w:rsidR="001D6E5F" w:rsidRDefault="001D6E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BC5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575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061C2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0A078E"/>
    <w:multiLevelType w:val="hybridMultilevel"/>
    <w:tmpl w:val="C4E05E56"/>
    <w:lvl w:ilvl="0" w:tplc="9F68C52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21562"/>
    <w:multiLevelType w:val="hybridMultilevel"/>
    <w:tmpl w:val="A0521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017B6"/>
    <w:multiLevelType w:val="multilevel"/>
    <w:tmpl w:val="8D5CAF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8123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DE52C2"/>
    <w:multiLevelType w:val="hybridMultilevel"/>
    <w:tmpl w:val="2A7C5FF6"/>
    <w:lvl w:ilvl="0" w:tplc="4086E6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467E10"/>
    <w:multiLevelType w:val="hybridMultilevel"/>
    <w:tmpl w:val="E02C84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DE009C"/>
    <w:multiLevelType w:val="hybridMultilevel"/>
    <w:tmpl w:val="A0521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F7C2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11751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192FC2"/>
    <w:multiLevelType w:val="hybridMultilevel"/>
    <w:tmpl w:val="C52007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1702A"/>
    <w:multiLevelType w:val="hybridMultilevel"/>
    <w:tmpl w:val="F2EAA1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BC760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992A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D0F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20518B"/>
    <w:multiLevelType w:val="multilevel"/>
    <w:tmpl w:val="31BC50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38F204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556AE0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95C27"/>
    <w:multiLevelType w:val="hybridMultilevel"/>
    <w:tmpl w:val="0A78EF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B53CD"/>
    <w:multiLevelType w:val="hybridMultilevel"/>
    <w:tmpl w:val="3A066FA6"/>
    <w:lvl w:ilvl="0" w:tplc="065428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620D0F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850AF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4A1043"/>
    <w:multiLevelType w:val="multilevel"/>
    <w:tmpl w:val="0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3C9E3E96"/>
    <w:multiLevelType w:val="hybridMultilevel"/>
    <w:tmpl w:val="A0521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633776"/>
    <w:multiLevelType w:val="hybridMultilevel"/>
    <w:tmpl w:val="699A9A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D73E56"/>
    <w:multiLevelType w:val="hybridMultilevel"/>
    <w:tmpl w:val="57EC7E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FF603C"/>
    <w:multiLevelType w:val="multilevel"/>
    <w:tmpl w:val="6D04A5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78044A7"/>
    <w:multiLevelType w:val="hybridMultilevel"/>
    <w:tmpl w:val="28769F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8B2E76"/>
    <w:multiLevelType w:val="hybridMultilevel"/>
    <w:tmpl w:val="A0521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D030CC"/>
    <w:multiLevelType w:val="hybridMultilevel"/>
    <w:tmpl w:val="A2D44964"/>
    <w:lvl w:ilvl="0" w:tplc="802A73DE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3582EF3"/>
    <w:multiLevelType w:val="multilevel"/>
    <w:tmpl w:val="CFE6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8C6323"/>
    <w:multiLevelType w:val="hybridMultilevel"/>
    <w:tmpl w:val="1046D2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42F642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4824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C6215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7F5297E"/>
    <w:multiLevelType w:val="multilevel"/>
    <w:tmpl w:val="19E6D1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E55400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0457584"/>
    <w:multiLevelType w:val="hybridMultilevel"/>
    <w:tmpl w:val="B9F456F8"/>
    <w:lvl w:ilvl="0" w:tplc="A3CAF78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7656D2"/>
    <w:multiLevelType w:val="hybridMultilevel"/>
    <w:tmpl w:val="10F86E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331D45"/>
    <w:multiLevelType w:val="hybridMultilevel"/>
    <w:tmpl w:val="43EAFB96"/>
    <w:lvl w:ilvl="0" w:tplc="BD90E8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A25682B"/>
    <w:multiLevelType w:val="multilevel"/>
    <w:tmpl w:val="D7708DD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ACF54B9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F90264"/>
    <w:multiLevelType w:val="hybridMultilevel"/>
    <w:tmpl w:val="BB4023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36A01C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5B0291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64B6062"/>
    <w:multiLevelType w:val="hybridMultilevel"/>
    <w:tmpl w:val="54FE16DE"/>
    <w:lvl w:ilvl="0" w:tplc="C37E71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6752C3A"/>
    <w:multiLevelType w:val="hybridMultilevel"/>
    <w:tmpl w:val="2AD207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D77843"/>
    <w:multiLevelType w:val="multilevel"/>
    <w:tmpl w:val="8592D6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CC2675F"/>
    <w:multiLevelType w:val="multilevel"/>
    <w:tmpl w:val="19E6D1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7FE95597"/>
    <w:multiLevelType w:val="hybridMultilevel"/>
    <w:tmpl w:val="51967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515755">
    <w:abstractNumId w:val="12"/>
  </w:num>
  <w:num w:numId="2" w16cid:durableId="1687247640">
    <w:abstractNumId w:val="20"/>
  </w:num>
  <w:num w:numId="3" w16cid:durableId="1562060230">
    <w:abstractNumId w:val="14"/>
  </w:num>
  <w:num w:numId="4" w16cid:durableId="1384601169">
    <w:abstractNumId w:val="16"/>
  </w:num>
  <w:num w:numId="5" w16cid:durableId="492720126">
    <w:abstractNumId w:val="23"/>
  </w:num>
  <w:num w:numId="6" w16cid:durableId="343480687">
    <w:abstractNumId w:val="24"/>
  </w:num>
  <w:num w:numId="7" w16cid:durableId="1840999293">
    <w:abstractNumId w:val="35"/>
  </w:num>
  <w:num w:numId="8" w16cid:durableId="1510873120">
    <w:abstractNumId w:val="15"/>
  </w:num>
  <w:num w:numId="9" w16cid:durableId="2005351930">
    <w:abstractNumId w:val="5"/>
  </w:num>
  <w:num w:numId="10" w16cid:durableId="716589339">
    <w:abstractNumId w:val="32"/>
  </w:num>
  <w:num w:numId="11" w16cid:durableId="1046299234">
    <w:abstractNumId w:val="36"/>
  </w:num>
  <w:num w:numId="12" w16cid:durableId="1358314076">
    <w:abstractNumId w:val="18"/>
  </w:num>
  <w:num w:numId="13" w16cid:durableId="421100352">
    <w:abstractNumId w:val="45"/>
  </w:num>
  <w:num w:numId="14" w16cid:durableId="1960866832">
    <w:abstractNumId w:val="17"/>
  </w:num>
  <w:num w:numId="15" w16cid:durableId="1308898741">
    <w:abstractNumId w:val="42"/>
  </w:num>
  <w:num w:numId="16" w16cid:durableId="718478403">
    <w:abstractNumId w:val="42"/>
  </w:num>
  <w:num w:numId="17" w16cid:durableId="1092117727">
    <w:abstractNumId w:val="39"/>
  </w:num>
  <w:num w:numId="18" w16cid:durableId="2045135439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 w16cid:durableId="529295967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 w16cid:durableId="200748781">
    <w:abstractNumId w:val="51"/>
  </w:num>
  <w:num w:numId="21" w16cid:durableId="90980411">
    <w:abstractNumId w:val="41"/>
  </w:num>
  <w:num w:numId="22" w16cid:durableId="1251741417">
    <w:abstractNumId w:val="31"/>
  </w:num>
  <w:num w:numId="23" w16cid:durableId="1135568264">
    <w:abstractNumId w:val="40"/>
  </w:num>
  <w:num w:numId="24" w16cid:durableId="116610203">
    <w:abstractNumId w:val="21"/>
  </w:num>
  <w:num w:numId="25" w16cid:durableId="548299434">
    <w:abstractNumId w:val="47"/>
  </w:num>
  <w:num w:numId="26" w16cid:durableId="41222707">
    <w:abstractNumId w:val="3"/>
  </w:num>
  <w:num w:numId="27" w16cid:durableId="1955087761">
    <w:abstractNumId w:val="48"/>
  </w:num>
  <w:num w:numId="28" w16cid:durableId="322009173">
    <w:abstractNumId w:val="29"/>
  </w:num>
  <w:num w:numId="29" w16cid:durableId="2144299513">
    <w:abstractNumId w:val="26"/>
  </w:num>
  <w:num w:numId="30" w16cid:durableId="2036689548">
    <w:abstractNumId w:val="9"/>
  </w:num>
  <w:num w:numId="31" w16cid:durableId="74325647">
    <w:abstractNumId w:val="2"/>
  </w:num>
  <w:num w:numId="32" w16cid:durableId="888078624">
    <w:abstractNumId w:val="25"/>
  </w:num>
  <w:num w:numId="33" w16cid:durableId="391320329">
    <w:abstractNumId w:val="10"/>
  </w:num>
  <w:num w:numId="34" w16cid:durableId="692153087">
    <w:abstractNumId w:val="30"/>
  </w:num>
  <w:num w:numId="35" w16cid:durableId="1510674593">
    <w:abstractNumId w:val="1"/>
  </w:num>
  <w:num w:numId="36" w16cid:durableId="409667408">
    <w:abstractNumId w:val="4"/>
  </w:num>
  <w:num w:numId="37" w16cid:durableId="1296717348">
    <w:abstractNumId w:val="13"/>
  </w:num>
  <w:num w:numId="38" w16cid:durableId="461462966">
    <w:abstractNumId w:val="34"/>
  </w:num>
  <w:num w:numId="39" w16cid:durableId="547377535">
    <w:abstractNumId w:val="22"/>
  </w:num>
  <w:num w:numId="40" w16cid:durableId="1182741734">
    <w:abstractNumId w:val="7"/>
  </w:num>
  <w:num w:numId="41" w16cid:durableId="1866214519">
    <w:abstractNumId w:val="38"/>
  </w:num>
  <w:num w:numId="42" w16cid:durableId="1461075050">
    <w:abstractNumId w:val="19"/>
  </w:num>
  <w:num w:numId="43" w16cid:durableId="1280841389">
    <w:abstractNumId w:val="46"/>
  </w:num>
  <w:num w:numId="44" w16cid:durableId="61800494">
    <w:abstractNumId w:val="0"/>
  </w:num>
  <w:num w:numId="45" w16cid:durableId="1882093039">
    <w:abstractNumId w:val="11"/>
  </w:num>
  <w:num w:numId="46" w16cid:durableId="1911962115">
    <w:abstractNumId w:val="43"/>
  </w:num>
  <w:num w:numId="47" w16cid:durableId="1990091425">
    <w:abstractNumId w:val="49"/>
  </w:num>
  <w:num w:numId="48" w16cid:durableId="758520471">
    <w:abstractNumId w:val="28"/>
  </w:num>
  <w:num w:numId="49" w16cid:durableId="9916035">
    <w:abstractNumId w:val="27"/>
  </w:num>
  <w:num w:numId="50" w16cid:durableId="1231118751">
    <w:abstractNumId w:val="33"/>
  </w:num>
  <w:num w:numId="51" w16cid:durableId="1953583562">
    <w:abstractNumId w:val="8"/>
  </w:num>
  <w:num w:numId="52" w16cid:durableId="1771661843">
    <w:abstractNumId w:val="50"/>
  </w:num>
  <w:num w:numId="53" w16cid:durableId="409086240">
    <w:abstractNumId w:val="44"/>
  </w:num>
  <w:num w:numId="54" w16cid:durableId="2134134429">
    <w:abstractNumId w:val="37"/>
  </w:num>
  <w:num w:numId="55" w16cid:durableId="367265285">
    <w:abstractNumId w:val="42"/>
    <w:lvlOverride w:ilvl="0">
      <w:lvl w:ilvl="0">
        <w:start w:val="1"/>
        <w:numFmt w:val="decimal"/>
        <w:pStyle w:val="Ttulo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E5"/>
    <w:rsid w:val="00004ADE"/>
    <w:rsid w:val="00013CF3"/>
    <w:rsid w:val="00025109"/>
    <w:rsid w:val="000321C4"/>
    <w:rsid w:val="00035F03"/>
    <w:rsid w:val="000409DB"/>
    <w:rsid w:val="0004156E"/>
    <w:rsid w:val="00065EEB"/>
    <w:rsid w:val="0007595A"/>
    <w:rsid w:val="00075E36"/>
    <w:rsid w:val="00095DCD"/>
    <w:rsid w:val="000A4E6C"/>
    <w:rsid w:val="000C655C"/>
    <w:rsid w:val="000D1DFF"/>
    <w:rsid w:val="000F0C43"/>
    <w:rsid w:val="000F1908"/>
    <w:rsid w:val="00114403"/>
    <w:rsid w:val="00115B4C"/>
    <w:rsid w:val="0012280A"/>
    <w:rsid w:val="00126C7F"/>
    <w:rsid w:val="0015028F"/>
    <w:rsid w:val="0015084C"/>
    <w:rsid w:val="001A4304"/>
    <w:rsid w:val="001A4DE1"/>
    <w:rsid w:val="001A59F7"/>
    <w:rsid w:val="001B7CF7"/>
    <w:rsid w:val="001C0D21"/>
    <w:rsid w:val="001C25E3"/>
    <w:rsid w:val="001D0953"/>
    <w:rsid w:val="001D137E"/>
    <w:rsid w:val="001D325B"/>
    <w:rsid w:val="001D549F"/>
    <w:rsid w:val="001D6E5F"/>
    <w:rsid w:val="001E196E"/>
    <w:rsid w:val="001F0628"/>
    <w:rsid w:val="001F0CB2"/>
    <w:rsid w:val="001F1C5A"/>
    <w:rsid w:val="002033C6"/>
    <w:rsid w:val="00205208"/>
    <w:rsid w:val="00213849"/>
    <w:rsid w:val="0024643B"/>
    <w:rsid w:val="002757D5"/>
    <w:rsid w:val="00294375"/>
    <w:rsid w:val="002A7E09"/>
    <w:rsid w:val="002C37DF"/>
    <w:rsid w:val="002C793C"/>
    <w:rsid w:val="002D4369"/>
    <w:rsid w:val="002D5801"/>
    <w:rsid w:val="00300C80"/>
    <w:rsid w:val="00330379"/>
    <w:rsid w:val="0033764D"/>
    <w:rsid w:val="0034437D"/>
    <w:rsid w:val="003630B8"/>
    <w:rsid w:val="003705C7"/>
    <w:rsid w:val="00370A54"/>
    <w:rsid w:val="003A3EEA"/>
    <w:rsid w:val="003B2EE7"/>
    <w:rsid w:val="003B52A4"/>
    <w:rsid w:val="003B6D33"/>
    <w:rsid w:val="003B774E"/>
    <w:rsid w:val="003E3F2D"/>
    <w:rsid w:val="003E41D1"/>
    <w:rsid w:val="00404CFB"/>
    <w:rsid w:val="004078D9"/>
    <w:rsid w:val="00413891"/>
    <w:rsid w:val="00432103"/>
    <w:rsid w:val="00445CF2"/>
    <w:rsid w:val="0044679A"/>
    <w:rsid w:val="00475D48"/>
    <w:rsid w:val="00490F85"/>
    <w:rsid w:val="0049289A"/>
    <w:rsid w:val="004B6C3C"/>
    <w:rsid w:val="004B7740"/>
    <w:rsid w:val="004C0A52"/>
    <w:rsid w:val="004D6A97"/>
    <w:rsid w:val="004D6FB0"/>
    <w:rsid w:val="004F5717"/>
    <w:rsid w:val="00511FA2"/>
    <w:rsid w:val="005264C5"/>
    <w:rsid w:val="005437B9"/>
    <w:rsid w:val="00544436"/>
    <w:rsid w:val="00567DCE"/>
    <w:rsid w:val="005A2DB2"/>
    <w:rsid w:val="005A6104"/>
    <w:rsid w:val="005C2F17"/>
    <w:rsid w:val="005C7C16"/>
    <w:rsid w:val="005E273E"/>
    <w:rsid w:val="005F691E"/>
    <w:rsid w:val="006034EB"/>
    <w:rsid w:val="006128E3"/>
    <w:rsid w:val="00634479"/>
    <w:rsid w:val="006375AD"/>
    <w:rsid w:val="00656ACA"/>
    <w:rsid w:val="00662654"/>
    <w:rsid w:val="006707DD"/>
    <w:rsid w:val="006722A1"/>
    <w:rsid w:val="00685BEB"/>
    <w:rsid w:val="006A5823"/>
    <w:rsid w:val="006A729F"/>
    <w:rsid w:val="006B1B00"/>
    <w:rsid w:val="0071456D"/>
    <w:rsid w:val="007424F3"/>
    <w:rsid w:val="00760B37"/>
    <w:rsid w:val="00762353"/>
    <w:rsid w:val="00763E6E"/>
    <w:rsid w:val="00771887"/>
    <w:rsid w:val="00772AB6"/>
    <w:rsid w:val="007741A9"/>
    <w:rsid w:val="007859D8"/>
    <w:rsid w:val="007A350A"/>
    <w:rsid w:val="007B5CB7"/>
    <w:rsid w:val="007C55A4"/>
    <w:rsid w:val="007F158D"/>
    <w:rsid w:val="007F4520"/>
    <w:rsid w:val="007F5C89"/>
    <w:rsid w:val="00815680"/>
    <w:rsid w:val="00822EC1"/>
    <w:rsid w:val="0086403A"/>
    <w:rsid w:val="00893423"/>
    <w:rsid w:val="0089659B"/>
    <w:rsid w:val="008A312F"/>
    <w:rsid w:val="008B4464"/>
    <w:rsid w:val="008B5F81"/>
    <w:rsid w:val="008E3DC6"/>
    <w:rsid w:val="00903CCA"/>
    <w:rsid w:val="00921FB9"/>
    <w:rsid w:val="009307B9"/>
    <w:rsid w:val="0093233A"/>
    <w:rsid w:val="00962165"/>
    <w:rsid w:val="009A5897"/>
    <w:rsid w:val="009A60EA"/>
    <w:rsid w:val="00A42300"/>
    <w:rsid w:val="00A77189"/>
    <w:rsid w:val="00A83B18"/>
    <w:rsid w:val="00A8584E"/>
    <w:rsid w:val="00A87ED1"/>
    <w:rsid w:val="00A96018"/>
    <w:rsid w:val="00AA0195"/>
    <w:rsid w:val="00AA4BE8"/>
    <w:rsid w:val="00AA7CF8"/>
    <w:rsid w:val="00AB054F"/>
    <w:rsid w:val="00AB083D"/>
    <w:rsid w:val="00AB617B"/>
    <w:rsid w:val="00AC0069"/>
    <w:rsid w:val="00AE2552"/>
    <w:rsid w:val="00AF216D"/>
    <w:rsid w:val="00AF723D"/>
    <w:rsid w:val="00AF77DA"/>
    <w:rsid w:val="00AF7DBE"/>
    <w:rsid w:val="00B043D6"/>
    <w:rsid w:val="00B05DEB"/>
    <w:rsid w:val="00B0633D"/>
    <w:rsid w:val="00B11381"/>
    <w:rsid w:val="00B11E4E"/>
    <w:rsid w:val="00B1450C"/>
    <w:rsid w:val="00B228E9"/>
    <w:rsid w:val="00B27529"/>
    <w:rsid w:val="00B3405B"/>
    <w:rsid w:val="00B42523"/>
    <w:rsid w:val="00B42CBA"/>
    <w:rsid w:val="00B84689"/>
    <w:rsid w:val="00BA1990"/>
    <w:rsid w:val="00BA7E69"/>
    <w:rsid w:val="00BC2D5E"/>
    <w:rsid w:val="00BC4017"/>
    <w:rsid w:val="00BC5EA0"/>
    <w:rsid w:val="00BD7EE5"/>
    <w:rsid w:val="00BE1C43"/>
    <w:rsid w:val="00BE7400"/>
    <w:rsid w:val="00BF03BD"/>
    <w:rsid w:val="00BF10A2"/>
    <w:rsid w:val="00C20F27"/>
    <w:rsid w:val="00C51F99"/>
    <w:rsid w:val="00C52BEC"/>
    <w:rsid w:val="00C5723F"/>
    <w:rsid w:val="00C61921"/>
    <w:rsid w:val="00C71061"/>
    <w:rsid w:val="00C712A8"/>
    <w:rsid w:val="00C822CF"/>
    <w:rsid w:val="00C8337A"/>
    <w:rsid w:val="00C8346E"/>
    <w:rsid w:val="00CD7715"/>
    <w:rsid w:val="00CF2498"/>
    <w:rsid w:val="00CF55BF"/>
    <w:rsid w:val="00D04787"/>
    <w:rsid w:val="00D05475"/>
    <w:rsid w:val="00D211DE"/>
    <w:rsid w:val="00D359B6"/>
    <w:rsid w:val="00D412ED"/>
    <w:rsid w:val="00D95DB9"/>
    <w:rsid w:val="00DA3327"/>
    <w:rsid w:val="00DC1031"/>
    <w:rsid w:val="00DD294B"/>
    <w:rsid w:val="00DD77F8"/>
    <w:rsid w:val="00E04ABD"/>
    <w:rsid w:val="00E064CE"/>
    <w:rsid w:val="00E203D6"/>
    <w:rsid w:val="00E301B4"/>
    <w:rsid w:val="00E36888"/>
    <w:rsid w:val="00E65F56"/>
    <w:rsid w:val="00E87994"/>
    <w:rsid w:val="00E93A44"/>
    <w:rsid w:val="00EB08D3"/>
    <w:rsid w:val="00EB1921"/>
    <w:rsid w:val="00EB5E98"/>
    <w:rsid w:val="00EC231F"/>
    <w:rsid w:val="00EC32CC"/>
    <w:rsid w:val="00ED3101"/>
    <w:rsid w:val="00EE4290"/>
    <w:rsid w:val="00EE5FDD"/>
    <w:rsid w:val="00EF7A88"/>
    <w:rsid w:val="00F215D8"/>
    <w:rsid w:val="00F31F47"/>
    <w:rsid w:val="00F35487"/>
    <w:rsid w:val="00F57E94"/>
    <w:rsid w:val="00F83A54"/>
    <w:rsid w:val="00F83F7E"/>
    <w:rsid w:val="00FA5E72"/>
    <w:rsid w:val="00FC2AC2"/>
    <w:rsid w:val="00FD318E"/>
    <w:rsid w:val="00FD4C81"/>
    <w:rsid w:val="00FE3B9E"/>
    <w:rsid w:val="00FE5209"/>
    <w:rsid w:val="00FF0A4B"/>
    <w:rsid w:val="00FF34D7"/>
    <w:rsid w:val="00FF3975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06250"/>
  <w15:docId w15:val="{D2699012-3CFB-684D-A90A-1A439A03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FB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707DD"/>
    <w:pPr>
      <w:keepNext/>
      <w:keepLines/>
      <w:numPr>
        <w:numId w:val="15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B18"/>
    <w:pPr>
      <w:keepNext/>
      <w:keepLines/>
      <w:numPr>
        <w:ilvl w:val="1"/>
        <w:numId w:val="15"/>
      </w:numPr>
      <w:spacing w:before="200" w:after="0"/>
      <w:outlineLvl w:val="1"/>
    </w:pPr>
    <w:rPr>
      <w:rFonts w:eastAsia="Times New Roman"/>
      <w:b/>
      <w:bCs/>
      <w:i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B18"/>
    <w:pPr>
      <w:keepNext/>
      <w:keepLines/>
      <w:numPr>
        <w:ilvl w:val="2"/>
        <w:numId w:val="15"/>
      </w:numPr>
      <w:spacing w:before="200" w:after="0"/>
      <w:outlineLvl w:val="2"/>
    </w:pPr>
    <w:rPr>
      <w:rFonts w:ascii="Cambria" w:eastAsia="Times New Roman" w:hAnsi="Cambria"/>
      <w:b/>
      <w:bCs/>
      <w:color w:val="C0504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BE8"/>
    <w:pPr>
      <w:keepNext/>
      <w:keepLines/>
      <w:numPr>
        <w:ilvl w:val="3"/>
        <w:numId w:val="15"/>
      </w:numPr>
      <w:tabs>
        <w:tab w:val="num" w:pos="360"/>
      </w:tabs>
      <w:spacing w:before="200" w:after="0"/>
      <w:ind w:left="0" w:firstLine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BE8"/>
    <w:pPr>
      <w:keepNext/>
      <w:keepLines/>
      <w:numPr>
        <w:ilvl w:val="4"/>
        <w:numId w:val="15"/>
      </w:numPr>
      <w:tabs>
        <w:tab w:val="num" w:pos="360"/>
      </w:tabs>
      <w:spacing w:before="200" w:after="0"/>
      <w:ind w:left="0" w:firstLine="0"/>
      <w:outlineLvl w:val="4"/>
    </w:pPr>
    <w:rPr>
      <w:rFonts w:ascii="Cambria" w:eastAsia="Times New Roman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BE8"/>
    <w:pPr>
      <w:keepNext/>
      <w:keepLines/>
      <w:numPr>
        <w:ilvl w:val="5"/>
        <w:numId w:val="15"/>
      </w:numPr>
      <w:tabs>
        <w:tab w:val="num" w:pos="360"/>
      </w:tabs>
      <w:spacing w:before="200" w:after="0"/>
      <w:ind w:left="0" w:firstLine="0"/>
      <w:outlineLvl w:val="5"/>
    </w:pPr>
    <w:rPr>
      <w:rFonts w:ascii="Cambria" w:eastAsia="Times New Roman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BE8"/>
    <w:pPr>
      <w:keepNext/>
      <w:keepLines/>
      <w:numPr>
        <w:ilvl w:val="6"/>
        <w:numId w:val="15"/>
      </w:numPr>
      <w:tabs>
        <w:tab w:val="num" w:pos="360"/>
      </w:tabs>
      <w:spacing w:before="200" w:after="0"/>
      <w:ind w:left="0" w:firstLine="0"/>
      <w:outlineLvl w:val="6"/>
    </w:pPr>
    <w:rPr>
      <w:rFonts w:ascii="Cambria" w:eastAsia="Times New Roman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BE8"/>
    <w:pPr>
      <w:keepNext/>
      <w:keepLines/>
      <w:numPr>
        <w:ilvl w:val="7"/>
        <w:numId w:val="15"/>
      </w:numPr>
      <w:tabs>
        <w:tab w:val="num" w:pos="360"/>
      </w:tabs>
      <w:spacing w:before="200" w:after="0"/>
      <w:ind w:left="0" w:firstLine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BE8"/>
    <w:pPr>
      <w:keepNext/>
      <w:keepLines/>
      <w:numPr>
        <w:ilvl w:val="8"/>
        <w:numId w:val="15"/>
      </w:numPr>
      <w:tabs>
        <w:tab w:val="num" w:pos="360"/>
      </w:tabs>
      <w:spacing w:before="200" w:after="0"/>
      <w:ind w:left="0" w:firstLine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7DD"/>
  </w:style>
  <w:style w:type="paragraph" w:styleId="Piedepgina">
    <w:name w:val="footer"/>
    <w:basedOn w:val="Normal"/>
    <w:link w:val="PiedepginaCar"/>
    <w:uiPriority w:val="99"/>
    <w:unhideWhenUsed/>
    <w:rsid w:val="0067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7DD"/>
  </w:style>
  <w:style w:type="paragraph" w:styleId="Textodeglobo">
    <w:name w:val="Balloon Text"/>
    <w:basedOn w:val="Normal"/>
    <w:link w:val="TextodegloboCar"/>
    <w:uiPriority w:val="99"/>
    <w:semiHidden/>
    <w:unhideWhenUsed/>
    <w:rsid w:val="00670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707D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707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uiPriority w:val="9"/>
    <w:rsid w:val="006707D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6707D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707DD"/>
    <w:pPr>
      <w:spacing w:after="100"/>
    </w:pPr>
  </w:style>
  <w:style w:type="character" w:styleId="Hipervnculo">
    <w:name w:val="Hyperlink"/>
    <w:uiPriority w:val="99"/>
    <w:unhideWhenUsed/>
    <w:rsid w:val="006707DD"/>
    <w:rPr>
      <w:color w:val="0000FF"/>
      <w:u w:val="single"/>
    </w:rPr>
  </w:style>
  <w:style w:type="character" w:styleId="Textodelmarcadordeposicin">
    <w:name w:val="Placeholder Text"/>
    <w:uiPriority w:val="99"/>
    <w:semiHidden/>
    <w:rsid w:val="001F0628"/>
    <w:rPr>
      <w:color w:val="808080"/>
    </w:rPr>
  </w:style>
  <w:style w:type="character" w:styleId="nfasisintenso">
    <w:name w:val="Intense Emphasis"/>
    <w:uiPriority w:val="21"/>
    <w:qFormat/>
    <w:rsid w:val="00004ADE"/>
    <w:rPr>
      <w:b/>
      <w:bCs/>
      <w:i/>
      <w:iCs/>
      <w:color w:val="4F81BD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C7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2C793C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A83B18"/>
    <w:rPr>
      <w:rFonts w:eastAsia="Times New Roman" w:cs="Times New Roman"/>
      <w:b/>
      <w:bCs/>
      <w:i/>
      <w:color w:val="4F81BD"/>
      <w:sz w:val="24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2C793C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AF216D"/>
    <w:pPr>
      <w:ind w:left="720"/>
      <w:contextualSpacing/>
    </w:pPr>
  </w:style>
  <w:style w:type="character" w:styleId="nfasissutil">
    <w:name w:val="Subtle Emphasis"/>
    <w:uiPriority w:val="19"/>
    <w:qFormat/>
    <w:rsid w:val="00AF216D"/>
    <w:rPr>
      <w:i/>
      <w:iCs/>
      <w:color w:val="808080"/>
    </w:rPr>
  </w:style>
  <w:style w:type="table" w:customStyle="1" w:styleId="Sombreadoclaro-nfasis11">
    <w:name w:val="Sombreado claro - Énfasis 11"/>
    <w:basedOn w:val="Tablanormal"/>
    <w:uiPriority w:val="60"/>
    <w:rsid w:val="001A59F7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stamedia2-nfasis2">
    <w:name w:val="Medium List 2 Accent 2"/>
    <w:basedOn w:val="Tablanormal"/>
    <w:uiPriority w:val="66"/>
    <w:rsid w:val="00025109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inespaciado">
    <w:name w:val="No Spacing"/>
    <w:link w:val="SinespaciadoCar"/>
    <w:uiPriority w:val="1"/>
    <w:qFormat/>
    <w:rsid w:val="00025109"/>
    <w:rPr>
      <w:rFonts w:eastAsia="Times New Roman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025109"/>
    <w:rPr>
      <w:rFonts w:eastAsia="Times New Roman"/>
    </w:rPr>
  </w:style>
  <w:style w:type="table" w:styleId="Sombreadoclaro-nfasis3">
    <w:name w:val="Light Shading Accent 3"/>
    <w:basedOn w:val="Tablanormal"/>
    <w:uiPriority w:val="60"/>
    <w:rsid w:val="00FA5E7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2">
    <w:name w:val="Light Shading Accent 2"/>
    <w:basedOn w:val="Tablanormal"/>
    <w:uiPriority w:val="60"/>
    <w:rsid w:val="00FA5E7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vistoso-nfasis1">
    <w:name w:val="Colorful Shading Accent 1"/>
    <w:basedOn w:val="Tablanormal"/>
    <w:uiPriority w:val="71"/>
    <w:rsid w:val="00FA5E7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media1-nfasis3">
    <w:name w:val="Medium List 1 Accent 3"/>
    <w:basedOn w:val="Tablanormal"/>
    <w:uiPriority w:val="65"/>
    <w:rsid w:val="00FA5E7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character" w:styleId="nfasis">
    <w:name w:val="Emphasis"/>
    <w:uiPriority w:val="99"/>
    <w:qFormat/>
    <w:rsid w:val="007424F3"/>
    <w:rPr>
      <w:i/>
      <w:iCs/>
    </w:rPr>
  </w:style>
  <w:style w:type="character" w:customStyle="1" w:styleId="corchete-llamada">
    <w:name w:val="corchete-llamada"/>
    <w:basedOn w:val="Fuentedeprrafopredeter"/>
    <w:rsid w:val="00065EEB"/>
  </w:style>
  <w:style w:type="character" w:customStyle="1" w:styleId="Ttulo3Car">
    <w:name w:val="Título 3 Car"/>
    <w:link w:val="Ttulo3"/>
    <w:uiPriority w:val="9"/>
    <w:rsid w:val="00A83B18"/>
    <w:rPr>
      <w:rFonts w:ascii="Cambria" w:eastAsia="Times New Roman" w:hAnsi="Cambria" w:cs="Times New Roman"/>
      <w:b/>
      <w:bCs/>
      <w:color w:val="C0504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712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C712A8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C712A8"/>
    <w:rPr>
      <w:vertAlign w:val="superscript"/>
    </w:rPr>
  </w:style>
  <w:style w:type="paragraph" w:customStyle="1" w:styleId="doctext">
    <w:name w:val="doctext"/>
    <w:basedOn w:val="Normal"/>
    <w:rsid w:val="00EE5F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4Car">
    <w:name w:val="Título 4 Car"/>
    <w:link w:val="Ttulo4"/>
    <w:uiPriority w:val="9"/>
    <w:semiHidden/>
    <w:rsid w:val="00AA4BE8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5Car">
    <w:name w:val="Título 5 Car"/>
    <w:link w:val="Ttulo5"/>
    <w:uiPriority w:val="9"/>
    <w:semiHidden/>
    <w:rsid w:val="00AA4BE8"/>
    <w:rPr>
      <w:rFonts w:ascii="Cambria" w:eastAsia="Times New Roman" w:hAnsi="Cambria" w:cs="Times New Roman"/>
      <w:color w:val="243F60"/>
    </w:rPr>
  </w:style>
  <w:style w:type="character" w:customStyle="1" w:styleId="Ttulo6Car">
    <w:name w:val="Título 6 Car"/>
    <w:link w:val="Ttulo6"/>
    <w:uiPriority w:val="9"/>
    <w:semiHidden/>
    <w:rsid w:val="00AA4BE8"/>
    <w:rPr>
      <w:rFonts w:ascii="Cambria" w:eastAsia="Times New Roman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semiHidden/>
    <w:rsid w:val="00AA4BE8"/>
    <w:rPr>
      <w:rFonts w:ascii="Cambria" w:eastAsia="Times New Roman" w:hAnsi="Cambria" w:cs="Times New Roman"/>
      <w:i/>
      <w:iCs/>
      <w:color w:val="404040"/>
    </w:rPr>
  </w:style>
  <w:style w:type="character" w:customStyle="1" w:styleId="Ttulo8Car">
    <w:name w:val="Título 8 Car"/>
    <w:link w:val="Ttulo8"/>
    <w:uiPriority w:val="9"/>
    <w:semiHidden/>
    <w:rsid w:val="00AA4BE8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ar">
    <w:name w:val="Título 9 Car"/>
    <w:link w:val="Ttulo9"/>
    <w:uiPriority w:val="9"/>
    <w:semiHidden/>
    <w:rsid w:val="00AA4BE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83B1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TERIAS%20UPV\IRD-INGENIERIA%20DE%20REQUISITOS\practicas\plantillas\plantillas\Plantilla-CasosDeUs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2011-09-21T00:00:00</PublishDate>
  <Abstract>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43641C-876C-4E60-B3D6-A65A1B883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D:\MATERIAS UPV\IRD-INGENIERIA DE REQUISITOS\practicas\plantillas\plantillas\Plantilla-CasosDeUso.dot</Template>
  <TotalTime>1</TotalTime>
  <Pages>16</Pages>
  <Words>2911</Words>
  <Characters>16011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</vt:lpstr>
    </vt:vector>
  </TitlesOfParts>
  <Company>ETSINF - IDR</Company>
  <LinksUpToDate>false</LinksUpToDate>
  <CharactersWithSpaces>18885</CharactersWithSpaces>
  <SharedDoc>false</SharedDoc>
  <HLinks>
    <vt:vector size="78" baseType="variant">
      <vt:variant>
        <vt:i4>1638449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_Toc305867114</vt:lpwstr>
      </vt:variant>
      <vt:variant>
        <vt:i4>1638449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_Toc305867113</vt:lpwstr>
      </vt:variant>
      <vt:variant>
        <vt:i4>1638449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_Toc305867112</vt:lpwstr>
      </vt:variant>
      <vt:variant>
        <vt:i4>1638449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_Toc305867111</vt:lpwstr>
      </vt:variant>
      <vt:variant>
        <vt:i4>1638449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_Toc305867110</vt:lpwstr>
      </vt:variant>
      <vt:variant>
        <vt:i4>1572913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_Toc305867109</vt:lpwstr>
      </vt:variant>
      <vt:variant>
        <vt:i4>1572913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_Toc305867108</vt:lpwstr>
      </vt:variant>
      <vt:variant>
        <vt:i4>1572913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_Toc305867107</vt:lpwstr>
      </vt:variant>
      <vt:variant>
        <vt:i4>1572913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_Toc305867106</vt:lpwstr>
      </vt:variant>
      <vt:variant>
        <vt:i4>1572913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_Toc305867105</vt:lpwstr>
      </vt:variant>
      <vt:variant>
        <vt:i4>1572913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_Toc305867104</vt:lpwstr>
      </vt:variant>
      <vt:variant>
        <vt:i4>1572913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_Toc305867103</vt:lpwstr>
      </vt:variant>
      <vt:variant>
        <vt:i4>1572913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_Toc305867102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subject>Nombre Proyecto</dc:subject>
  <dc:creator>Windows 7</dc:creator>
  <dc:description>Plantilla</dc:description>
  <cp:lastModifiedBy>Luis Vinicio Torres Vivanco</cp:lastModifiedBy>
  <cp:revision>3</cp:revision>
  <cp:lastPrinted>2025-08-28T13:25:00Z</cp:lastPrinted>
  <dcterms:created xsi:type="dcterms:W3CDTF">2025-10-22T13:43:00Z</dcterms:created>
  <dcterms:modified xsi:type="dcterms:W3CDTF">2025-10-22T13:44:00Z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</Properties>
</file>