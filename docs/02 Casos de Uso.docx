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848"/>
        <w:gridCol w:w="3435"/>
      </w:tblGrid>
      <w:tr w:rsidR="00025109" w:rsidRPr="00AB054F" w14:paraId="31A7E8BC" w14:textId="77777777" w:rsidTr="00AB054F">
        <w:trPr>
          <w:trHeight w:val="1460"/>
        </w:trPr>
        <w:tc>
          <w:tcPr>
            <w:tcW w:w="1848" w:type="dxa"/>
            <w:tcBorders>
              <w:right w:val="single" w:sz="4" w:space="0" w:color="FFFFFF"/>
            </w:tcBorders>
            <w:shd w:val="clear" w:color="auto" w:fill="943634"/>
          </w:tcPr>
          <w:p w14:paraId="3E174CD1" w14:textId="77777777" w:rsidR="00025109" w:rsidRPr="00AB054F" w:rsidRDefault="00025109"/>
        </w:tc>
        <w:tc>
          <w:tcPr>
            <w:tcW w:w="3435" w:type="dxa"/>
            <w:tcBorders>
              <w:left w:val="single" w:sz="4" w:space="0" w:color="FFFFFF"/>
            </w:tcBorders>
            <w:shd w:val="clear" w:color="auto" w:fill="943634"/>
            <w:vAlign w:val="bottom"/>
          </w:tcPr>
          <w:p w14:paraId="1EEAD2DB" w14:textId="77777777" w:rsidR="00025109" w:rsidRPr="00AB054F" w:rsidRDefault="00025109">
            <w:pPr>
              <w:pStyle w:val="Sinespaciado"/>
              <w:rPr>
                <w:rFonts w:ascii="Cambria" w:hAnsi="Cambria"/>
                <w:b/>
                <w:bCs/>
                <w:color w:val="FFFFFF"/>
                <w:sz w:val="72"/>
                <w:szCs w:val="72"/>
              </w:rPr>
            </w:pPr>
          </w:p>
        </w:tc>
      </w:tr>
      <w:tr w:rsidR="00025109" w:rsidRPr="00AB054F" w14:paraId="13E2E140" w14:textId="77777777" w:rsidTr="00AB054F">
        <w:trPr>
          <w:trHeight w:val="2920"/>
        </w:trPr>
        <w:tc>
          <w:tcPr>
            <w:tcW w:w="1848" w:type="dxa"/>
            <w:tcBorders>
              <w:right w:val="single" w:sz="4" w:space="0" w:color="000000"/>
            </w:tcBorders>
          </w:tcPr>
          <w:p w14:paraId="11985196" w14:textId="77777777" w:rsidR="00025109" w:rsidRPr="00AB054F" w:rsidRDefault="00025109"/>
        </w:tc>
        <w:tc>
          <w:tcPr>
            <w:tcW w:w="3435" w:type="dxa"/>
            <w:tcBorders>
              <w:left w:val="single" w:sz="4" w:space="0" w:color="000000"/>
            </w:tcBorders>
            <w:vAlign w:val="center"/>
          </w:tcPr>
          <w:p w14:paraId="1B7EA071" w14:textId="77777777" w:rsidR="00025109" w:rsidRPr="00EC231F" w:rsidRDefault="00EC231F">
            <w:pPr>
              <w:pStyle w:val="Sinespaciado"/>
              <w:rPr>
                <w:color w:val="76923C"/>
                <w:sz w:val="32"/>
              </w:rPr>
            </w:pPr>
            <w:r w:rsidRPr="00EC231F">
              <w:rPr>
                <w:color w:val="76923C"/>
                <w:sz w:val="32"/>
              </w:rPr>
              <w:t>Especificación de Requisitos Software</w:t>
            </w:r>
          </w:p>
          <w:p w14:paraId="63DDC453" w14:textId="77777777" w:rsidR="0033764D" w:rsidRPr="00AB054F" w:rsidRDefault="0033764D">
            <w:pPr>
              <w:pStyle w:val="Sinespaciado"/>
              <w:rPr>
                <w:color w:val="76923C"/>
              </w:rPr>
            </w:pPr>
          </w:p>
          <w:p w14:paraId="4DC1839C" w14:textId="101AA0EA" w:rsidR="00025109" w:rsidRPr="00AB054F" w:rsidRDefault="00C1720E" w:rsidP="00C712A8">
            <w:pPr>
              <w:pStyle w:val="Sinespaciado"/>
              <w:rPr>
                <w:color w:val="76923C"/>
                <w:sz w:val="44"/>
                <w:szCs w:val="44"/>
              </w:rPr>
            </w:pPr>
            <w:r>
              <w:rPr>
                <w:color w:val="76923C"/>
                <w:sz w:val="44"/>
                <w:szCs w:val="44"/>
              </w:rPr>
              <w:t>Biblioteca autónoma inteligente basado en el marco SCRUM</w:t>
            </w:r>
          </w:p>
        </w:tc>
      </w:tr>
    </w:tbl>
    <w:p w14:paraId="01E8051B" w14:textId="77777777" w:rsidR="00025109" w:rsidRDefault="00025109"/>
    <w:p w14:paraId="3D18A0C5" w14:textId="77777777" w:rsidR="00025109" w:rsidRDefault="00025109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8504"/>
      </w:tblGrid>
      <w:tr w:rsidR="00025109" w:rsidRPr="00AB054F" w14:paraId="59B98AE8" w14:textId="77777777">
        <w:tc>
          <w:tcPr>
            <w:tcW w:w="0" w:type="auto"/>
          </w:tcPr>
          <w:p w14:paraId="74DC75BD" w14:textId="77777777" w:rsidR="00025109" w:rsidRPr="00AB054F" w:rsidRDefault="00025109" w:rsidP="00025109">
            <w:pPr>
              <w:rPr>
                <w:b/>
                <w:bCs/>
                <w:caps/>
                <w:color w:val="76923C"/>
                <w:sz w:val="72"/>
                <w:szCs w:val="72"/>
              </w:rPr>
            </w:pPr>
          </w:p>
          <w:p w14:paraId="489DD224" w14:textId="77777777" w:rsidR="00025109" w:rsidRPr="00AB054F" w:rsidRDefault="00025109" w:rsidP="00025109">
            <w:pPr>
              <w:rPr>
                <w:b/>
                <w:bCs/>
                <w:caps/>
                <w:color w:val="76923C"/>
                <w:sz w:val="72"/>
                <w:szCs w:val="72"/>
              </w:rPr>
            </w:pPr>
          </w:p>
          <w:p w14:paraId="699379EE" w14:textId="77777777" w:rsidR="00025109" w:rsidRPr="00AB054F" w:rsidRDefault="00025109" w:rsidP="00FA5E72">
            <w:pPr>
              <w:rPr>
                <w:b/>
                <w:bCs/>
                <w:caps/>
                <w:sz w:val="72"/>
                <w:szCs w:val="72"/>
              </w:rPr>
            </w:pPr>
          </w:p>
        </w:tc>
      </w:tr>
      <w:tr w:rsidR="00025109" w:rsidRPr="00AB054F" w14:paraId="7318D7A2" w14:textId="77777777">
        <w:tc>
          <w:tcPr>
            <w:tcW w:w="0" w:type="auto"/>
          </w:tcPr>
          <w:p w14:paraId="3E12D241" w14:textId="77777777" w:rsidR="00025109" w:rsidRPr="00AB054F" w:rsidRDefault="00025109" w:rsidP="00025109">
            <w:pPr>
              <w:pStyle w:val="Sinespaciado"/>
              <w:rPr>
                <w:color w:val="7F7F7F"/>
              </w:rPr>
            </w:pPr>
            <w:r w:rsidRPr="00AB054F">
              <w:rPr>
                <w:rFonts w:ascii="Cambria" w:hAnsi="Cambria"/>
                <w:color w:val="D99594"/>
                <w:sz w:val="44"/>
                <w:szCs w:val="44"/>
              </w:rPr>
              <w:t xml:space="preserve"> </w:t>
            </w:r>
          </w:p>
        </w:tc>
      </w:tr>
    </w:tbl>
    <w:p w14:paraId="1B1561C2" w14:textId="77777777" w:rsidR="00025109" w:rsidRDefault="00025109"/>
    <w:p w14:paraId="1E54055A" w14:textId="77777777" w:rsidR="00025109" w:rsidRPr="00AB054F" w:rsidRDefault="00025109">
      <w:pPr>
        <w:rPr>
          <w:color w:val="D99594"/>
          <w:sz w:val="96"/>
          <w:szCs w:val="96"/>
        </w:rPr>
      </w:pPr>
    </w:p>
    <w:p w14:paraId="185E182D" w14:textId="77777777" w:rsidR="00025109" w:rsidRPr="00AB054F" w:rsidRDefault="00025109">
      <w:pPr>
        <w:rPr>
          <w:color w:val="D99594"/>
          <w:sz w:val="96"/>
          <w:szCs w:val="96"/>
        </w:rPr>
      </w:pPr>
    </w:p>
    <w:tbl>
      <w:tblPr>
        <w:tblW w:w="8789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8789"/>
      </w:tblGrid>
      <w:tr w:rsidR="00025109" w:rsidRPr="00AB054F" w14:paraId="58C5F0DA" w14:textId="77777777" w:rsidTr="00AB054F">
        <w:tc>
          <w:tcPr>
            <w:tcW w:w="8789" w:type="dxa"/>
            <w:tcBorders>
              <w:bottom w:val="single" w:sz="24" w:space="0" w:color="C0504D"/>
            </w:tcBorders>
            <w:shd w:val="clear" w:color="auto" w:fill="FFFFFF"/>
          </w:tcPr>
          <w:p w14:paraId="6CD23EF3" w14:textId="77110B1C" w:rsidR="00025109" w:rsidRPr="00AB054F" w:rsidRDefault="007A350A" w:rsidP="007A350A">
            <w:pPr>
              <w:spacing w:after="0" w:line="240" w:lineRule="auto"/>
              <w:rPr>
                <w:rFonts w:ascii="Cambria" w:eastAsia="Times New Roman" w:hAnsi="Cambria"/>
                <w:color w:val="D99594"/>
                <w:sz w:val="56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56"/>
                <w:szCs w:val="44"/>
              </w:rPr>
              <w:t>B</w:t>
            </w:r>
            <w:r w:rsidRPr="007A350A">
              <w:rPr>
                <w:rFonts w:ascii="Cambria" w:eastAsia="Times New Roman" w:hAnsi="Cambria"/>
                <w:color w:val="D99594"/>
                <w:sz w:val="56"/>
                <w:szCs w:val="44"/>
              </w:rPr>
              <w:t>iblioteca Autónoma Inteligente</w:t>
            </w:r>
          </w:p>
        </w:tc>
      </w:tr>
      <w:tr w:rsidR="00FF3975" w:rsidRPr="00AB054F" w14:paraId="25EE3DE7" w14:textId="77777777" w:rsidTr="00AB054F">
        <w:tc>
          <w:tcPr>
            <w:tcW w:w="8789" w:type="dxa"/>
            <w:tcBorders>
              <w:top w:val="nil"/>
              <w:right w:val="single" w:sz="8" w:space="0" w:color="C0504D"/>
            </w:tcBorders>
            <w:shd w:val="clear" w:color="auto" w:fill="FFFFFF"/>
          </w:tcPr>
          <w:p w14:paraId="3CB5CFB6" w14:textId="4420EB12" w:rsidR="00FF3975" w:rsidRPr="00AB054F" w:rsidRDefault="00020CFF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96"/>
                <w:szCs w:val="96"/>
              </w:rPr>
            </w:pPr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Estudiante 1</w:t>
            </w:r>
          </w:p>
        </w:tc>
      </w:tr>
      <w:tr w:rsidR="00FF3975" w:rsidRPr="00AB054F" w14:paraId="33B354F6" w14:textId="77777777" w:rsidTr="00AB054F">
        <w:tc>
          <w:tcPr>
            <w:tcW w:w="8789" w:type="dxa"/>
            <w:tcBorders>
              <w:right w:val="single" w:sz="8" w:space="0" w:color="C0504D"/>
            </w:tcBorders>
            <w:shd w:val="clear" w:color="auto" w:fill="FFFFFF"/>
          </w:tcPr>
          <w:p w14:paraId="2C9CB019" w14:textId="3456A04C" w:rsidR="00FF3975" w:rsidRDefault="00020CFF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Estudiante 2</w:t>
            </w:r>
          </w:p>
          <w:p w14:paraId="3FC99704" w14:textId="67D423BC" w:rsidR="00FF3975" w:rsidRP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16"/>
                <w:szCs w:val="16"/>
              </w:rPr>
            </w:pPr>
          </w:p>
        </w:tc>
      </w:tr>
      <w:tr w:rsidR="00FF3975" w:rsidRPr="00AB054F" w14:paraId="1AA9091C" w14:textId="77777777" w:rsidTr="00AB054F">
        <w:tc>
          <w:tcPr>
            <w:tcW w:w="8789" w:type="dxa"/>
            <w:tcBorders>
              <w:right w:val="single" w:sz="8" w:space="0" w:color="C0504D"/>
            </w:tcBorders>
            <w:shd w:val="clear" w:color="auto" w:fill="FFFFFF"/>
          </w:tcPr>
          <w:p w14:paraId="61CF4698" w14:textId="7A504146" w:rsid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36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36"/>
                <w:szCs w:val="44"/>
              </w:rPr>
              <w:t xml:space="preserve">Fecha: </w:t>
            </w:r>
          </w:p>
          <w:p w14:paraId="41029208" w14:textId="77777777" w:rsid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</w:p>
        </w:tc>
      </w:tr>
    </w:tbl>
    <w:p w14:paraId="01CF3969" w14:textId="77777777" w:rsidR="00025109" w:rsidRPr="00AB054F" w:rsidRDefault="00025109">
      <w:pPr>
        <w:rPr>
          <w:color w:val="D99594"/>
          <w:sz w:val="96"/>
          <w:szCs w:val="96"/>
        </w:rPr>
      </w:pPr>
    </w:p>
    <w:p w14:paraId="05DA3509" w14:textId="77777777" w:rsidR="001F0628" w:rsidRDefault="001F0628"/>
    <w:p w14:paraId="3F025DC3" w14:textId="4E353091" w:rsidR="00004ADE" w:rsidRDefault="00AA4BE8" w:rsidP="00E203D6">
      <w:bookmarkStart w:id="0" w:name="_Toc280463800"/>
      <w:bookmarkStart w:id="1" w:name="_Toc280464381"/>
      <w:r>
        <w:br w:type="page"/>
      </w:r>
      <w:r w:rsidR="00DD294B" w:rsidRPr="00E203D6">
        <w:rPr>
          <w:rFonts w:ascii="Cambria" w:eastAsia="Times New Roman" w:hAnsi="Cambria"/>
          <w:b/>
          <w:bCs/>
          <w:color w:val="365F91"/>
          <w:sz w:val="28"/>
          <w:szCs w:val="28"/>
        </w:rPr>
        <w:lastRenderedPageBreak/>
        <w:t>HISTÓ</w:t>
      </w:r>
      <w:r w:rsidR="00004ADE" w:rsidRPr="00E203D6">
        <w:rPr>
          <w:rFonts w:ascii="Cambria" w:eastAsia="Times New Roman" w:hAnsi="Cambria"/>
          <w:b/>
          <w:bCs/>
          <w:color w:val="365F91"/>
          <w:sz w:val="28"/>
          <w:szCs w:val="28"/>
        </w:rPr>
        <w:t>RICO</w:t>
      </w:r>
      <w:bookmarkEnd w:id="0"/>
      <w:bookmarkEnd w:id="1"/>
    </w:p>
    <w:p w14:paraId="58D3E36F" w14:textId="77777777" w:rsidR="00004ADE" w:rsidRPr="00004ADE" w:rsidRDefault="00004ADE" w:rsidP="00004ADE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8"/>
        <w:gridCol w:w="1472"/>
        <w:gridCol w:w="4129"/>
        <w:gridCol w:w="1130"/>
      </w:tblGrid>
      <w:tr w:rsidR="0033764D" w:rsidRPr="00AB054F" w14:paraId="0F7CAE60" w14:textId="77777777" w:rsidTr="00AB083D">
        <w:tc>
          <w:tcPr>
            <w:tcW w:w="2308" w:type="dxa"/>
          </w:tcPr>
          <w:p w14:paraId="53C8F689" w14:textId="77777777" w:rsidR="00004ADE" w:rsidRPr="00AB054F" w:rsidRDefault="00004ADE" w:rsidP="00AB054F">
            <w:pPr>
              <w:spacing w:after="0" w:line="240" w:lineRule="auto"/>
              <w:jc w:val="center"/>
              <w:rPr>
                <w:rStyle w:val="nfasisintenso"/>
                <w:rFonts w:ascii="Cambria" w:eastAsia="Times New Roman" w:hAnsi="Cambria"/>
                <w:b w:val="0"/>
                <w:bCs w:val="0"/>
              </w:rPr>
            </w:pPr>
            <w:r w:rsidRPr="00AB054F">
              <w:rPr>
                <w:rStyle w:val="nfasisintenso"/>
                <w:rFonts w:ascii="Cambria" w:eastAsia="Times New Roman" w:hAnsi="Cambria"/>
                <w:bCs w:val="0"/>
              </w:rPr>
              <w:t>NOMBRE</w:t>
            </w:r>
          </w:p>
          <w:p w14:paraId="5FA6BE1C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1AD817EF" w14:textId="77777777" w:rsidR="00004ADE" w:rsidRPr="00AB054F" w:rsidRDefault="00004ADE" w:rsidP="00AB054F">
            <w:pPr>
              <w:spacing w:after="0" w:line="240" w:lineRule="auto"/>
              <w:jc w:val="center"/>
              <w:rPr>
                <w:rStyle w:val="nfasisintenso"/>
                <w:rFonts w:ascii="Cambria" w:eastAsia="Times New Roman" w:hAnsi="Cambria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FECHA</w:t>
            </w:r>
          </w:p>
          <w:p w14:paraId="6F1AE48B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color w:val="000000"/>
              </w:rPr>
            </w:pPr>
          </w:p>
        </w:tc>
        <w:tc>
          <w:tcPr>
            <w:tcW w:w="4129" w:type="dxa"/>
          </w:tcPr>
          <w:p w14:paraId="75BE9597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i/>
                <w:iCs/>
                <w:color w:val="4F81BD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CAMBIO</w:t>
            </w:r>
          </w:p>
        </w:tc>
        <w:tc>
          <w:tcPr>
            <w:tcW w:w="1130" w:type="dxa"/>
          </w:tcPr>
          <w:p w14:paraId="2B7DADAE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i/>
                <w:iCs/>
                <w:color w:val="4F81BD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PAGINA</w:t>
            </w:r>
          </w:p>
        </w:tc>
      </w:tr>
      <w:tr w:rsidR="00020CFF" w:rsidRPr="00AB054F" w14:paraId="60EC5B9B" w14:textId="77777777" w:rsidTr="00AB083D">
        <w:tc>
          <w:tcPr>
            <w:tcW w:w="2308" w:type="dxa"/>
            <w:shd w:val="clear" w:color="auto" w:fill="E6EED5"/>
          </w:tcPr>
          <w:p w14:paraId="3D3A5B43" w14:textId="47B9FDEA" w:rsidR="00020CFF" w:rsidRPr="00AB054F" w:rsidRDefault="00020CFF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02CBF0A3" w14:textId="585B7590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4DB41C7" w14:textId="6964BAB4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4A7761B6" w14:textId="0B08BDC4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78C73B81" w14:textId="77777777" w:rsidTr="00AB083D">
        <w:tc>
          <w:tcPr>
            <w:tcW w:w="2308" w:type="dxa"/>
          </w:tcPr>
          <w:p w14:paraId="66833700" w14:textId="387EFA4E" w:rsidR="00020CFF" w:rsidRPr="00AB054F" w:rsidRDefault="00020CFF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52E1F834" w14:textId="7A84174E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41FBD0BC" w14:textId="79A999F4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7483A113" w14:textId="454EC35D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0FFA086C" w14:textId="77777777" w:rsidTr="00AB083D">
        <w:tc>
          <w:tcPr>
            <w:tcW w:w="2308" w:type="dxa"/>
            <w:shd w:val="clear" w:color="auto" w:fill="E6EED5"/>
          </w:tcPr>
          <w:p w14:paraId="0E42A965" w14:textId="12BC11B3" w:rsidR="00020CFF" w:rsidRPr="00AB054F" w:rsidRDefault="00020CFF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2E693FF7" w14:textId="2420A08D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16C7AA05" w14:textId="37CF3B3F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4D239A4" w14:textId="7A555C9F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4651B587" w14:textId="77777777" w:rsidTr="00AB083D">
        <w:tc>
          <w:tcPr>
            <w:tcW w:w="2308" w:type="dxa"/>
          </w:tcPr>
          <w:p w14:paraId="0621C16C" w14:textId="4840ADA3" w:rsidR="00020CFF" w:rsidRPr="00AB054F" w:rsidRDefault="00020CFF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580609D3" w14:textId="1AEB1992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7AB3C954" w14:textId="140EE81B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5E3F8803" w14:textId="53FFB6A6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22D554AB" w14:textId="77777777" w:rsidTr="00AB083D">
        <w:tc>
          <w:tcPr>
            <w:tcW w:w="2308" w:type="dxa"/>
            <w:shd w:val="clear" w:color="auto" w:fill="E6EED5"/>
          </w:tcPr>
          <w:p w14:paraId="47ADDF19" w14:textId="606114C2" w:rsidR="00020CFF" w:rsidRPr="00AB054F" w:rsidRDefault="00020CFF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7454A0DD" w14:textId="6110E654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DAC35DE" w14:textId="0C5CD981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29B81F5" w14:textId="74521782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48B9A3A9" w14:textId="77777777" w:rsidTr="00AB083D">
        <w:tc>
          <w:tcPr>
            <w:tcW w:w="2308" w:type="dxa"/>
          </w:tcPr>
          <w:p w14:paraId="6D1DF498" w14:textId="14961F66" w:rsidR="00020CFF" w:rsidRPr="00AB054F" w:rsidRDefault="00020CFF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313D5F35" w14:textId="41EBF801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1A7A54FD" w14:textId="76E81EA1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621B347E" w14:textId="07663411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21B4224D" w14:textId="77777777" w:rsidTr="00AB083D">
        <w:tc>
          <w:tcPr>
            <w:tcW w:w="2308" w:type="dxa"/>
            <w:shd w:val="clear" w:color="auto" w:fill="E6EED5"/>
          </w:tcPr>
          <w:p w14:paraId="14C854BA" w14:textId="4F6BC093" w:rsidR="00020CFF" w:rsidRPr="00AB054F" w:rsidRDefault="00020CFF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64671E3D" w14:textId="1F7E6815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2FFEC9D" w14:textId="3CBFA735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F2536CD" w14:textId="5E3F4825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11486831" w14:textId="77777777" w:rsidTr="00AB083D">
        <w:trPr>
          <w:trHeight w:val="185"/>
        </w:trPr>
        <w:tc>
          <w:tcPr>
            <w:tcW w:w="2308" w:type="dxa"/>
            <w:shd w:val="clear" w:color="auto" w:fill="E6EED5"/>
          </w:tcPr>
          <w:p w14:paraId="28A55D0D" w14:textId="5DC8E997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6AEF7258" w14:textId="6F990E5D" w:rsidR="00020CF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7F0283C4" w14:textId="4CF1B427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1E85E254" w14:textId="73C7A429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46524EDD" w14:textId="77777777" w:rsidTr="00AB083D">
        <w:tc>
          <w:tcPr>
            <w:tcW w:w="2308" w:type="dxa"/>
            <w:shd w:val="clear" w:color="auto" w:fill="E6EED5"/>
          </w:tcPr>
          <w:p w14:paraId="41BD6ACF" w14:textId="38E1E424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1AB75949" w14:textId="215444D8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06E90BA8" w14:textId="089A44F6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3570E01B" w14:textId="7FB61D98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6A8B4B1F" w14:textId="77777777" w:rsidTr="00AB083D">
        <w:tc>
          <w:tcPr>
            <w:tcW w:w="2308" w:type="dxa"/>
            <w:shd w:val="clear" w:color="auto" w:fill="E6EED5"/>
          </w:tcPr>
          <w:p w14:paraId="27CF41F7" w14:textId="3DBE50F9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552266DD" w14:textId="04D36B0C" w:rsidR="00020CF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23D106BA" w14:textId="30A353D2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24FBCA44" w14:textId="4CFA1278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262492EF" w14:textId="77777777" w:rsidTr="00AB083D">
        <w:tc>
          <w:tcPr>
            <w:tcW w:w="2308" w:type="dxa"/>
            <w:shd w:val="clear" w:color="auto" w:fill="E6EED5"/>
          </w:tcPr>
          <w:p w14:paraId="081FCD55" w14:textId="2C6C3225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4714D7D2" w14:textId="15385045" w:rsidR="00020CF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05A877FF" w14:textId="1B187B21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2B1029E9" w14:textId="49354157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020CFF" w:rsidRPr="00AB054F" w14:paraId="1FB90DAD" w14:textId="77777777" w:rsidTr="00AB083D">
        <w:tc>
          <w:tcPr>
            <w:tcW w:w="2308" w:type="dxa"/>
            <w:shd w:val="clear" w:color="auto" w:fill="E6EED5"/>
          </w:tcPr>
          <w:p w14:paraId="1D25AFEF" w14:textId="2A0CE86A" w:rsidR="00020CFF" w:rsidRPr="00893423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49DB1F3E" w14:textId="1C7E0830" w:rsidR="00020CF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764A68EF" w14:textId="3BA74E92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1FA889BE" w14:textId="4DCC8F6E" w:rsidR="00020CFF" w:rsidRPr="00AB054F" w:rsidRDefault="00020CFF" w:rsidP="00AB054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1694B6EC" w14:textId="77777777" w:rsidR="00475D48" w:rsidRDefault="00475D48"/>
    <w:p w14:paraId="623A3221" w14:textId="77777777" w:rsidR="00475D48" w:rsidRDefault="00475D48">
      <w:r>
        <w:br w:type="page"/>
      </w:r>
    </w:p>
    <w:p w14:paraId="6DA2173E" w14:textId="77777777" w:rsidR="006707DD" w:rsidRDefault="00004ADE" w:rsidP="00AA4BE8">
      <w:pPr>
        <w:pStyle w:val="Ttulo1"/>
        <w:numPr>
          <w:ilvl w:val="0"/>
          <w:numId w:val="0"/>
        </w:numPr>
        <w:ind w:left="432"/>
      </w:pPr>
      <w:bookmarkStart w:id="2" w:name="_Toc280463801"/>
      <w:bookmarkStart w:id="3" w:name="_Toc280464382"/>
      <w:bookmarkStart w:id="4" w:name="_Toc207978657"/>
      <w:r>
        <w:lastRenderedPageBreak/>
        <w:t>T</w:t>
      </w:r>
      <w:r w:rsidR="006707DD">
        <w:t>ABLA DE CONTENIDOS</w:t>
      </w:r>
      <w:bookmarkEnd w:id="2"/>
      <w:bookmarkEnd w:id="3"/>
      <w:bookmarkEnd w:id="4"/>
    </w:p>
    <w:p w14:paraId="7E629E01" w14:textId="77777777" w:rsidR="00035F03" w:rsidRPr="00035F03" w:rsidRDefault="00035F03" w:rsidP="00035F03"/>
    <w:p w14:paraId="5523C66F" w14:textId="24E96D29" w:rsidR="00EA4138" w:rsidRDefault="00C8346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Fonts w:ascii="Cambria" w:eastAsia="Times New Roman" w:hAnsi="Cambria"/>
          <w:b/>
          <w:bCs/>
          <w:color w:val="365F91"/>
          <w:sz w:val="28"/>
          <w:szCs w:val="28"/>
        </w:rPr>
        <w:fldChar w:fldCharType="begin"/>
      </w:r>
      <w:r w:rsidR="006707DD">
        <w:instrText xml:space="preserve"> TOC \o "1-3" \h \z \u </w:instrText>
      </w:r>
      <w:r>
        <w:rPr>
          <w:rFonts w:ascii="Cambria" w:eastAsia="Times New Roman" w:hAnsi="Cambria"/>
          <w:b/>
          <w:bCs/>
          <w:color w:val="365F91"/>
          <w:sz w:val="28"/>
          <w:szCs w:val="28"/>
        </w:rPr>
        <w:fldChar w:fldCharType="separate"/>
      </w:r>
      <w:hyperlink w:anchor="_Toc207978657" w:history="1">
        <w:r w:rsidR="00EA4138" w:rsidRPr="00DB47C0">
          <w:rPr>
            <w:rStyle w:val="Hipervnculo"/>
            <w:noProof/>
          </w:rPr>
          <w:t>TABLA DE CONTENIDOS</w:t>
        </w:r>
        <w:r w:rsidR="00EA4138">
          <w:rPr>
            <w:noProof/>
            <w:webHidden/>
          </w:rPr>
          <w:tab/>
        </w:r>
        <w:r w:rsidR="00EA4138">
          <w:rPr>
            <w:noProof/>
            <w:webHidden/>
          </w:rPr>
          <w:fldChar w:fldCharType="begin"/>
        </w:r>
        <w:r w:rsidR="00EA4138">
          <w:rPr>
            <w:noProof/>
            <w:webHidden/>
          </w:rPr>
          <w:instrText xml:space="preserve"> PAGEREF _Toc207978657 \h </w:instrText>
        </w:r>
        <w:r w:rsidR="00EA4138">
          <w:rPr>
            <w:noProof/>
            <w:webHidden/>
          </w:rPr>
        </w:r>
        <w:r w:rsidR="00EA4138">
          <w:rPr>
            <w:noProof/>
            <w:webHidden/>
          </w:rPr>
          <w:fldChar w:fldCharType="separate"/>
        </w:r>
        <w:r w:rsidR="00EA4138">
          <w:rPr>
            <w:noProof/>
            <w:webHidden/>
          </w:rPr>
          <w:t>3</w:t>
        </w:r>
        <w:r w:rsidR="00EA4138">
          <w:rPr>
            <w:noProof/>
            <w:webHidden/>
          </w:rPr>
          <w:fldChar w:fldCharType="end"/>
        </w:r>
      </w:hyperlink>
    </w:p>
    <w:p w14:paraId="58806BCF" w14:textId="651E6901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58" w:history="1">
        <w:r w:rsidRPr="00DB47C0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B4DC15" w14:textId="0DF93922" w:rsidR="00EA4138" w:rsidRDefault="00EA4138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59" w:history="1">
        <w:r w:rsidRPr="00DB47C0">
          <w:rPr>
            <w:rStyle w:val="Hipervnculo"/>
            <w:rFonts w:ascii="Cambria" w:hAnsi="Cambria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rFonts w:ascii="Cambria" w:hAnsi="Cambria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6C0372" w14:textId="139F15A8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0" w:history="1">
        <w:r w:rsidRPr="00DB47C0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MODELO DEL CICLO DE SCRUM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CD02E2" w14:textId="1D48E15E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1" w:history="1">
        <w:r w:rsidRPr="00DB47C0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DESCRIPCIÓN DEL CICLO DE SCRUM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F4631A" w14:textId="18760086" w:rsidR="00EA4138" w:rsidRDefault="00EA4138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2" w:history="1">
        <w:r w:rsidRPr="00DB47C0">
          <w:rPr>
            <w:rStyle w:val="Hipervnculo"/>
            <w:rFonts w:ascii="Cambria" w:hAnsi="Cambria"/>
            <w:iCs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rFonts w:ascii="Cambria" w:hAnsi="Cambria"/>
            <w:iCs/>
            <w:noProof/>
          </w:rPr>
          <w:t>Roles en Scrum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8AD5D5" w14:textId="299E922F" w:rsidR="00EA4138" w:rsidRDefault="00EA4138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3" w:history="1">
        <w:r w:rsidRPr="00DB47C0">
          <w:rPr>
            <w:rStyle w:val="Hipervnculo"/>
            <w:rFonts w:ascii="Cambria" w:hAnsi="Cambria"/>
            <w:iCs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rFonts w:ascii="Cambria" w:hAnsi="Cambria"/>
            <w:iCs/>
            <w:noProof/>
          </w:rPr>
          <w:t>Usuarios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3A09BE" w14:textId="0F229700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4" w:history="1">
        <w:r w:rsidRPr="00DB47C0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CARACTERÍSTICAS GLOBALES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94B528" w14:textId="684A74F6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5" w:history="1">
        <w:r w:rsidRPr="00DB47C0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HISTORIAS GLOBALES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6B865" w14:textId="467DCE5C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6" w:history="1">
        <w:r w:rsidRPr="00DB47C0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TAREAS GLOBALES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0CADB8" w14:textId="56651365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7" w:history="1">
        <w:r w:rsidRPr="00DB47C0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PRODUCT BACKLOG (pila del producto)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713A11" w14:textId="3F52B058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8" w:history="1">
        <w:r w:rsidRPr="00DB47C0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SPRINTS (Ciclos de Desarrollo) - Cada Sprint puede tener una duración de 2 a 4 semanas.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CD904B" w14:textId="629A257A" w:rsidR="00EA4138" w:rsidRDefault="00EA4138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69" w:history="1">
        <w:r w:rsidRPr="00DB47C0">
          <w:rPr>
            <w:rStyle w:val="Hipervnculo"/>
            <w:rFonts w:ascii="Cambria" w:hAnsi="Cambria"/>
            <w:iCs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rFonts w:ascii="Cambria" w:hAnsi="Cambria"/>
            <w:iCs/>
            <w:noProof/>
          </w:rPr>
          <w:t>Sprint 1: Acceso Básico – duración 2 semanas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25594D" w14:textId="6941CC7E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0" w:history="1">
        <w:r w:rsidRPr="00DB47C0">
          <w:rPr>
            <w:rStyle w:val="Hipervnculo"/>
            <w:noProof/>
          </w:rPr>
          <w:t>8.1.1.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 – Acceder a libros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DFA075" w14:textId="1C587E2B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1" w:history="1">
        <w:r w:rsidRPr="00DB47C0">
          <w:rPr>
            <w:rStyle w:val="Hipervnculo"/>
            <w:noProof/>
          </w:rPr>
          <w:t>8.1.2.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UT2 – Consultar libros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1B9F44" w14:textId="63FACD9C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2" w:history="1">
        <w:r w:rsidRPr="00DB47C0">
          <w:rPr>
            <w:rStyle w:val="Hipervnculo"/>
            <w:noProof/>
          </w:rPr>
          <w:t>8.1.3.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UT3 – Devolver libros.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B9C9B8" w14:textId="77C7109E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3" w:history="1">
        <w:r w:rsidRPr="00DB47C0">
          <w:rPr>
            <w:rStyle w:val="Hipervnculo"/>
            <w:noProof/>
          </w:rPr>
          <w:t>8.1.4.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UT4 - Solicitar el libro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7C85C3" w14:textId="57CAF686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4" w:history="1">
        <w:r w:rsidRPr="00DB47C0">
          <w:rPr>
            <w:rStyle w:val="Hipervnculo"/>
            <w:noProof/>
          </w:rPr>
          <w:t>8.1.5.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UT5 – Localizar libro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247597" w14:textId="2ADCEB0C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5" w:history="1">
        <w:r w:rsidRPr="00DB47C0">
          <w:rPr>
            <w:rStyle w:val="Hipervnculo"/>
            <w:noProof/>
          </w:rPr>
          <w:t>8.1.6.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UT6 – Enviar el libro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BFDD20" w14:textId="3182ACC3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6" w:history="1">
        <w:r w:rsidRPr="00DB47C0">
          <w:rPr>
            <w:rStyle w:val="Hipervnculo"/>
            <w:noProof/>
          </w:rPr>
          <w:t>8.1.7.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UT7 – Identificarse y acceder a la biblioteca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92E21B" w14:textId="627194BF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7" w:history="1">
        <w:r w:rsidRPr="00DB47C0">
          <w:rPr>
            <w:rStyle w:val="Hipervnculo"/>
            <w:noProof/>
          </w:rPr>
          <w:t>8.1.8.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UT8 – Deposito de un libro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F8D23E" w14:textId="354B0C30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8" w:history="1">
        <w:r w:rsidRPr="00DB47C0">
          <w:rPr>
            <w:rStyle w:val="Hipervnculo"/>
            <w:noProof/>
          </w:rPr>
          <w:t>8.1.9.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UT09 – Escaneo del libro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A66359" w14:textId="1D822F36" w:rsidR="00EA4138" w:rsidRDefault="00EA4138">
      <w:pPr>
        <w:pStyle w:val="TD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79" w:history="1">
        <w:r w:rsidRPr="00DB47C0">
          <w:rPr>
            <w:rStyle w:val="Hipervnculo"/>
            <w:noProof/>
          </w:rPr>
          <w:t>8.1.10.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UT10 – Gestión de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3E2A78" w14:textId="620300DF" w:rsidR="00EA4138" w:rsidRDefault="00EA41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0" w:history="1">
        <w:r w:rsidRPr="00DB47C0">
          <w:rPr>
            <w:rStyle w:val="Hipervnculo"/>
            <w:rFonts w:ascii="Cambria" w:hAnsi="Cambria"/>
            <w:iCs/>
            <w:noProof/>
          </w:rPr>
          <w:t>8.2 Sprint 2: Acceso Básico – duración 2 semanas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F00EF8" w14:textId="04FEEA68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1" w:history="1">
        <w:r w:rsidRPr="00DB47C0">
          <w:rPr>
            <w:rStyle w:val="Hipervnculo"/>
            <w:noProof/>
          </w:rPr>
          <w:t>8.8.1.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UT11 – Emisión de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7AFD9C" w14:textId="59E78DFF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2" w:history="1">
        <w:r w:rsidRPr="00DB47C0">
          <w:rPr>
            <w:rStyle w:val="Hipervnculo"/>
            <w:noProof/>
          </w:rPr>
          <w:t>8.8.2.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UT12 – Consulta del Catálogo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602862" w14:textId="4E31DC25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3" w:history="1">
        <w:r w:rsidRPr="00DB47C0">
          <w:rPr>
            <w:rStyle w:val="Hipervnculo"/>
            <w:noProof/>
          </w:rPr>
          <w:t>8.8.3.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UT13 – Definición de Políticas de Préstamo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FA01DA" w14:textId="07EDDF73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4" w:history="1">
        <w:r w:rsidRPr="00DB47C0">
          <w:rPr>
            <w:rStyle w:val="Hipervnculo"/>
            <w:noProof/>
          </w:rPr>
          <w:t>8.8.4.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UT14 – Aplicación de bloqueo temporal por Reincidencia.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26089F" w14:textId="1C9E52E5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5" w:history="1">
        <w:r w:rsidRPr="00DB47C0">
          <w:rPr>
            <w:rStyle w:val="Hipervnculo"/>
            <w:noProof/>
          </w:rPr>
          <w:t>8.8.5.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UT15 – Envío de notificaciones sobre devoluciones.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25A257" w14:textId="0026B6BA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6" w:history="1">
        <w:r w:rsidRPr="00DB47C0">
          <w:rPr>
            <w:rStyle w:val="Hipervnculo"/>
            <w:noProof/>
          </w:rPr>
          <w:t>8.8.6.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UT16 – Solicitud de Asistencia Remota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D1B0A2" w14:textId="7A474334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7" w:history="1">
        <w:r w:rsidRPr="00DB47C0">
          <w:rPr>
            <w:rStyle w:val="Hipervnculo"/>
            <w:noProof/>
          </w:rPr>
          <w:t>8.8.7.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UT17 – Asistencia Remota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720634" w14:textId="1F900E0E" w:rsidR="00EA4138" w:rsidRDefault="00EA4138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8" w:history="1">
        <w:r w:rsidRPr="00DB47C0">
          <w:rPr>
            <w:rStyle w:val="Hipervnculo"/>
            <w:noProof/>
          </w:rPr>
          <w:t>8.8.8.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UT18 – Acceso a la Base de Datos y Sistemas Institucionales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64BA15" w14:textId="3B06E8C3" w:rsidR="00EA4138" w:rsidRDefault="00EA4138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978689" w:history="1">
        <w:r w:rsidRPr="00DB47C0">
          <w:rPr>
            <w:rStyle w:val="Hipervnculo"/>
            <w:rFonts w:asciiTheme="majorHAnsi" w:hAnsiTheme="maj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DB47C0">
          <w:rPr>
            <w:rStyle w:val="Hipervnculo"/>
            <w:noProof/>
          </w:rPr>
          <w:t>REQUISITOS</w:t>
        </w:r>
        <w:r w:rsidRPr="00DB47C0">
          <w:rPr>
            <w:rStyle w:val="Hipervnculo"/>
            <w:rFonts w:asciiTheme="majorHAnsi" w:hAnsiTheme="majorHAnsi"/>
            <w:noProof/>
          </w:rPr>
          <w:t xml:space="preserve">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_Toc207978689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D96D19" w14:textId="6A436C27" w:rsidR="006707DD" w:rsidRDefault="00C8346E" w:rsidP="001F0628">
      <w:r>
        <w:fldChar w:fldCharType="end"/>
      </w:r>
    </w:p>
    <w:p w14:paraId="1C3B42A2" w14:textId="77777777" w:rsidR="001F0628" w:rsidRDefault="001F0628" w:rsidP="001F0628"/>
    <w:p w14:paraId="28780B08" w14:textId="77777777" w:rsidR="00004ADE" w:rsidRDefault="00004ADE">
      <w:r>
        <w:br w:type="page"/>
      </w:r>
    </w:p>
    <w:p w14:paraId="204C0501" w14:textId="77777777" w:rsidR="00004ADE" w:rsidRDefault="00004ADE" w:rsidP="00D41D25">
      <w:pPr>
        <w:pStyle w:val="Ttulo1"/>
        <w:numPr>
          <w:ilvl w:val="0"/>
          <w:numId w:val="3"/>
        </w:numPr>
      </w:pPr>
      <w:bookmarkStart w:id="5" w:name="_Toc207978658"/>
      <w:r>
        <w:lastRenderedPageBreak/>
        <w:t>INTRODUCCIÓN</w:t>
      </w:r>
      <w:bookmarkEnd w:id="5"/>
    </w:p>
    <w:p w14:paraId="7C48C5C8" w14:textId="68E2A378" w:rsidR="005F691E" w:rsidRPr="005F691E" w:rsidRDefault="005F691E" w:rsidP="005F691E">
      <w:pPr>
        <w:pStyle w:val="Ttulo2"/>
        <w:rPr>
          <w:rFonts w:ascii="Cambria" w:hAnsi="Cambria"/>
          <w:i w:val="0"/>
          <w:color w:val="365F91"/>
          <w:szCs w:val="24"/>
        </w:rPr>
      </w:pPr>
      <w:bookmarkStart w:id="6" w:name="_Toc206526282"/>
      <w:bookmarkStart w:id="7" w:name="_Toc207978659"/>
      <w:r w:rsidRPr="005F691E">
        <w:rPr>
          <w:rFonts w:ascii="Cambria" w:hAnsi="Cambria"/>
          <w:i w:val="0"/>
          <w:color w:val="365F91"/>
          <w:szCs w:val="24"/>
        </w:rPr>
        <w:t>Objetivo</w:t>
      </w:r>
      <w:bookmarkEnd w:id="6"/>
      <w:bookmarkEnd w:id="7"/>
    </w:p>
    <w:p w14:paraId="0ED88D29" w14:textId="6B4688F0" w:rsidR="005F691E" w:rsidRDefault="005E3D61" w:rsidP="009A0E91">
      <w:pPr>
        <w:pStyle w:val="Prrafodelista"/>
        <w:jc w:val="both"/>
      </w:pPr>
      <w:r>
        <w:t>E</w:t>
      </w:r>
      <w:r w:rsidRPr="005E3D61">
        <w:t>l objetivo del modelo Scrum para una biblioteca autónoma inteligente</w:t>
      </w:r>
      <w:r>
        <w:t>: e</w:t>
      </w:r>
      <w:r w:rsidR="00150B81">
        <w:t>s construir un producto de alta calidad para m</w:t>
      </w:r>
      <w:r w:rsidR="005F691E" w:rsidRPr="00E67735">
        <w:t>odernizar</w:t>
      </w:r>
      <w:r w:rsidR="005F691E">
        <w:t>, o</w:t>
      </w:r>
      <w:r w:rsidR="005F691E" w:rsidRPr="00E67735">
        <w:t>ptimizar la gestión y el uso de los recursos bibliográficos</w:t>
      </w:r>
      <w:r w:rsidR="005F691E">
        <w:t xml:space="preserve"> que permitirá a los estudiantes, docentes e investigadores solicitar, acceder, consultar y devolver libros y otros materiales de forma completamente automatizada.</w:t>
      </w:r>
    </w:p>
    <w:p w14:paraId="10F7FE0A" w14:textId="1D646542" w:rsidR="00685BEB" w:rsidRDefault="00FD6617" w:rsidP="00D41D25">
      <w:pPr>
        <w:pStyle w:val="Ttulo1"/>
        <w:numPr>
          <w:ilvl w:val="0"/>
          <w:numId w:val="3"/>
        </w:numPr>
        <w:rPr>
          <w:rStyle w:val="nfasisintenso"/>
          <w:b/>
          <w:bCs/>
          <w:i w:val="0"/>
          <w:iCs w:val="0"/>
          <w:color w:val="365F91"/>
        </w:rPr>
      </w:pPr>
      <w:bookmarkStart w:id="8" w:name="_Toc207978660"/>
      <w:bookmarkStart w:id="9" w:name="_Hlk207912670"/>
      <w:r w:rsidRPr="00FD6617">
        <w:t>MODELO DEL CICLO DE SCRUM</w:t>
      </w:r>
      <w:bookmarkEnd w:id="8"/>
    </w:p>
    <w:bookmarkEnd w:id="9"/>
    <w:p w14:paraId="73CE4544" w14:textId="77777777" w:rsidR="00AA7CF8" w:rsidRDefault="00AA7CF8" w:rsidP="00AA7CF8"/>
    <w:p w14:paraId="2F035E00" w14:textId="10CB8604" w:rsidR="00B77F58" w:rsidRDefault="007915B8" w:rsidP="00D70F71">
      <w:pPr>
        <w:jc w:val="center"/>
      </w:pPr>
      <w:r w:rsidRPr="007915B8">
        <w:rPr>
          <w:noProof/>
        </w:rPr>
        <w:drawing>
          <wp:inline distT="0" distB="0" distL="0" distR="0" wp14:anchorId="6AE108A3" wp14:editId="48152F6C">
            <wp:extent cx="5400040" cy="3962400"/>
            <wp:effectExtent l="0" t="0" r="0" b="0"/>
            <wp:docPr id="192477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5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2A09" w14:textId="77777777" w:rsidR="005A0A19" w:rsidRDefault="005A0A19" w:rsidP="00D70F71">
      <w:pPr>
        <w:jc w:val="center"/>
      </w:pPr>
    </w:p>
    <w:p w14:paraId="0FBC121D" w14:textId="77777777" w:rsidR="00AD5DA4" w:rsidRDefault="00AD5DA4" w:rsidP="00D70F71">
      <w:pPr>
        <w:jc w:val="center"/>
      </w:pPr>
    </w:p>
    <w:p w14:paraId="460E44DF" w14:textId="77777777" w:rsidR="00AD5DA4" w:rsidRDefault="00AD5DA4" w:rsidP="00D70F71">
      <w:pPr>
        <w:jc w:val="center"/>
      </w:pPr>
    </w:p>
    <w:p w14:paraId="1EB2326A" w14:textId="77777777" w:rsidR="00AD5DA4" w:rsidRDefault="00AD5DA4" w:rsidP="00D70F71">
      <w:pPr>
        <w:jc w:val="center"/>
      </w:pPr>
    </w:p>
    <w:p w14:paraId="5C8B6A8B" w14:textId="77777777" w:rsidR="004F357D" w:rsidRDefault="004F357D" w:rsidP="00D70F71">
      <w:pPr>
        <w:jc w:val="center"/>
      </w:pPr>
    </w:p>
    <w:p w14:paraId="29385BB6" w14:textId="77777777" w:rsidR="00AD5DA4" w:rsidRDefault="00AD5DA4" w:rsidP="00D70F71">
      <w:pPr>
        <w:jc w:val="center"/>
      </w:pPr>
    </w:p>
    <w:p w14:paraId="4A29660C" w14:textId="77777777" w:rsidR="00AD5DA4" w:rsidRDefault="00AD5DA4" w:rsidP="00D70F71">
      <w:pPr>
        <w:jc w:val="center"/>
      </w:pPr>
    </w:p>
    <w:p w14:paraId="67BB3680" w14:textId="5989A59A" w:rsidR="005A0A19" w:rsidRDefault="00AD5DA4" w:rsidP="00D41D25">
      <w:pPr>
        <w:pStyle w:val="Ttulo1"/>
        <w:numPr>
          <w:ilvl w:val="0"/>
          <w:numId w:val="3"/>
        </w:numPr>
        <w:rPr>
          <w:rStyle w:val="nfasisintenso"/>
          <w:b/>
          <w:bCs/>
          <w:i w:val="0"/>
          <w:iCs w:val="0"/>
          <w:color w:val="365F91"/>
        </w:rPr>
      </w:pPr>
      <w:bookmarkStart w:id="10" w:name="_Toc207978661"/>
      <w:r w:rsidRPr="00AD5DA4">
        <w:lastRenderedPageBreak/>
        <w:t>DESCRIPCIÓN DEL CICLO DE SCRUM</w:t>
      </w:r>
      <w:bookmarkEnd w:id="10"/>
    </w:p>
    <w:p w14:paraId="6060D575" w14:textId="77777777" w:rsidR="00AD5DA4" w:rsidRDefault="00AD5DA4" w:rsidP="00AD5DA4">
      <w:pPr>
        <w:spacing w:after="0"/>
        <w:jc w:val="both"/>
      </w:pPr>
    </w:p>
    <w:p w14:paraId="2A51F4EE" w14:textId="7B2BF4F2" w:rsidR="00AD5DA4" w:rsidRDefault="00AD5DA4" w:rsidP="00AD5DA4">
      <w:pPr>
        <w:spacing w:after="0"/>
        <w:jc w:val="both"/>
      </w:pPr>
      <w:r w:rsidRPr="00AD5DA4">
        <w:t>Para un sistema de biblioteca autónoma inteligente, Scrum podría ser el marco de trabajo perfecto para el desarrollo. Permite una gran adaptabilidad y colaboración, lo cual es esencial para un proyecto que involucra hardware, software y la experiencia del usuario.</w:t>
      </w:r>
    </w:p>
    <w:p w14:paraId="041897B9" w14:textId="77777777" w:rsidR="00AD5DA4" w:rsidRDefault="00AD5DA4" w:rsidP="00AD5DA4">
      <w:pPr>
        <w:spacing w:after="0"/>
        <w:jc w:val="both"/>
      </w:pPr>
    </w:p>
    <w:p w14:paraId="48F9F2A9" w14:textId="423C33A9" w:rsidR="00AD5DA4" w:rsidRDefault="00092465" w:rsidP="005A0A19">
      <w:pPr>
        <w:rPr>
          <w:b/>
          <w:bCs/>
        </w:rPr>
      </w:pPr>
      <w:r w:rsidRPr="00092465">
        <w:rPr>
          <w:b/>
          <w:bCs/>
        </w:rPr>
        <w:t xml:space="preserve">Partes interesadas </w:t>
      </w:r>
      <w:r w:rsidR="002D152E">
        <w:rPr>
          <w:b/>
          <w:bCs/>
        </w:rPr>
        <w:t xml:space="preserve">del producto </w:t>
      </w:r>
      <w:r w:rsidRPr="00092465">
        <w:rPr>
          <w:b/>
          <w:bCs/>
        </w:rPr>
        <w:t>(</w:t>
      </w:r>
      <w:proofErr w:type="spellStart"/>
      <w:r w:rsidRPr="00092465">
        <w:rPr>
          <w:b/>
          <w:bCs/>
        </w:rPr>
        <w:t>stakeholders</w:t>
      </w:r>
      <w:proofErr w:type="spellEnd"/>
      <w:r w:rsidRPr="00092465">
        <w:rPr>
          <w:b/>
          <w:bCs/>
        </w:rPr>
        <w:t>)</w:t>
      </w:r>
    </w:p>
    <w:p w14:paraId="3F17C5FE" w14:textId="3DB0FF5D" w:rsidR="00092465" w:rsidRDefault="00092465" w:rsidP="00D41D25">
      <w:pPr>
        <w:pStyle w:val="Prrafodelista"/>
        <w:numPr>
          <w:ilvl w:val="0"/>
          <w:numId w:val="4"/>
        </w:numPr>
        <w:rPr>
          <w:b/>
          <w:bCs/>
        </w:rPr>
      </w:pPr>
      <w:r w:rsidRPr="00092465">
        <w:rPr>
          <w:b/>
          <w:bCs/>
        </w:rPr>
        <w:t>Rector de la universidad</w:t>
      </w:r>
    </w:p>
    <w:p w14:paraId="480B692A" w14:textId="1D035CF5" w:rsidR="00092465" w:rsidRDefault="00092465" w:rsidP="00D41D25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Jefe de biblioteca</w:t>
      </w:r>
    </w:p>
    <w:p w14:paraId="3BADF834" w14:textId="56580D5B" w:rsidR="00092465" w:rsidRDefault="00092465" w:rsidP="00D41D25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Estudiantes</w:t>
      </w:r>
    </w:p>
    <w:p w14:paraId="612B3326" w14:textId="333AA529" w:rsidR="00092465" w:rsidRDefault="00092465" w:rsidP="00D41D25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Docentes</w:t>
      </w:r>
    </w:p>
    <w:p w14:paraId="6291719D" w14:textId="1FE10672" w:rsidR="00092465" w:rsidRPr="00092465" w:rsidRDefault="00092465" w:rsidP="00D41D25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Persona</w:t>
      </w:r>
      <w:r w:rsidR="00DA191A">
        <w:rPr>
          <w:b/>
          <w:bCs/>
        </w:rPr>
        <w:t>l</w:t>
      </w:r>
      <w:r>
        <w:rPr>
          <w:b/>
          <w:bCs/>
        </w:rPr>
        <w:t xml:space="preserve"> universitario</w:t>
      </w:r>
    </w:p>
    <w:p w14:paraId="1978FB25" w14:textId="10690A22" w:rsidR="00AD5DA4" w:rsidRDefault="00AD5DA4" w:rsidP="00D41D25">
      <w:pPr>
        <w:pStyle w:val="Ttulo2"/>
        <w:numPr>
          <w:ilvl w:val="1"/>
          <w:numId w:val="1"/>
        </w:numPr>
        <w:rPr>
          <w:rFonts w:ascii="Cambria" w:hAnsi="Cambria"/>
          <w:i w:val="0"/>
          <w:iCs/>
          <w:color w:val="365F91"/>
          <w:szCs w:val="24"/>
        </w:rPr>
      </w:pPr>
      <w:bookmarkStart w:id="11" w:name="_Toc207978662"/>
      <w:r w:rsidRPr="00AD5DA4">
        <w:rPr>
          <w:rFonts w:ascii="Cambria" w:hAnsi="Cambria"/>
          <w:i w:val="0"/>
          <w:iCs/>
          <w:color w:val="365F91"/>
          <w:szCs w:val="24"/>
        </w:rPr>
        <w:t>Roles en Scrum</w:t>
      </w:r>
      <w:bookmarkEnd w:id="11"/>
    </w:p>
    <w:p w14:paraId="37E12984" w14:textId="77777777" w:rsidR="00C54376" w:rsidRPr="00C54376" w:rsidRDefault="00C54376" w:rsidP="00C54376"/>
    <w:tbl>
      <w:tblPr>
        <w:tblStyle w:val="Tablaconcuadrcula"/>
        <w:tblW w:w="9355" w:type="dxa"/>
        <w:tblLook w:val="04A0" w:firstRow="1" w:lastRow="0" w:firstColumn="1" w:lastColumn="0" w:noHBand="0" w:noVBand="1"/>
      </w:tblPr>
      <w:tblGrid>
        <w:gridCol w:w="1975"/>
        <w:gridCol w:w="5024"/>
        <w:gridCol w:w="2356"/>
      </w:tblGrid>
      <w:tr w:rsidR="00C54376" w:rsidRPr="00C54376" w14:paraId="65237E1C" w14:textId="77777777" w:rsidTr="00C54376">
        <w:trPr>
          <w:trHeight w:val="288"/>
        </w:trPr>
        <w:tc>
          <w:tcPr>
            <w:tcW w:w="1975" w:type="dxa"/>
            <w:noWrap/>
            <w:hideMark/>
          </w:tcPr>
          <w:p w14:paraId="1930B342" w14:textId="77777777" w:rsidR="00C54376" w:rsidRPr="00C54376" w:rsidRDefault="00C54376" w:rsidP="00C54376">
            <w:pPr>
              <w:spacing w:after="0"/>
              <w:rPr>
                <w:b/>
                <w:bCs/>
              </w:rPr>
            </w:pPr>
            <w:r w:rsidRPr="00C54376">
              <w:rPr>
                <w:b/>
                <w:bCs/>
              </w:rPr>
              <w:t xml:space="preserve">Rol </w:t>
            </w:r>
          </w:p>
        </w:tc>
        <w:tc>
          <w:tcPr>
            <w:tcW w:w="5024" w:type="dxa"/>
            <w:noWrap/>
            <w:hideMark/>
          </w:tcPr>
          <w:p w14:paraId="7C59B1A1" w14:textId="77777777" w:rsidR="00C54376" w:rsidRPr="00C54376" w:rsidRDefault="00C54376" w:rsidP="00C54376">
            <w:pPr>
              <w:spacing w:after="0"/>
              <w:rPr>
                <w:b/>
                <w:bCs/>
              </w:rPr>
            </w:pPr>
            <w:proofErr w:type="spellStart"/>
            <w:r w:rsidRPr="00C54376"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356" w:type="dxa"/>
            <w:noWrap/>
            <w:hideMark/>
          </w:tcPr>
          <w:p w14:paraId="180078B5" w14:textId="77777777" w:rsidR="00C54376" w:rsidRPr="00C54376" w:rsidRDefault="00C54376" w:rsidP="00C54376">
            <w:pPr>
              <w:spacing w:after="0"/>
              <w:rPr>
                <w:b/>
                <w:bCs/>
              </w:rPr>
            </w:pPr>
            <w:r w:rsidRPr="00C54376">
              <w:rPr>
                <w:b/>
                <w:bCs/>
              </w:rPr>
              <w:t>Responsable</w:t>
            </w:r>
          </w:p>
        </w:tc>
      </w:tr>
      <w:tr w:rsidR="00C54376" w:rsidRPr="00C54376" w14:paraId="059797DB" w14:textId="77777777" w:rsidTr="00C54376">
        <w:trPr>
          <w:trHeight w:val="288"/>
        </w:trPr>
        <w:tc>
          <w:tcPr>
            <w:tcW w:w="1975" w:type="dxa"/>
            <w:noWrap/>
            <w:hideMark/>
          </w:tcPr>
          <w:p w14:paraId="1DA9E785" w14:textId="77777777" w:rsidR="00C54376" w:rsidRPr="00C54376" w:rsidRDefault="00C54376" w:rsidP="00C54376">
            <w:pPr>
              <w:spacing w:after="0"/>
            </w:pPr>
            <w:proofErr w:type="spellStart"/>
            <w:r w:rsidRPr="00C54376">
              <w:t>Product</w:t>
            </w:r>
            <w:proofErr w:type="spellEnd"/>
            <w:r w:rsidRPr="00C54376">
              <w:t xml:space="preserve"> </w:t>
            </w:r>
            <w:proofErr w:type="spellStart"/>
            <w:r w:rsidRPr="00C54376">
              <w:t>Owner</w:t>
            </w:r>
            <w:proofErr w:type="spellEnd"/>
          </w:p>
        </w:tc>
        <w:tc>
          <w:tcPr>
            <w:tcW w:w="5024" w:type="dxa"/>
            <w:noWrap/>
            <w:hideMark/>
          </w:tcPr>
          <w:p w14:paraId="1A2389A6" w14:textId="50A2C0EB" w:rsidR="00C54376" w:rsidRPr="00C54376" w:rsidRDefault="00C54376" w:rsidP="00C54376">
            <w:pPr>
              <w:spacing w:after="0"/>
              <w:jc w:val="both"/>
            </w:pPr>
            <w:r w:rsidRPr="00C54376">
              <w:t xml:space="preserve">Representa a los </w:t>
            </w:r>
            <w:proofErr w:type="spellStart"/>
            <w:r w:rsidRPr="00C54376">
              <w:t>stakeholders</w:t>
            </w:r>
            <w:proofErr w:type="spellEnd"/>
            <w:r w:rsidRPr="00C54376">
              <w:t xml:space="preserve"> y se encarga de definir las características y prioridades del sistema</w:t>
            </w:r>
            <w:r>
              <w:t>.</w:t>
            </w:r>
          </w:p>
        </w:tc>
        <w:tc>
          <w:tcPr>
            <w:tcW w:w="2356" w:type="dxa"/>
            <w:noWrap/>
            <w:hideMark/>
          </w:tcPr>
          <w:p w14:paraId="60645ED9" w14:textId="306B4D8C" w:rsidR="00C54376" w:rsidRPr="00C54376" w:rsidRDefault="00CD6216" w:rsidP="00C54376">
            <w:pPr>
              <w:spacing w:after="0"/>
            </w:pPr>
            <w:r>
              <w:t>Jefe de biblioteca</w:t>
            </w:r>
          </w:p>
        </w:tc>
      </w:tr>
      <w:tr w:rsidR="00C54376" w:rsidRPr="00C54376" w14:paraId="53C03195" w14:textId="77777777" w:rsidTr="00C54376">
        <w:trPr>
          <w:trHeight w:val="288"/>
        </w:trPr>
        <w:tc>
          <w:tcPr>
            <w:tcW w:w="1975" w:type="dxa"/>
            <w:noWrap/>
            <w:hideMark/>
          </w:tcPr>
          <w:p w14:paraId="23A96B0D" w14:textId="77777777" w:rsidR="00C54376" w:rsidRPr="00C54376" w:rsidRDefault="00C54376">
            <w:r w:rsidRPr="00C54376">
              <w:t>Scrum Master</w:t>
            </w:r>
          </w:p>
        </w:tc>
        <w:tc>
          <w:tcPr>
            <w:tcW w:w="5024" w:type="dxa"/>
            <w:noWrap/>
            <w:hideMark/>
          </w:tcPr>
          <w:p w14:paraId="357C97EE" w14:textId="77777777" w:rsidR="00C54376" w:rsidRPr="00C54376" w:rsidRDefault="00C54376" w:rsidP="00C54376">
            <w:pPr>
              <w:spacing w:after="0"/>
              <w:jc w:val="both"/>
            </w:pPr>
            <w:r w:rsidRPr="00C54376">
              <w:t>Se asegura de que el equipo de desarrollo siga los principios de Scrum y elimina cualquier obstáculo que impida el progreso</w:t>
            </w:r>
          </w:p>
        </w:tc>
        <w:tc>
          <w:tcPr>
            <w:tcW w:w="2356" w:type="dxa"/>
            <w:noWrap/>
            <w:hideMark/>
          </w:tcPr>
          <w:p w14:paraId="07DD66DF" w14:textId="77777777" w:rsidR="00C54376" w:rsidRPr="00C54376" w:rsidRDefault="00C54376">
            <w:r w:rsidRPr="00C54376">
              <w:t>Alex Santamaria</w:t>
            </w:r>
          </w:p>
        </w:tc>
      </w:tr>
      <w:tr w:rsidR="00C54376" w:rsidRPr="00C54376" w14:paraId="1AF820D8" w14:textId="77777777" w:rsidTr="00C54376">
        <w:trPr>
          <w:trHeight w:val="288"/>
        </w:trPr>
        <w:tc>
          <w:tcPr>
            <w:tcW w:w="1975" w:type="dxa"/>
            <w:noWrap/>
            <w:hideMark/>
          </w:tcPr>
          <w:p w14:paraId="0F3B004B" w14:textId="77777777" w:rsidR="00C54376" w:rsidRPr="00C54376" w:rsidRDefault="00C54376">
            <w:proofErr w:type="spellStart"/>
            <w:r w:rsidRPr="00C54376">
              <w:t>Development</w:t>
            </w:r>
            <w:proofErr w:type="spellEnd"/>
            <w:r w:rsidRPr="00C54376">
              <w:t xml:space="preserve"> </w:t>
            </w:r>
            <w:proofErr w:type="spellStart"/>
            <w:r w:rsidRPr="00C54376">
              <w:t>Team</w:t>
            </w:r>
            <w:proofErr w:type="spellEnd"/>
          </w:p>
        </w:tc>
        <w:tc>
          <w:tcPr>
            <w:tcW w:w="5024" w:type="dxa"/>
            <w:noWrap/>
            <w:hideMark/>
          </w:tcPr>
          <w:p w14:paraId="6586E495" w14:textId="77777777" w:rsidR="00C54376" w:rsidRPr="00C54376" w:rsidRDefault="00C54376" w:rsidP="00C54376">
            <w:pPr>
              <w:spacing w:after="0"/>
              <w:jc w:val="both"/>
            </w:pPr>
            <w:r w:rsidRPr="00C54376">
              <w:t>Es el grupo de ingenieros de software y expertos en hardware que construyen el sistema.</w:t>
            </w:r>
          </w:p>
        </w:tc>
        <w:tc>
          <w:tcPr>
            <w:tcW w:w="2356" w:type="dxa"/>
            <w:noWrap/>
            <w:hideMark/>
          </w:tcPr>
          <w:p w14:paraId="02FC0FD5" w14:textId="456F0F17" w:rsidR="00C54376" w:rsidRPr="00C54376" w:rsidRDefault="00C54376">
            <w:r w:rsidRPr="00C54376">
              <w:t xml:space="preserve">Luis </w:t>
            </w:r>
            <w:r>
              <w:t>A</w:t>
            </w:r>
            <w:r w:rsidRPr="00C54376">
              <w:t>lcivar - Luis torres</w:t>
            </w:r>
          </w:p>
        </w:tc>
      </w:tr>
    </w:tbl>
    <w:p w14:paraId="5DC71D4D" w14:textId="77777777" w:rsidR="00C54376" w:rsidRPr="00C54376" w:rsidRDefault="00C54376" w:rsidP="00C54376"/>
    <w:p w14:paraId="4C5E439C" w14:textId="098CA2A2" w:rsidR="00D14278" w:rsidRDefault="00D14278" w:rsidP="00D41D25">
      <w:pPr>
        <w:pStyle w:val="Ttulo2"/>
        <w:numPr>
          <w:ilvl w:val="1"/>
          <w:numId w:val="1"/>
        </w:numPr>
        <w:rPr>
          <w:rFonts w:ascii="Cambria" w:hAnsi="Cambria"/>
          <w:i w:val="0"/>
          <w:iCs/>
          <w:color w:val="365F91"/>
          <w:szCs w:val="24"/>
        </w:rPr>
      </w:pPr>
      <w:bookmarkStart w:id="12" w:name="_Toc207978663"/>
      <w:r>
        <w:rPr>
          <w:rFonts w:ascii="Cambria" w:hAnsi="Cambria"/>
          <w:i w:val="0"/>
          <w:iCs/>
          <w:color w:val="365F91"/>
          <w:szCs w:val="24"/>
        </w:rPr>
        <w:t>Usuarios del producto</w:t>
      </w:r>
      <w:bookmarkEnd w:id="12"/>
    </w:p>
    <w:p w14:paraId="59512804" w14:textId="77777777" w:rsidR="00AD5DA4" w:rsidRDefault="00AD5DA4" w:rsidP="005A0A19"/>
    <w:p w14:paraId="59AEC3C9" w14:textId="742A76A7" w:rsidR="00AD5DA4" w:rsidRDefault="0028086F" w:rsidP="005A0A19">
      <w:r w:rsidRPr="0028086F">
        <w:rPr>
          <w:noProof/>
        </w:rPr>
        <w:drawing>
          <wp:inline distT="0" distB="0" distL="0" distR="0" wp14:anchorId="1C16D570" wp14:editId="39B15AAC">
            <wp:extent cx="3375660" cy="1453843"/>
            <wp:effectExtent l="0" t="0" r="0" b="0"/>
            <wp:docPr id="2067722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2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764" cy="14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90EB" w14:textId="78CE0EC7" w:rsidR="00AD5DA4" w:rsidRDefault="0028086F" w:rsidP="00D41D25">
      <w:pPr>
        <w:pStyle w:val="Prrafodelista"/>
        <w:numPr>
          <w:ilvl w:val="0"/>
          <w:numId w:val="5"/>
        </w:numPr>
        <w:rPr>
          <w:b/>
          <w:bCs/>
        </w:rPr>
      </w:pPr>
      <w:r w:rsidRPr="0028086F">
        <w:rPr>
          <w:b/>
          <w:bCs/>
        </w:rPr>
        <w:t xml:space="preserve">Jefe de biblioteca: </w:t>
      </w:r>
    </w:p>
    <w:p w14:paraId="5307DFC2" w14:textId="13E4BB71" w:rsidR="0028086F" w:rsidRPr="0028086F" w:rsidRDefault="0028086F" w:rsidP="0028086F">
      <w:pPr>
        <w:pStyle w:val="Prrafodelista"/>
        <w:jc w:val="both"/>
      </w:pPr>
      <w:r>
        <w:t xml:space="preserve">Encargado de </w:t>
      </w:r>
      <w:r w:rsidRPr="0028086F">
        <w:t>dirig</w:t>
      </w:r>
      <w:r>
        <w:t>ir</w:t>
      </w:r>
      <w:r w:rsidRPr="0028086F">
        <w:t xml:space="preserve"> el funcionamiento general de la biblioteca, gestionando personal, recursos y presupuesto, desarrollando y promocionando servicios, organizando actividades, y asegurando el cumplimiento de políticas y normativas para satisfacer las necesidades de los usuarios </w:t>
      </w:r>
      <w:r>
        <w:t>finales.</w:t>
      </w:r>
    </w:p>
    <w:p w14:paraId="6DE6274A" w14:textId="77777777" w:rsidR="0028086F" w:rsidRDefault="0028086F" w:rsidP="0028086F">
      <w:pPr>
        <w:pStyle w:val="Prrafodelista"/>
        <w:rPr>
          <w:b/>
          <w:bCs/>
        </w:rPr>
      </w:pPr>
    </w:p>
    <w:p w14:paraId="608D6C10" w14:textId="77777777" w:rsidR="0028086F" w:rsidRDefault="0028086F" w:rsidP="0028086F">
      <w:pPr>
        <w:pStyle w:val="Prrafodelista"/>
        <w:rPr>
          <w:b/>
          <w:bCs/>
        </w:rPr>
      </w:pPr>
    </w:p>
    <w:p w14:paraId="7F3422CF" w14:textId="77777777" w:rsidR="0028086F" w:rsidRDefault="0028086F" w:rsidP="0028086F">
      <w:pPr>
        <w:pStyle w:val="Prrafodelista"/>
        <w:rPr>
          <w:b/>
          <w:bCs/>
        </w:rPr>
      </w:pPr>
    </w:p>
    <w:p w14:paraId="614CDAE1" w14:textId="52B50487" w:rsidR="0028086F" w:rsidRDefault="0028086F" w:rsidP="00D41D2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Usuarios finales:</w:t>
      </w:r>
    </w:p>
    <w:p w14:paraId="52F5E004" w14:textId="08377851" w:rsidR="0028086F" w:rsidRPr="0028086F" w:rsidRDefault="0028086F" w:rsidP="0028086F">
      <w:pPr>
        <w:pStyle w:val="Prrafodelista"/>
      </w:pPr>
      <w:r>
        <w:t>D</w:t>
      </w:r>
      <w:r w:rsidRPr="0028086F">
        <w:t>esempeñan un papel crucial que va más allá de solo pedir y devolver libros. Su función principal es interactuar con la tecnología para personalizar y mejorar su experiencia</w:t>
      </w:r>
      <w:r>
        <w:t>.</w:t>
      </w:r>
    </w:p>
    <w:p w14:paraId="3AE1F473" w14:textId="1F8917A5" w:rsidR="00AD5DA4" w:rsidRDefault="00EF7D20" w:rsidP="00D41D25">
      <w:pPr>
        <w:pStyle w:val="Ttulo1"/>
        <w:numPr>
          <w:ilvl w:val="0"/>
          <w:numId w:val="3"/>
        </w:numPr>
      </w:pPr>
      <w:bookmarkStart w:id="13" w:name="_Toc207978664"/>
      <w:r w:rsidRPr="00EF7D20">
        <w:t>CARACTERÍSTICAS GLOBALES DEL PRODUCTO</w:t>
      </w:r>
      <w:bookmarkEnd w:id="13"/>
    </w:p>
    <w:p w14:paraId="1BF12207" w14:textId="77777777" w:rsidR="00AD5DA4" w:rsidRDefault="00AD5DA4" w:rsidP="005A0A19"/>
    <w:tbl>
      <w:tblPr>
        <w:tblW w:w="65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3465"/>
      </w:tblGrid>
      <w:tr w:rsidR="004265D8" w:rsidRPr="004265D8" w14:paraId="00CB903D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14445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  <w:t>IDENTIFICADOR</w:t>
            </w:r>
          </w:p>
        </w:tc>
        <w:tc>
          <w:tcPr>
            <w:tcW w:w="3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4CEB9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  <w:t>DESCRIPCION</w:t>
            </w:r>
          </w:p>
        </w:tc>
      </w:tr>
      <w:tr w:rsidR="004265D8" w:rsidRPr="004265D8" w14:paraId="0290622B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91F8C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CAR1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BF7DC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Gestión de libros</w:t>
            </w:r>
          </w:p>
        </w:tc>
      </w:tr>
      <w:tr w:rsidR="004265D8" w:rsidRPr="004265D8" w14:paraId="66B94F2D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2C008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CAR2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DE225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Solicitud de libros</w:t>
            </w:r>
          </w:p>
        </w:tc>
      </w:tr>
      <w:tr w:rsidR="004265D8" w:rsidRPr="004265D8" w14:paraId="49A64E47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F51DB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CAR3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42D9A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Identificación y acceso a la biblioteca</w:t>
            </w:r>
          </w:p>
        </w:tc>
      </w:tr>
      <w:tr w:rsidR="004265D8" w:rsidRPr="004265D8" w14:paraId="3B33F9CE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5D1C3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CAR4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E2C2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Devolución y clasificación de libros</w:t>
            </w:r>
          </w:p>
        </w:tc>
      </w:tr>
      <w:tr w:rsidR="004265D8" w:rsidRPr="004265D8" w14:paraId="7D1B5151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318B2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73BBC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Control de inventario</w:t>
            </w:r>
          </w:p>
        </w:tc>
      </w:tr>
      <w:tr w:rsidR="004265D8" w:rsidRPr="004265D8" w14:paraId="42951C5D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B8F35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1A49F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Emisión de Reportes</w:t>
            </w:r>
          </w:p>
        </w:tc>
      </w:tr>
      <w:tr w:rsidR="004265D8" w:rsidRPr="004265D8" w14:paraId="24909735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DE2E4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CAR7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64422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Consulta del Catálogo Digital</w:t>
            </w:r>
          </w:p>
        </w:tc>
      </w:tr>
      <w:tr w:rsidR="004265D8" w:rsidRPr="004265D8" w14:paraId="419B1A01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9156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7C37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Definición de Políticas de Préstamo</w:t>
            </w:r>
          </w:p>
        </w:tc>
      </w:tr>
      <w:tr w:rsidR="004265D8" w:rsidRPr="004265D8" w14:paraId="0039F44B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171E6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B8714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Asistencia Remota</w:t>
            </w:r>
          </w:p>
        </w:tc>
      </w:tr>
      <w:tr w:rsidR="004265D8" w:rsidRPr="004265D8" w14:paraId="20288250" w14:textId="77777777" w:rsidTr="004265D8">
        <w:trPr>
          <w:trHeight w:val="288"/>
          <w:jc w:val="center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D958C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CAR10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EED76" w14:textId="77777777" w:rsidR="004265D8" w:rsidRPr="004265D8" w:rsidRDefault="004265D8" w:rsidP="004265D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4265D8">
              <w:rPr>
                <w:rFonts w:ascii="Aptos Narrow" w:eastAsia="Times New Roman" w:hAnsi="Aptos Narrow"/>
                <w:color w:val="000000"/>
                <w:lang w:eastAsia="es-ES"/>
              </w:rPr>
              <w:t>Integración con otros sistemas</w:t>
            </w:r>
          </w:p>
        </w:tc>
      </w:tr>
    </w:tbl>
    <w:p w14:paraId="4A9F3306" w14:textId="77777777" w:rsidR="00AD5DA4" w:rsidRDefault="00AD5DA4" w:rsidP="005A0A19"/>
    <w:p w14:paraId="3C5781EF" w14:textId="05F0FE23" w:rsidR="00276B5D" w:rsidRDefault="00276B5D" w:rsidP="00D41D25">
      <w:pPr>
        <w:pStyle w:val="Ttulo1"/>
        <w:numPr>
          <w:ilvl w:val="0"/>
          <w:numId w:val="3"/>
        </w:numPr>
      </w:pPr>
      <w:bookmarkStart w:id="14" w:name="_Toc207978665"/>
      <w:r>
        <w:t>HISTORIAS</w:t>
      </w:r>
      <w:r w:rsidRPr="00EF7D20">
        <w:t xml:space="preserve"> GLOBALES DEL PRODUCTO</w:t>
      </w:r>
      <w:bookmarkEnd w:id="14"/>
    </w:p>
    <w:p w14:paraId="35BE3E96" w14:textId="77777777" w:rsidR="00276B5D" w:rsidRDefault="00276B5D" w:rsidP="00276B5D"/>
    <w:tbl>
      <w:tblPr>
        <w:tblW w:w="6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5060"/>
      </w:tblGrid>
      <w:tr w:rsidR="00276B5D" w:rsidRPr="00276B5D" w14:paraId="4E6DFE99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60ACF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  <w:t>IDENTIFICADOR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9779A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  <w:t>DESCRIPCION</w:t>
            </w:r>
          </w:p>
        </w:tc>
      </w:tr>
      <w:tr w:rsidR="00276B5D" w:rsidRPr="00276B5D" w14:paraId="3707AD85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D2180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B1740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Acceder a libros</w:t>
            </w:r>
          </w:p>
        </w:tc>
      </w:tr>
      <w:tr w:rsidR="00276B5D" w:rsidRPr="00276B5D" w14:paraId="0A1B5D53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94CB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UT2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1028B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Consultar libros</w:t>
            </w:r>
          </w:p>
        </w:tc>
      </w:tr>
      <w:tr w:rsidR="00276B5D" w:rsidRPr="00276B5D" w14:paraId="1449677A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7EFED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UT3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C2879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Devolver libros</w:t>
            </w:r>
          </w:p>
        </w:tc>
      </w:tr>
      <w:tr w:rsidR="00276B5D" w:rsidRPr="00276B5D" w14:paraId="7D09C1EF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36BAA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UT4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64961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Solicitar el libro</w:t>
            </w:r>
          </w:p>
        </w:tc>
      </w:tr>
      <w:tr w:rsidR="00276B5D" w:rsidRPr="00276B5D" w14:paraId="2E71CCBB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1FAC3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UT5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DFE4F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Localizar libro</w:t>
            </w:r>
          </w:p>
        </w:tc>
      </w:tr>
      <w:tr w:rsidR="00276B5D" w:rsidRPr="00276B5D" w14:paraId="426A0B27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E5F8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UT6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323C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Enviar el libro</w:t>
            </w:r>
          </w:p>
        </w:tc>
      </w:tr>
      <w:tr w:rsidR="00276B5D" w:rsidRPr="00276B5D" w14:paraId="13BB658A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AAB76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UT7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B4F8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Identificarse y acceder a la biblioteca</w:t>
            </w:r>
          </w:p>
        </w:tc>
      </w:tr>
      <w:tr w:rsidR="00276B5D" w:rsidRPr="00276B5D" w14:paraId="167BF4C8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311A3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UT8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85E07" w14:textId="0BB8ADEA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Depósito de un libro físico</w:t>
            </w:r>
          </w:p>
        </w:tc>
      </w:tr>
      <w:tr w:rsidR="00276B5D" w:rsidRPr="00276B5D" w14:paraId="6E2559A4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A6603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UT9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85444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Escaneo del libro físico</w:t>
            </w:r>
          </w:p>
        </w:tc>
      </w:tr>
      <w:tr w:rsidR="00276B5D" w:rsidRPr="00276B5D" w14:paraId="3C616D2A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D779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UT10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31033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Gestión de inventario</w:t>
            </w:r>
          </w:p>
        </w:tc>
      </w:tr>
      <w:tr w:rsidR="00276B5D" w:rsidRPr="00276B5D" w14:paraId="30D8CA8F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5A8D2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UT11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3B7B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Emisión de Reportes</w:t>
            </w:r>
          </w:p>
        </w:tc>
      </w:tr>
      <w:tr w:rsidR="00276B5D" w:rsidRPr="00276B5D" w14:paraId="2F9531C6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8C1F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UT12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F2F45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Consulta del Catálogo Digital</w:t>
            </w:r>
          </w:p>
        </w:tc>
      </w:tr>
      <w:tr w:rsidR="00276B5D" w:rsidRPr="00276B5D" w14:paraId="1B38FE11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34C41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UT13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10C7D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Definición de Políticas de Préstamo</w:t>
            </w:r>
          </w:p>
        </w:tc>
      </w:tr>
      <w:tr w:rsidR="00276B5D" w:rsidRPr="00276B5D" w14:paraId="667D8485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77FCE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UT14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EF36E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Aplicación de bloqueo temporal por Reincidencia</w:t>
            </w:r>
          </w:p>
        </w:tc>
      </w:tr>
      <w:tr w:rsidR="00276B5D" w:rsidRPr="00276B5D" w14:paraId="2582F1FC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E00B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UT15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CFE41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Envío de notificaciones sobre devoluciones</w:t>
            </w:r>
          </w:p>
        </w:tc>
      </w:tr>
      <w:tr w:rsidR="00276B5D" w:rsidRPr="00276B5D" w14:paraId="3B4E7051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1974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UT16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46DD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Solicitud de Asistencia Remota</w:t>
            </w:r>
          </w:p>
        </w:tc>
      </w:tr>
      <w:tr w:rsidR="00276B5D" w:rsidRPr="00276B5D" w14:paraId="19AF3FB2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99C8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UT17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37D00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Asistencia Remota</w:t>
            </w:r>
          </w:p>
        </w:tc>
      </w:tr>
      <w:tr w:rsidR="00276B5D" w:rsidRPr="00276B5D" w14:paraId="6381595B" w14:textId="77777777" w:rsidTr="00276B5D">
        <w:trPr>
          <w:trHeight w:val="288"/>
          <w:jc w:val="center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B4935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UT18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46346" w14:textId="77777777" w:rsidR="00276B5D" w:rsidRPr="00276B5D" w:rsidRDefault="00276B5D" w:rsidP="00276B5D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276B5D">
              <w:rPr>
                <w:rFonts w:ascii="Aptos Narrow" w:eastAsia="Times New Roman" w:hAnsi="Aptos Narrow"/>
                <w:color w:val="000000"/>
                <w:lang w:eastAsia="es-ES"/>
              </w:rPr>
              <w:t>Acceso a la Base de Datos y Sistemas Institucionales</w:t>
            </w:r>
          </w:p>
        </w:tc>
      </w:tr>
    </w:tbl>
    <w:p w14:paraId="1AF97E2B" w14:textId="77777777" w:rsidR="00276B5D" w:rsidRDefault="00276B5D" w:rsidP="00276B5D"/>
    <w:p w14:paraId="76038B4B" w14:textId="1DC40FE0" w:rsidR="00276B5D" w:rsidRDefault="00276B5D" w:rsidP="00D41D25">
      <w:pPr>
        <w:pStyle w:val="Ttulo1"/>
        <w:numPr>
          <w:ilvl w:val="0"/>
          <w:numId w:val="3"/>
        </w:numPr>
      </w:pPr>
      <w:bookmarkStart w:id="15" w:name="_Toc207978666"/>
      <w:r>
        <w:lastRenderedPageBreak/>
        <w:t>TAREAS</w:t>
      </w:r>
      <w:r w:rsidRPr="00EF7D20">
        <w:t xml:space="preserve"> GLOBALES DEL PRODUCTO</w:t>
      </w:r>
      <w:bookmarkEnd w:id="15"/>
    </w:p>
    <w:p w14:paraId="71F50786" w14:textId="7B98D678" w:rsidR="000561F8" w:rsidRPr="008D702C" w:rsidRDefault="000561F8" w:rsidP="000561F8">
      <w:pPr>
        <w:rPr>
          <w:b/>
          <w:bCs/>
          <w:color w:val="EE000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6691"/>
      </w:tblGrid>
      <w:tr w:rsidR="000561F8" w:rsidRPr="00AB054F" w14:paraId="3FCCE951" w14:textId="77777777" w:rsidTr="00D41D25">
        <w:tc>
          <w:tcPr>
            <w:tcW w:w="1803" w:type="dxa"/>
          </w:tcPr>
          <w:p w14:paraId="02A43C52" w14:textId="486EC7DF" w:rsidR="000561F8" w:rsidRPr="000561F8" w:rsidRDefault="000561F8" w:rsidP="00D41D25">
            <w:pPr>
              <w:spacing w:after="0" w:line="240" w:lineRule="auto"/>
              <w:rPr>
                <w:rFonts w:ascii="Aptos Narrow" w:hAnsi="Aptos Narrow"/>
                <w:b/>
                <w:bCs/>
                <w:color w:val="000000"/>
                <w:lang w:eastAsia="es-ES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IDENTIFICADOR</w:t>
            </w:r>
          </w:p>
        </w:tc>
        <w:tc>
          <w:tcPr>
            <w:tcW w:w="6691" w:type="dxa"/>
          </w:tcPr>
          <w:p w14:paraId="71AAC823" w14:textId="7DE2B74A" w:rsidR="000561F8" w:rsidRPr="00AB054F" w:rsidRDefault="000561F8" w:rsidP="00D41D25">
            <w:pPr>
              <w:spacing w:after="0" w:line="240" w:lineRule="auto"/>
            </w:pPr>
            <w:r w:rsidRPr="000561F8">
              <w:rPr>
                <w:rFonts w:ascii="Aptos Narrow" w:hAnsi="Aptos Narrow"/>
                <w:b/>
                <w:bCs/>
                <w:color w:val="000000"/>
              </w:rPr>
              <w:t>DESCRIPCION</w:t>
            </w:r>
          </w:p>
        </w:tc>
      </w:tr>
      <w:tr w:rsidR="000561F8" w:rsidRPr="00AB054F" w14:paraId="2941591D" w14:textId="77777777" w:rsidTr="00D41D25">
        <w:tc>
          <w:tcPr>
            <w:tcW w:w="1803" w:type="dxa"/>
          </w:tcPr>
          <w:p w14:paraId="331FA9E9" w14:textId="1CF94C90" w:rsidR="000561F8" w:rsidRPr="00AB054F" w:rsidRDefault="000561F8" w:rsidP="00D41D25">
            <w:pPr>
              <w:spacing w:after="0" w:line="240" w:lineRule="auto"/>
            </w:pPr>
            <w:r w:rsidRPr="000561F8">
              <w:t>Tarea 1</w:t>
            </w:r>
          </w:p>
        </w:tc>
        <w:tc>
          <w:tcPr>
            <w:tcW w:w="6691" w:type="dxa"/>
          </w:tcPr>
          <w:p w14:paraId="60C60F2F" w14:textId="35D8E25F" w:rsidR="000561F8" w:rsidRPr="00AB054F" w:rsidRDefault="000561F8" w:rsidP="00D41D25">
            <w:pPr>
              <w:spacing w:after="0" w:line="240" w:lineRule="auto"/>
            </w:pPr>
            <w:r w:rsidRPr="000561F8">
              <w:t>Diseñar el software que detecta la devolución del libro</w:t>
            </w:r>
          </w:p>
        </w:tc>
      </w:tr>
      <w:tr w:rsidR="000561F8" w:rsidRPr="00AB054F" w14:paraId="53C5C66A" w14:textId="77777777" w:rsidTr="00D41D25">
        <w:tc>
          <w:tcPr>
            <w:tcW w:w="1803" w:type="dxa"/>
          </w:tcPr>
          <w:p w14:paraId="4B047B9C" w14:textId="32619607" w:rsidR="000561F8" w:rsidRPr="00AB054F" w:rsidRDefault="000561F8" w:rsidP="00D41D25">
            <w:pPr>
              <w:spacing w:after="0" w:line="240" w:lineRule="auto"/>
            </w:pPr>
            <w:r w:rsidRPr="000561F8">
              <w:t xml:space="preserve">Tarea </w:t>
            </w:r>
            <w:r>
              <w:t>2</w:t>
            </w:r>
          </w:p>
        </w:tc>
        <w:tc>
          <w:tcPr>
            <w:tcW w:w="6691" w:type="dxa"/>
          </w:tcPr>
          <w:p w14:paraId="0606F3DB" w14:textId="473BC4E8" w:rsidR="000561F8" w:rsidRPr="000561F8" w:rsidRDefault="000561F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Diseñar la interfaz de bienvenida en la pantalla de acceso</w:t>
            </w:r>
          </w:p>
        </w:tc>
      </w:tr>
      <w:tr w:rsidR="000561F8" w:rsidRPr="00AB054F" w14:paraId="2080C092" w14:textId="77777777" w:rsidTr="00D41D25">
        <w:tc>
          <w:tcPr>
            <w:tcW w:w="1803" w:type="dxa"/>
          </w:tcPr>
          <w:p w14:paraId="6559B0A4" w14:textId="02D9DE97" w:rsidR="000561F8" w:rsidRPr="00AB054F" w:rsidRDefault="000561F8" w:rsidP="00D41D25">
            <w:pPr>
              <w:spacing w:after="0" w:line="240" w:lineRule="auto"/>
            </w:pPr>
            <w:r w:rsidRPr="000561F8">
              <w:t xml:space="preserve">Tarea </w:t>
            </w:r>
            <w:r>
              <w:t>3</w:t>
            </w:r>
          </w:p>
        </w:tc>
        <w:tc>
          <w:tcPr>
            <w:tcW w:w="6691" w:type="dxa"/>
          </w:tcPr>
          <w:p w14:paraId="3CDA5F24" w14:textId="6EEC9BD8" w:rsidR="000561F8" w:rsidRPr="006717D8" w:rsidRDefault="006717D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Diseñar la interfaz de búsqueda para las pantallas de consulta</w:t>
            </w:r>
          </w:p>
        </w:tc>
      </w:tr>
      <w:tr w:rsidR="000561F8" w:rsidRPr="00AB054F" w14:paraId="2D83F98B" w14:textId="77777777" w:rsidTr="00D41D25">
        <w:tc>
          <w:tcPr>
            <w:tcW w:w="1803" w:type="dxa"/>
          </w:tcPr>
          <w:p w14:paraId="06686860" w14:textId="6BC432EA" w:rsidR="000561F8" w:rsidRPr="00AB054F" w:rsidRDefault="000561F8" w:rsidP="00D41D25">
            <w:pPr>
              <w:spacing w:after="0" w:line="240" w:lineRule="auto"/>
            </w:pPr>
            <w:r w:rsidRPr="000561F8">
              <w:t xml:space="preserve">Tarea </w:t>
            </w:r>
            <w:r>
              <w:t>4</w:t>
            </w:r>
          </w:p>
        </w:tc>
        <w:tc>
          <w:tcPr>
            <w:tcW w:w="6691" w:type="dxa"/>
          </w:tcPr>
          <w:p w14:paraId="6E78DB5A" w14:textId="549EB4E1" w:rsidR="000561F8" w:rsidRPr="006717D8" w:rsidRDefault="006717D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Diseño de la interfaz de usuario para la búsqueda de la existencia y disponibilidad de un libro</w:t>
            </w:r>
          </w:p>
        </w:tc>
      </w:tr>
      <w:tr w:rsidR="000561F8" w:rsidRPr="00AB054F" w14:paraId="2E233933" w14:textId="77777777" w:rsidTr="00D41D25">
        <w:tc>
          <w:tcPr>
            <w:tcW w:w="1803" w:type="dxa"/>
          </w:tcPr>
          <w:p w14:paraId="3B090810" w14:textId="612062B5" w:rsidR="000561F8" w:rsidRPr="00AB054F" w:rsidRDefault="000561F8" w:rsidP="00D41D25">
            <w:pPr>
              <w:spacing w:after="0" w:line="240" w:lineRule="auto"/>
            </w:pPr>
            <w:r w:rsidRPr="000561F8">
              <w:t xml:space="preserve">Tarea </w:t>
            </w:r>
            <w:r>
              <w:t>5</w:t>
            </w:r>
          </w:p>
        </w:tc>
        <w:tc>
          <w:tcPr>
            <w:tcW w:w="6691" w:type="dxa"/>
          </w:tcPr>
          <w:p w14:paraId="64871AFD" w14:textId="4A14C132" w:rsidR="000561F8" w:rsidRPr="006717D8" w:rsidRDefault="006717D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Desarrollar el software envía una señal a las estanterías robotizadas para localizar el libro</w:t>
            </w:r>
          </w:p>
        </w:tc>
      </w:tr>
      <w:tr w:rsidR="000561F8" w:rsidRPr="00AB054F" w14:paraId="3E9A236C" w14:textId="77777777" w:rsidTr="00D41D25">
        <w:tc>
          <w:tcPr>
            <w:tcW w:w="1803" w:type="dxa"/>
          </w:tcPr>
          <w:p w14:paraId="1856127A" w14:textId="34C9ED53" w:rsidR="000561F8" w:rsidRPr="00AB054F" w:rsidRDefault="000561F8" w:rsidP="00D41D25">
            <w:pPr>
              <w:spacing w:after="0" w:line="240" w:lineRule="auto"/>
            </w:pPr>
            <w:r w:rsidRPr="000561F8">
              <w:t xml:space="preserve">Tarea </w:t>
            </w:r>
            <w:r>
              <w:t>6</w:t>
            </w:r>
          </w:p>
        </w:tc>
        <w:tc>
          <w:tcPr>
            <w:tcW w:w="6691" w:type="dxa"/>
          </w:tcPr>
          <w:p w14:paraId="23D1B1AE" w14:textId="42464A19" w:rsidR="000561F8" w:rsidRPr="006717D8" w:rsidRDefault="006717D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Desarrollar el software para recoger el libro y enviarlo a la zona de entrega</w:t>
            </w:r>
          </w:p>
        </w:tc>
      </w:tr>
      <w:tr w:rsidR="000561F8" w:rsidRPr="00AB054F" w14:paraId="1D3AE89F" w14:textId="77777777" w:rsidTr="00D41D25">
        <w:tc>
          <w:tcPr>
            <w:tcW w:w="1803" w:type="dxa"/>
          </w:tcPr>
          <w:p w14:paraId="3A4DBD74" w14:textId="0DA85CDB" w:rsidR="000561F8" w:rsidRPr="00AB054F" w:rsidRDefault="000561F8" w:rsidP="00D41D25">
            <w:pPr>
              <w:spacing w:after="0" w:line="240" w:lineRule="auto"/>
            </w:pPr>
            <w:r w:rsidRPr="000561F8">
              <w:t xml:space="preserve">Tarea </w:t>
            </w:r>
            <w:r>
              <w:t>7</w:t>
            </w:r>
          </w:p>
        </w:tc>
        <w:tc>
          <w:tcPr>
            <w:tcW w:w="6691" w:type="dxa"/>
          </w:tcPr>
          <w:p w14:paraId="5369CF1A" w14:textId="3299C21E" w:rsidR="000561F8" w:rsidRPr="006717D8" w:rsidRDefault="006717D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Crear la interfaz de usuario para el terminal de acceso</w:t>
            </w:r>
          </w:p>
        </w:tc>
      </w:tr>
      <w:tr w:rsidR="000561F8" w:rsidRPr="00AB054F" w14:paraId="6A5394DE" w14:textId="77777777" w:rsidTr="00D41D25">
        <w:tc>
          <w:tcPr>
            <w:tcW w:w="1803" w:type="dxa"/>
          </w:tcPr>
          <w:p w14:paraId="77FADCDF" w14:textId="3A750DA8" w:rsidR="000561F8" w:rsidRDefault="000561F8" w:rsidP="00D41D25">
            <w:pPr>
              <w:spacing w:line="240" w:lineRule="auto"/>
            </w:pPr>
            <w:r w:rsidRPr="000561F8">
              <w:t xml:space="preserve">Tarea </w:t>
            </w:r>
            <w:r>
              <w:t>8</w:t>
            </w:r>
          </w:p>
        </w:tc>
        <w:tc>
          <w:tcPr>
            <w:tcW w:w="6691" w:type="dxa"/>
          </w:tcPr>
          <w:p w14:paraId="6DF8514B" w14:textId="739422DF" w:rsidR="000561F8" w:rsidRPr="006717D8" w:rsidRDefault="006717D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Desarrollar el software para el escaneo que identificará el libro y verificará el estado físico del libro</w:t>
            </w:r>
          </w:p>
        </w:tc>
      </w:tr>
      <w:tr w:rsidR="000561F8" w:rsidRPr="00AB054F" w14:paraId="7860F3C7" w14:textId="77777777" w:rsidTr="00D41D25">
        <w:tc>
          <w:tcPr>
            <w:tcW w:w="1803" w:type="dxa"/>
          </w:tcPr>
          <w:p w14:paraId="2D3C4DCF" w14:textId="65535FBA" w:rsidR="000561F8" w:rsidRPr="000561F8" w:rsidRDefault="000561F8" w:rsidP="00D41D25">
            <w:pPr>
              <w:spacing w:line="240" w:lineRule="auto"/>
            </w:pPr>
            <w:r w:rsidRPr="000561F8">
              <w:t xml:space="preserve">Tarea </w:t>
            </w:r>
            <w:r>
              <w:t>9</w:t>
            </w:r>
          </w:p>
        </w:tc>
        <w:tc>
          <w:tcPr>
            <w:tcW w:w="6691" w:type="dxa"/>
          </w:tcPr>
          <w:p w14:paraId="7D81D1F7" w14:textId="603AC38D" w:rsidR="000561F8" w:rsidRPr="006717D8" w:rsidRDefault="006717D8" w:rsidP="00D41D25">
            <w:pPr>
              <w:spacing w:after="0" w:line="240" w:lineRule="auto"/>
              <w:rPr>
                <w:rFonts w:ascii="Aptos Narrow" w:hAnsi="Aptos Narrow"/>
                <w:color w:val="000000"/>
                <w:lang w:eastAsia="es-ES"/>
              </w:rPr>
            </w:pPr>
            <w:r>
              <w:rPr>
                <w:rFonts w:ascii="Aptos Narrow" w:hAnsi="Aptos Narrow"/>
                <w:color w:val="000000"/>
              </w:rPr>
              <w:t>Desarrollar el software que registra el préstamo, devolución y movimiento interno de los ejemplares</w:t>
            </w:r>
          </w:p>
        </w:tc>
      </w:tr>
      <w:tr w:rsidR="00E557BF" w:rsidRPr="00AB054F" w14:paraId="015B3744" w14:textId="77777777" w:rsidTr="00D41D25">
        <w:trPr>
          <w:trHeight w:val="194"/>
        </w:trPr>
        <w:tc>
          <w:tcPr>
            <w:tcW w:w="1803" w:type="dxa"/>
          </w:tcPr>
          <w:p w14:paraId="08197459" w14:textId="7EB1AD2D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10</w:t>
            </w:r>
          </w:p>
        </w:tc>
        <w:tc>
          <w:tcPr>
            <w:tcW w:w="6691" w:type="dxa"/>
          </w:tcPr>
          <w:p w14:paraId="53911EE6" w14:textId="3D9FDF19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Crear la interfaz de usuario para el terminal de acceso</w:t>
            </w:r>
          </w:p>
        </w:tc>
      </w:tr>
      <w:tr w:rsidR="00E557BF" w:rsidRPr="00AB054F" w14:paraId="03241D40" w14:textId="77777777" w:rsidTr="00D41D25">
        <w:trPr>
          <w:trHeight w:val="194"/>
        </w:trPr>
        <w:tc>
          <w:tcPr>
            <w:tcW w:w="1803" w:type="dxa"/>
          </w:tcPr>
          <w:p w14:paraId="2363E793" w14:textId="014D9502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11</w:t>
            </w:r>
          </w:p>
        </w:tc>
        <w:tc>
          <w:tcPr>
            <w:tcW w:w="6691" w:type="dxa"/>
          </w:tcPr>
          <w:p w14:paraId="4AB7AAE6" w14:textId="393EAA4F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Desarrollar el software para el escaneo que identificará el libro y verificará el estado físico del libro</w:t>
            </w:r>
          </w:p>
        </w:tc>
      </w:tr>
      <w:tr w:rsidR="00E557BF" w:rsidRPr="00AB054F" w14:paraId="761E032F" w14:textId="77777777" w:rsidTr="00D41D25">
        <w:trPr>
          <w:trHeight w:val="194"/>
        </w:trPr>
        <w:tc>
          <w:tcPr>
            <w:tcW w:w="1803" w:type="dxa"/>
          </w:tcPr>
          <w:p w14:paraId="1B82DA66" w14:textId="185A125F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12</w:t>
            </w:r>
          </w:p>
        </w:tc>
        <w:tc>
          <w:tcPr>
            <w:tcW w:w="6691" w:type="dxa"/>
          </w:tcPr>
          <w:p w14:paraId="06012CBD" w14:textId="34186594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Desarrollar el software que registra el préstamo, devolución y movimiento interno de los ejemplares</w:t>
            </w:r>
          </w:p>
        </w:tc>
      </w:tr>
      <w:tr w:rsidR="00E557BF" w:rsidRPr="00AB054F" w14:paraId="2B740133" w14:textId="77777777" w:rsidTr="00D41D25">
        <w:trPr>
          <w:trHeight w:val="194"/>
        </w:trPr>
        <w:tc>
          <w:tcPr>
            <w:tcW w:w="1803" w:type="dxa"/>
          </w:tcPr>
          <w:p w14:paraId="786D0893" w14:textId="527F732B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13</w:t>
            </w:r>
          </w:p>
        </w:tc>
        <w:tc>
          <w:tcPr>
            <w:tcW w:w="6691" w:type="dxa"/>
          </w:tcPr>
          <w:p w14:paraId="09EEDBD4" w14:textId="253AE007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 interfaz de ejecución de reportes</w:t>
            </w:r>
          </w:p>
        </w:tc>
      </w:tr>
      <w:tr w:rsidR="00E557BF" w:rsidRPr="00AB054F" w14:paraId="551B8007" w14:textId="77777777" w:rsidTr="00D41D25">
        <w:trPr>
          <w:trHeight w:val="194"/>
        </w:trPr>
        <w:tc>
          <w:tcPr>
            <w:tcW w:w="1803" w:type="dxa"/>
          </w:tcPr>
          <w:p w14:paraId="1C5EC950" w14:textId="7E7227D9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14</w:t>
            </w:r>
          </w:p>
        </w:tc>
        <w:tc>
          <w:tcPr>
            <w:tcW w:w="6691" w:type="dxa"/>
          </w:tcPr>
          <w:p w14:paraId="7B5DB5FC" w14:textId="5EB124AA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 Reporte de Frecuencia de Uso de Libros</w:t>
            </w:r>
          </w:p>
        </w:tc>
      </w:tr>
      <w:tr w:rsidR="00E557BF" w:rsidRPr="00AB054F" w14:paraId="19E51694" w14:textId="77777777" w:rsidTr="00D41D25">
        <w:trPr>
          <w:trHeight w:val="194"/>
        </w:trPr>
        <w:tc>
          <w:tcPr>
            <w:tcW w:w="1803" w:type="dxa"/>
          </w:tcPr>
          <w:p w14:paraId="1B0B7392" w14:textId="2B7F3947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15</w:t>
            </w:r>
          </w:p>
        </w:tc>
        <w:tc>
          <w:tcPr>
            <w:tcW w:w="6691" w:type="dxa"/>
          </w:tcPr>
          <w:p w14:paraId="215D7884" w14:textId="4CD86978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reporte de Áreas Temáticas más consultadas</w:t>
            </w:r>
          </w:p>
        </w:tc>
      </w:tr>
      <w:tr w:rsidR="00E557BF" w:rsidRPr="00AB054F" w14:paraId="0503B545" w14:textId="77777777" w:rsidTr="00D41D25">
        <w:trPr>
          <w:trHeight w:val="194"/>
        </w:trPr>
        <w:tc>
          <w:tcPr>
            <w:tcW w:w="1803" w:type="dxa"/>
          </w:tcPr>
          <w:p w14:paraId="049FEF34" w14:textId="4AC517F5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16</w:t>
            </w:r>
          </w:p>
        </w:tc>
        <w:tc>
          <w:tcPr>
            <w:tcW w:w="6691" w:type="dxa"/>
          </w:tcPr>
          <w:p w14:paraId="06A863A7" w14:textId="25530706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reporte de usuarios más activos</w:t>
            </w:r>
          </w:p>
        </w:tc>
      </w:tr>
      <w:tr w:rsidR="00E557BF" w:rsidRPr="00AB054F" w14:paraId="7DD3AC86" w14:textId="77777777" w:rsidTr="00D41D25">
        <w:trPr>
          <w:trHeight w:val="194"/>
        </w:trPr>
        <w:tc>
          <w:tcPr>
            <w:tcW w:w="1803" w:type="dxa"/>
          </w:tcPr>
          <w:p w14:paraId="6B3AA83A" w14:textId="0634F091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17</w:t>
            </w:r>
          </w:p>
        </w:tc>
        <w:tc>
          <w:tcPr>
            <w:tcW w:w="6691" w:type="dxa"/>
          </w:tcPr>
          <w:p w14:paraId="4454A1E5" w14:textId="7D413044" w:rsidR="00E557BF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reporte de disponibilidad de material</w:t>
            </w:r>
          </w:p>
        </w:tc>
      </w:tr>
      <w:tr w:rsidR="00E557BF" w:rsidRPr="00AB054F" w14:paraId="71A07B42" w14:textId="77777777" w:rsidTr="00D41D25">
        <w:tc>
          <w:tcPr>
            <w:tcW w:w="1803" w:type="dxa"/>
          </w:tcPr>
          <w:p w14:paraId="05B4B335" w14:textId="37FDA6FE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18</w:t>
            </w:r>
          </w:p>
        </w:tc>
        <w:tc>
          <w:tcPr>
            <w:tcW w:w="6691" w:type="dxa"/>
          </w:tcPr>
          <w:p w14:paraId="004BA909" w14:textId="48E59EA8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consulta de material bibliográfico</w:t>
            </w:r>
          </w:p>
        </w:tc>
      </w:tr>
      <w:tr w:rsidR="00E557BF" w:rsidRPr="00AB054F" w14:paraId="510D53AE" w14:textId="77777777" w:rsidTr="00D41D25">
        <w:tc>
          <w:tcPr>
            <w:tcW w:w="1803" w:type="dxa"/>
          </w:tcPr>
          <w:p w14:paraId="7BB205BA" w14:textId="18FC4095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19</w:t>
            </w:r>
          </w:p>
        </w:tc>
        <w:tc>
          <w:tcPr>
            <w:tcW w:w="6691" w:type="dxa"/>
          </w:tcPr>
          <w:p w14:paraId="7792AD3F" w14:textId="2C0479E9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Creación del formulario de consulta de material bibliográfico</w:t>
            </w:r>
          </w:p>
        </w:tc>
      </w:tr>
      <w:tr w:rsidR="00E557BF" w:rsidRPr="00AB054F" w14:paraId="10B1C1D4" w14:textId="77777777" w:rsidTr="00D41D25">
        <w:tc>
          <w:tcPr>
            <w:tcW w:w="1803" w:type="dxa"/>
          </w:tcPr>
          <w:p w14:paraId="070B4B3F" w14:textId="20465398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20</w:t>
            </w:r>
          </w:p>
        </w:tc>
        <w:tc>
          <w:tcPr>
            <w:tcW w:w="6691" w:type="dxa"/>
          </w:tcPr>
          <w:p w14:paraId="57527079" w14:textId="42C5A22E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políticas de préstamo</w:t>
            </w:r>
          </w:p>
        </w:tc>
      </w:tr>
      <w:tr w:rsidR="00E557BF" w:rsidRPr="00AB054F" w14:paraId="4C999E06" w14:textId="77777777" w:rsidTr="00D41D25">
        <w:tc>
          <w:tcPr>
            <w:tcW w:w="1803" w:type="dxa"/>
          </w:tcPr>
          <w:p w14:paraId="3020105C" w14:textId="4501C24A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21</w:t>
            </w:r>
          </w:p>
        </w:tc>
        <w:tc>
          <w:tcPr>
            <w:tcW w:w="6691" w:type="dxa"/>
          </w:tcPr>
          <w:p w14:paraId="592070F0" w14:textId="32EBA3F1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la definición de políticas de préstamo</w:t>
            </w:r>
          </w:p>
        </w:tc>
      </w:tr>
      <w:tr w:rsidR="00E557BF" w:rsidRPr="00AB054F" w14:paraId="2EEF95BC" w14:textId="77777777" w:rsidTr="00D41D25">
        <w:tc>
          <w:tcPr>
            <w:tcW w:w="1803" w:type="dxa"/>
          </w:tcPr>
          <w:p w14:paraId="0CAD8D73" w14:textId="6F876314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22</w:t>
            </w:r>
          </w:p>
        </w:tc>
        <w:tc>
          <w:tcPr>
            <w:tcW w:w="6691" w:type="dxa"/>
          </w:tcPr>
          <w:p w14:paraId="79182926" w14:textId="14FD173D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Creación del formulario de definición de políticas de préstamo.</w:t>
            </w:r>
          </w:p>
        </w:tc>
      </w:tr>
      <w:tr w:rsidR="00E557BF" w:rsidRPr="00AB054F" w14:paraId="56695B55" w14:textId="77777777" w:rsidTr="00D41D25">
        <w:tc>
          <w:tcPr>
            <w:tcW w:w="1803" w:type="dxa"/>
          </w:tcPr>
          <w:p w14:paraId="4AA69485" w14:textId="37F0DA12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23</w:t>
            </w:r>
          </w:p>
        </w:tc>
        <w:tc>
          <w:tcPr>
            <w:tcW w:w="6691" w:type="dxa"/>
          </w:tcPr>
          <w:p w14:paraId="739C8363" w14:textId="4C714BF6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bloqueo temporal de usuarios reincidentes.</w:t>
            </w:r>
          </w:p>
        </w:tc>
      </w:tr>
      <w:tr w:rsidR="00E557BF" w:rsidRPr="00AB054F" w14:paraId="0819BD83" w14:textId="77777777" w:rsidTr="00D41D25">
        <w:tc>
          <w:tcPr>
            <w:tcW w:w="1803" w:type="dxa"/>
          </w:tcPr>
          <w:p w14:paraId="1B443F98" w14:textId="2DEABC48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24</w:t>
            </w:r>
          </w:p>
        </w:tc>
        <w:tc>
          <w:tcPr>
            <w:tcW w:w="6691" w:type="dxa"/>
          </w:tcPr>
          <w:p w14:paraId="24486364" w14:textId="317BFD2D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el bloqueo temporal de usuarios reincidentes.</w:t>
            </w:r>
          </w:p>
        </w:tc>
      </w:tr>
      <w:tr w:rsidR="00E557BF" w:rsidRPr="00AB054F" w14:paraId="5EC2E29C" w14:textId="77777777" w:rsidTr="00D41D25">
        <w:tc>
          <w:tcPr>
            <w:tcW w:w="1803" w:type="dxa"/>
          </w:tcPr>
          <w:p w14:paraId="4C71213D" w14:textId="2145E489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25</w:t>
            </w:r>
          </w:p>
        </w:tc>
        <w:tc>
          <w:tcPr>
            <w:tcW w:w="6691" w:type="dxa"/>
          </w:tcPr>
          <w:p w14:paraId="2B14F9E0" w14:textId="7CAC74E5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bloqueo temporal de usuarios reincidentes.</w:t>
            </w:r>
          </w:p>
        </w:tc>
      </w:tr>
      <w:tr w:rsidR="00E557BF" w:rsidRPr="00AB054F" w14:paraId="63EA2B86" w14:textId="77777777" w:rsidTr="00D41D25">
        <w:tc>
          <w:tcPr>
            <w:tcW w:w="1803" w:type="dxa"/>
          </w:tcPr>
          <w:p w14:paraId="797EF2C2" w14:textId="115D0F19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26</w:t>
            </w:r>
          </w:p>
        </w:tc>
        <w:tc>
          <w:tcPr>
            <w:tcW w:w="6691" w:type="dxa"/>
          </w:tcPr>
          <w:p w14:paraId="1633FFD4" w14:textId="7F0D7551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proceso de envío de notificaciones automáticas sobre devoluciones</w:t>
            </w:r>
          </w:p>
        </w:tc>
      </w:tr>
      <w:tr w:rsidR="00E557BF" w:rsidRPr="00AB054F" w14:paraId="26A8BD99" w14:textId="77777777" w:rsidTr="00D41D25">
        <w:tc>
          <w:tcPr>
            <w:tcW w:w="1803" w:type="dxa"/>
          </w:tcPr>
          <w:p w14:paraId="37D4CFAF" w14:textId="3A18F5D1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27</w:t>
            </w:r>
          </w:p>
        </w:tc>
        <w:tc>
          <w:tcPr>
            <w:tcW w:w="6691" w:type="dxa"/>
          </w:tcPr>
          <w:p w14:paraId="7A303686" w14:textId="425A95A5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consulta de notificaciones enviadas.</w:t>
            </w:r>
          </w:p>
        </w:tc>
      </w:tr>
      <w:tr w:rsidR="00E557BF" w:rsidRPr="00AB054F" w14:paraId="55A7B6F5" w14:textId="77777777" w:rsidTr="00D41D25">
        <w:tc>
          <w:tcPr>
            <w:tcW w:w="1803" w:type="dxa"/>
          </w:tcPr>
          <w:p w14:paraId="5C71FC37" w14:textId="6A9B348E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28</w:t>
            </w:r>
          </w:p>
        </w:tc>
        <w:tc>
          <w:tcPr>
            <w:tcW w:w="6691" w:type="dxa"/>
          </w:tcPr>
          <w:p w14:paraId="1BE5B043" w14:textId="282BA01A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consulta de notificaciones enviadas.</w:t>
            </w:r>
          </w:p>
        </w:tc>
      </w:tr>
      <w:tr w:rsidR="00E557BF" w:rsidRPr="00AB054F" w14:paraId="20160735" w14:textId="77777777" w:rsidTr="00D41D25">
        <w:tc>
          <w:tcPr>
            <w:tcW w:w="1803" w:type="dxa"/>
          </w:tcPr>
          <w:p w14:paraId="47E56480" w14:textId="5F3C1F6C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29</w:t>
            </w:r>
          </w:p>
        </w:tc>
        <w:tc>
          <w:tcPr>
            <w:tcW w:w="6691" w:type="dxa"/>
          </w:tcPr>
          <w:p w14:paraId="464D572C" w14:textId="2CA9D206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solicitud de asistencia remota.</w:t>
            </w:r>
          </w:p>
        </w:tc>
      </w:tr>
      <w:tr w:rsidR="00E557BF" w:rsidRPr="00AB054F" w14:paraId="15DE8A5D" w14:textId="77777777" w:rsidTr="00D41D25">
        <w:tc>
          <w:tcPr>
            <w:tcW w:w="1803" w:type="dxa"/>
          </w:tcPr>
          <w:p w14:paraId="76F06D44" w14:textId="208E6B65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30</w:t>
            </w:r>
          </w:p>
        </w:tc>
        <w:tc>
          <w:tcPr>
            <w:tcW w:w="6691" w:type="dxa"/>
          </w:tcPr>
          <w:p w14:paraId="009CAE7C" w14:textId="09EAFC16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el formulario de solicitud de asistencia remota.</w:t>
            </w:r>
          </w:p>
        </w:tc>
      </w:tr>
      <w:tr w:rsidR="00E557BF" w:rsidRPr="00AB054F" w14:paraId="734606C7" w14:textId="77777777" w:rsidTr="00D41D25">
        <w:tc>
          <w:tcPr>
            <w:tcW w:w="1803" w:type="dxa"/>
          </w:tcPr>
          <w:p w14:paraId="5214C9EE" w14:textId="12BAD085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31</w:t>
            </w:r>
          </w:p>
        </w:tc>
        <w:tc>
          <w:tcPr>
            <w:tcW w:w="6691" w:type="dxa"/>
          </w:tcPr>
          <w:p w14:paraId="0293984A" w14:textId="16D58B8C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solicitud de asistencia remota.</w:t>
            </w:r>
          </w:p>
        </w:tc>
      </w:tr>
      <w:tr w:rsidR="00E557BF" w:rsidRPr="00AB054F" w14:paraId="25936CB5" w14:textId="77777777" w:rsidTr="00D41D25">
        <w:tc>
          <w:tcPr>
            <w:tcW w:w="1803" w:type="dxa"/>
          </w:tcPr>
          <w:p w14:paraId="2C3279CC" w14:textId="23DE3517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32</w:t>
            </w:r>
          </w:p>
        </w:tc>
        <w:tc>
          <w:tcPr>
            <w:tcW w:w="6691" w:type="dxa"/>
          </w:tcPr>
          <w:p w14:paraId="277744B4" w14:textId="19572C24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asistencia remota.</w:t>
            </w:r>
          </w:p>
        </w:tc>
      </w:tr>
      <w:tr w:rsidR="00E557BF" w:rsidRPr="00AB054F" w14:paraId="5AEFF1C4" w14:textId="77777777" w:rsidTr="00D41D25">
        <w:tc>
          <w:tcPr>
            <w:tcW w:w="1803" w:type="dxa"/>
          </w:tcPr>
          <w:p w14:paraId="0546244E" w14:textId="1EA784BB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33</w:t>
            </w:r>
          </w:p>
        </w:tc>
        <w:tc>
          <w:tcPr>
            <w:tcW w:w="6691" w:type="dxa"/>
          </w:tcPr>
          <w:p w14:paraId="6EEB7B8E" w14:textId="40450FFC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el formulario de asistencia remota.</w:t>
            </w:r>
          </w:p>
        </w:tc>
      </w:tr>
      <w:tr w:rsidR="00E557BF" w:rsidRPr="00AB054F" w14:paraId="79194515" w14:textId="77777777" w:rsidTr="00D41D25">
        <w:tc>
          <w:tcPr>
            <w:tcW w:w="1803" w:type="dxa"/>
          </w:tcPr>
          <w:p w14:paraId="7E49F79F" w14:textId="1B9BB774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34</w:t>
            </w:r>
          </w:p>
        </w:tc>
        <w:tc>
          <w:tcPr>
            <w:tcW w:w="6691" w:type="dxa"/>
          </w:tcPr>
          <w:p w14:paraId="76AD8020" w14:textId="34830526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asistencia remota.</w:t>
            </w:r>
          </w:p>
        </w:tc>
      </w:tr>
      <w:tr w:rsidR="00E557BF" w:rsidRPr="00AB054F" w14:paraId="2D1E0391" w14:textId="77777777" w:rsidTr="00D41D25">
        <w:tc>
          <w:tcPr>
            <w:tcW w:w="1803" w:type="dxa"/>
          </w:tcPr>
          <w:p w14:paraId="6BC73C52" w14:textId="3FD9957D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35</w:t>
            </w:r>
          </w:p>
        </w:tc>
        <w:tc>
          <w:tcPr>
            <w:tcW w:w="6691" w:type="dxa"/>
          </w:tcPr>
          <w:p w14:paraId="556209C7" w14:textId="21694B0A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 los estándares de integración con sistemas externos.</w:t>
            </w:r>
          </w:p>
        </w:tc>
      </w:tr>
      <w:tr w:rsidR="00E557BF" w:rsidRPr="00AB054F" w14:paraId="35D12FFB" w14:textId="77777777" w:rsidTr="00D41D25">
        <w:tc>
          <w:tcPr>
            <w:tcW w:w="1803" w:type="dxa"/>
          </w:tcPr>
          <w:p w14:paraId="0F922AC5" w14:textId="1948A6AB" w:rsidR="00E557BF" w:rsidRPr="000561F8" w:rsidRDefault="00E557BF" w:rsidP="00E557BF">
            <w:pPr>
              <w:spacing w:after="0" w:line="240" w:lineRule="auto"/>
            </w:pPr>
            <w:r w:rsidRPr="000561F8">
              <w:t>Tarea</w:t>
            </w:r>
            <w:r>
              <w:t xml:space="preserve"> 36</w:t>
            </w:r>
          </w:p>
        </w:tc>
        <w:tc>
          <w:tcPr>
            <w:tcW w:w="6691" w:type="dxa"/>
          </w:tcPr>
          <w:p w14:paraId="757F75A5" w14:textId="5F707601" w:rsidR="00E557BF" w:rsidRPr="00A44EF6" w:rsidRDefault="00E557BF" w:rsidP="00E557BF">
            <w:pPr>
              <w:spacing w:after="0" w:line="240" w:lineRule="auto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API de integración.</w:t>
            </w:r>
          </w:p>
        </w:tc>
      </w:tr>
    </w:tbl>
    <w:p w14:paraId="1D4B8A40" w14:textId="77777777" w:rsidR="00276B5D" w:rsidRPr="00276B5D" w:rsidRDefault="00276B5D" w:rsidP="00276B5D"/>
    <w:p w14:paraId="20BD5662" w14:textId="5915E915" w:rsidR="00C2564B" w:rsidRDefault="003B7264" w:rsidP="00D41D25">
      <w:pPr>
        <w:pStyle w:val="Ttulo1"/>
        <w:numPr>
          <w:ilvl w:val="0"/>
          <w:numId w:val="3"/>
        </w:numPr>
      </w:pPr>
      <w:bookmarkStart w:id="16" w:name="_Toc207978667"/>
      <w:r w:rsidRPr="003B7264">
        <w:lastRenderedPageBreak/>
        <w:t>PRODUCT BACKLOG</w:t>
      </w:r>
      <w:r>
        <w:t xml:space="preserve"> (pila del producto)</w:t>
      </w:r>
      <w:bookmarkEnd w:id="16"/>
    </w:p>
    <w:p w14:paraId="31AA6C3C" w14:textId="77777777" w:rsidR="00FF6C54" w:rsidRDefault="00FF6C54" w:rsidP="00FF6C54">
      <w:pPr>
        <w:spacing w:after="0"/>
      </w:pPr>
    </w:p>
    <w:p w14:paraId="752EBB61" w14:textId="56748807" w:rsidR="00FF6C54" w:rsidRDefault="00FF6C54" w:rsidP="00FF6C54">
      <w:pPr>
        <w:spacing w:after="0"/>
        <w:jc w:val="both"/>
      </w:pPr>
      <w:r>
        <w:t>La pila del producto en</w:t>
      </w:r>
      <w:r w:rsidRPr="00FF6C54">
        <w:t xml:space="preserve"> una </w:t>
      </w:r>
      <w:r>
        <w:t xml:space="preserve">biblioteca automatizada inteligente consistirá en una </w:t>
      </w:r>
      <w:r w:rsidRPr="00FF6C54">
        <w:t xml:space="preserve">lista priorizada de todas las funcionalidades, características, mejoras y correcciones que se desean implementar en un producto. Es el único lugar donde se recopilan todos los requisitos para el producto. En el contexto de metodologías ágiles como Scrum, </w:t>
      </w:r>
      <w:r>
        <w:t xml:space="preserve">la pila del producto </w:t>
      </w:r>
      <w:r w:rsidRPr="00FF6C54">
        <w:t>es dinámico y evoluciona continuamente a medida que se aprende más sobre el producto y las necesidades del cliente.</w:t>
      </w:r>
    </w:p>
    <w:p w14:paraId="6388BC5F" w14:textId="77777777" w:rsidR="00FF6C54" w:rsidRPr="00FF6C54" w:rsidRDefault="00FF6C54" w:rsidP="00FF6C54">
      <w:pPr>
        <w:spacing w:after="0"/>
        <w:jc w:val="both"/>
      </w:pPr>
    </w:p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2020"/>
        <w:gridCol w:w="5060"/>
      </w:tblGrid>
      <w:tr w:rsidR="008D702C" w:rsidRPr="008D702C" w14:paraId="33B3B1D9" w14:textId="77777777" w:rsidTr="008D702C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B5783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  <w:t>CARACTERISTICAS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9317A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  <w:t>HISTORIAS / TAREAS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BFCF2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b/>
                <w:bCs/>
                <w:color w:val="000000"/>
                <w:lang w:eastAsia="es-ES"/>
              </w:rPr>
              <w:t>NOMBRE UT / NOMBRE Tarea</w:t>
            </w:r>
          </w:p>
        </w:tc>
      </w:tr>
      <w:tr w:rsidR="008D702C" w:rsidRPr="008D702C" w14:paraId="1BC9681E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A94D2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FE9B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UT1 / Tarea 1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32A46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Acceder a libros</w:t>
            </w:r>
          </w:p>
        </w:tc>
      </w:tr>
      <w:tr w:rsidR="008D702C" w:rsidRPr="008D702C" w14:paraId="338D50F8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C1294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17CC7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UT2 / Tarea 2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C9CEE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Consultar libros</w:t>
            </w:r>
          </w:p>
        </w:tc>
      </w:tr>
      <w:tr w:rsidR="008D702C" w:rsidRPr="008D702C" w14:paraId="3A62D5A6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81355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A8A87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UT3 / Tarea 3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15767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Devolver libros</w:t>
            </w:r>
          </w:p>
        </w:tc>
      </w:tr>
      <w:tr w:rsidR="008D702C" w:rsidRPr="008D702C" w14:paraId="61A8E95E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02DD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9D604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UT4 / Tarea 4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4297F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Solicitar el libro</w:t>
            </w:r>
          </w:p>
        </w:tc>
      </w:tr>
      <w:tr w:rsidR="008D702C" w:rsidRPr="008D702C" w14:paraId="78681D92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9B49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AF4B8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UT5 / Tarea 5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B0F56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Localizar libro</w:t>
            </w:r>
          </w:p>
        </w:tc>
      </w:tr>
      <w:tr w:rsidR="008D702C" w:rsidRPr="008D702C" w14:paraId="66F2A097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3673E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CA372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UT6 / Tarea 6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711CD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Enviar el libro</w:t>
            </w:r>
          </w:p>
        </w:tc>
      </w:tr>
      <w:tr w:rsidR="008D702C" w:rsidRPr="008D702C" w14:paraId="4BE2C1B9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7A6C3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53B85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UT7 / Tarea 7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90508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Identificarse y acceder a la biblioteca</w:t>
            </w:r>
          </w:p>
        </w:tc>
      </w:tr>
      <w:tr w:rsidR="008D702C" w:rsidRPr="008D702C" w14:paraId="2C288CC7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EAA6D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CF7BA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UT8 / Tarea 8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89C7E" w14:textId="26ADB616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Depósito de un libro físico</w:t>
            </w:r>
          </w:p>
        </w:tc>
      </w:tr>
      <w:tr w:rsidR="008D702C" w:rsidRPr="008D702C" w14:paraId="440EA819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D83A3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FD9C8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UT9 / Tarea 8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2B821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Escaneo del libro físico</w:t>
            </w:r>
          </w:p>
        </w:tc>
      </w:tr>
      <w:tr w:rsidR="008D702C" w:rsidRPr="008D702C" w14:paraId="52825A4F" w14:textId="77777777" w:rsidTr="008D702C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3A652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04619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UT10 / Tarea 9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DEA4D" w14:textId="77777777" w:rsidR="008D702C" w:rsidRPr="008D702C" w:rsidRDefault="008D702C" w:rsidP="008D702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Gestión de inventario</w:t>
            </w:r>
          </w:p>
        </w:tc>
      </w:tr>
      <w:tr w:rsidR="00E557BF" w:rsidRPr="008D702C" w14:paraId="6973D417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F5B1E" w14:textId="116E4398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7869C" w14:textId="7FF7078F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UT11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10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DA20" w14:textId="48635157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Crear la interfaz de usuario para el terminal de acceso</w:t>
            </w:r>
          </w:p>
        </w:tc>
      </w:tr>
      <w:tr w:rsidR="00E557BF" w:rsidRPr="008D702C" w14:paraId="7BB23C3E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C67B9" w14:textId="2A4BD50C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3F73A" w14:textId="3679580E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UT12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11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4FCC" w14:textId="25344967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Desarrollar el software para el escaneo que identificará el libro y verificará el estado físico del libro</w:t>
            </w:r>
          </w:p>
        </w:tc>
      </w:tr>
      <w:tr w:rsidR="00E557BF" w:rsidRPr="008D702C" w14:paraId="7B9E3387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E0F87" w14:textId="4F25ABCE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6BBBC" w14:textId="6F9E1F6D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UT13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12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E15B" w14:textId="61F0C33E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Desarrollar el software que registra el préstamo, devolución y movimiento interno de los ejemplares</w:t>
            </w:r>
          </w:p>
        </w:tc>
      </w:tr>
      <w:tr w:rsidR="00E557BF" w:rsidRPr="008D702C" w14:paraId="306EE4DF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BA937" w14:textId="01F655E5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7A7D4" w14:textId="46802952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UT14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</w:t>
            </w:r>
            <w:r w:rsidR="00AF59FF">
              <w:rPr>
                <w:rFonts w:ascii="Aptos Narrow" w:eastAsia="Times New Roman" w:hAnsi="Aptos Narrow"/>
                <w:color w:val="000000"/>
                <w:lang w:eastAsia="es-ES"/>
              </w:rPr>
              <w:t>3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4BCE" w14:textId="6C7EFEA8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 interfaz de ejecución de reportes</w:t>
            </w:r>
          </w:p>
        </w:tc>
      </w:tr>
      <w:tr w:rsidR="00E557BF" w:rsidRPr="008D702C" w14:paraId="54FFF451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EF9FB" w14:textId="0518C15A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8EA26" w14:textId="199C798F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UT15 / </w:t>
            </w:r>
            <w:r w:rsidR="00AF59FF">
              <w:rPr>
                <w:rFonts w:ascii="Aptos Narrow" w:eastAsia="Times New Roman" w:hAnsi="Aptos Narrow"/>
                <w:color w:val="000000"/>
                <w:lang w:eastAsia="es-ES"/>
              </w:rPr>
              <w:t>Tarea 14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9715" w14:textId="5EFC6AC4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 Reporte de Frecuencia de Uso de Libros</w:t>
            </w:r>
          </w:p>
        </w:tc>
      </w:tr>
      <w:tr w:rsidR="00E557BF" w:rsidRPr="008D702C" w14:paraId="2FE3F0CA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CB2A5" w14:textId="1EF667E3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615E" w14:textId="182C2ABE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UT16 / </w:t>
            </w:r>
            <w:r w:rsidR="00AF59FF">
              <w:rPr>
                <w:rFonts w:ascii="Aptos Narrow" w:eastAsia="Times New Roman" w:hAnsi="Aptos Narrow"/>
                <w:color w:val="000000"/>
                <w:lang w:eastAsia="es-ES"/>
              </w:rPr>
              <w:t>Tarea 15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560D" w14:textId="1498C53C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reporte de Áreas Temáticas más consultadas</w:t>
            </w:r>
          </w:p>
        </w:tc>
      </w:tr>
      <w:tr w:rsidR="00E557BF" w:rsidRPr="008D702C" w14:paraId="2B9F7754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93479" w14:textId="0127F770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EDD8C" w14:textId="169ACACA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UT17 / </w:t>
            </w:r>
            <w:r w:rsidR="00AF59FF">
              <w:rPr>
                <w:rFonts w:ascii="Aptos Narrow" w:eastAsia="Times New Roman" w:hAnsi="Aptos Narrow"/>
                <w:color w:val="000000"/>
                <w:lang w:eastAsia="es-ES"/>
              </w:rPr>
              <w:t>Tarea 16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2AA8" w14:textId="43D35514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reporte de usuarios más activos</w:t>
            </w:r>
          </w:p>
        </w:tc>
      </w:tr>
      <w:tr w:rsidR="00E557BF" w:rsidRPr="008D702C" w14:paraId="57E66ECF" w14:textId="77777777" w:rsidTr="00E557BF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FB19494" w14:textId="05D0B03F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9DBB0B" w14:textId="1B68B27A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UT18 / </w:t>
            </w:r>
            <w:r w:rsidR="00AF59FF">
              <w:rPr>
                <w:rFonts w:ascii="Aptos Narrow" w:eastAsia="Times New Roman" w:hAnsi="Aptos Narrow"/>
                <w:color w:val="000000"/>
                <w:lang w:eastAsia="es-ES"/>
              </w:rPr>
              <w:t>Tarea 17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01D8791" w14:textId="1D73C8A5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reporte de disponibilidad de material</w:t>
            </w:r>
          </w:p>
        </w:tc>
      </w:tr>
      <w:tr w:rsidR="00E557BF" w:rsidRPr="008D702C" w14:paraId="406860BA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B55DC33" w14:textId="765FA8C5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CAR7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7ED51B6" w14:textId="1CF05354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UT1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9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18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664B45E" w14:textId="7DE51663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consulta de material bibliográfico</w:t>
            </w:r>
          </w:p>
        </w:tc>
      </w:tr>
      <w:tr w:rsidR="00E557BF" w:rsidRPr="008D702C" w14:paraId="36F3D075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3D8FD9" w14:textId="22DDBD10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CAR7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0C45A36" w14:textId="020ED39F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20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19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7C5B66A" w14:textId="5898D9DC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Creación del formulario de consulta de material bibliográfico</w:t>
            </w:r>
          </w:p>
        </w:tc>
      </w:tr>
      <w:tr w:rsidR="00E557BF" w:rsidRPr="008D702C" w14:paraId="55C323AC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EF453A6" w14:textId="02A87AB3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E39F5BF" w14:textId="1FDD0C48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21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20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09596B4" w14:textId="7AEABD89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políticas de préstamo</w:t>
            </w:r>
          </w:p>
        </w:tc>
      </w:tr>
      <w:tr w:rsidR="00E557BF" w:rsidRPr="008D702C" w14:paraId="6292C50A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958DC84" w14:textId="450C34CB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1109595" w14:textId="3E788CEB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22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21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44768F8" w14:textId="1A763133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la definición de políticas de préstamo</w:t>
            </w:r>
          </w:p>
        </w:tc>
      </w:tr>
      <w:tr w:rsidR="00E557BF" w:rsidRPr="008D702C" w14:paraId="01C78417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5CC8FE0" w14:textId="6D51174C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3B839E0" w14:textId="000311E1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23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22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D911460" w14:textId="434A31E4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Creación del formulario de definición de políticas de préstamo.</w:t>
            </w:r>
          </w:p>
        </w:tc>
      </w:tr>
      <w:tr w:rsidR="00E557BF" w:rsidRPr="008D702C" w14:paraId="4D704B47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1165901" w14:textId="6A85F28B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16141B8" w14:textId="7D6931E1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24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23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B231F30" w14:textId="1068D2CB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bloqueo temporal de usuarios reincidentes.</w:t>
            </w:r>
          </w:p>
        </w:tc>
      </w:tr>
      <w:tr w:rsidR="00E557BF" w:rsidRPr="008D702C" w14:paraId="12A1E759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3C120E8" w14:textId="0CE4B710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3181C8D" w14:textId="4A835624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25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24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F0C36DE" w14:textId="206B7CDB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el bloqueo temporal de usuarios reincidentes.</w:t>
            </w:r>
          </w:p>
        </w:tc>
      </w:tr>
      <w:tr w:rsidR="00E557BF" w:rsidRPr="008D702C" w14:paraId="3FFA56D4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2030304" w14:textId="3004578C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8979696" w14:textId="232563DC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26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25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A789BB6" w14:textId="56A19F7F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bloqueo temporal de usuarios reincidentes.</w:t>
            </w:r>
          </w:p>
        </w:tc>
      </w:tr>
      <w:tr w:rsidR="00E557BF" w:rsidRPr="008D702C" w14:paraId="24058F84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93EA9E8" w14:textId="4D3C4FCF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408EA3F" w14:textId="7C0A9156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27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26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50F38DF" w14:textId="11709EFC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proceso de envío de notificaciones automáticas sobre devoluciones</w:t>
            </w:r>
          </w:p>
        </w:tc>
      </w:tr>
      <w:tr w:rsidR="00E557BF" w:rsidRPr="008D702C" w14:paraId="2FE7150D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76F52FF" w14:textId="1B465E78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lastRenderedPageBreak/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4CFBD7A" w14:textId="2D18F0A7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28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27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0A4DE0A" w14:textId="288FE6D7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consulta de notificaciones enviadas.</w:t>
            </w:r>
          </w:p>
        </w:tc>
      </w:tr>
      <w:tr w:rsidR="00E557BF" w:rsidRPr="008D702C" w14:paraId="1FDC0330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546D9C1" w14:textId="0305C304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A1C9915" w14:textId="343CA938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29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28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629778C" w14:textId="33978FE9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consulta de notificaciones enviadas.</w:t>
            </w:r>
          </w:p>
        </w:tc>
      </w:tr>
      <w:tr w:rsidR="00E557BF" w:rsidRPr="008D702C" w14:paraId="6D1EC5CD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241A636" w14:textId="71A50D6E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B924C58" w14:textId="6AB01A04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30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29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87A702" w14:textId="5878B443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solicitud de asistencia remota.</w:t>
            </w:r>
          </w:p>
        </w:tc>
      </w:tr>
      <w:tr w:rsidR="00E557BF" w:rsidRPr="008D702C" w14:paraId="116C5348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D11120A" w14:textId="43B66B9E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2EDBC22" w14:textId="7B473BDC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31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30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574E86" w14:textId="29A84748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el formulario de solicitud de asistencia remota.</w:t>
            </w:r>
          </w:p>
        </w:tc>
      </w:tr>
      <w:tr w:rsidR="00E557BF" w:rsidRPr="008D702C" w14:paraId="06F96178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E2F7DF9" w14:textId="484B6D6E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F008CB5" w14:textId="4BB4CEA3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32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31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322BEAB" w14:textId="37C35FEF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solicitud de asistencia remota.</w:t>
            </w:r>
          </w:p>
        </w:tc>
      </w:tr>
      <w:tr w:rsidR="00E557BF" w:rsidRPr="008D702C" w14:paraId="7944FB15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48B596E" w14:textId="10B1F76C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0F294B2" w14:textId="7C4079E5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33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32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3F524B" w14:textId="5D44384D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formulario de asistencia remota.</w:t>
            </w:r>
          </w:p>
        </w:tc>
      </w:tr>
      <w:tr w:rsidR="00E557BF" w:rsidRPr="008D702C" w14:paraId="25B223E6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2A4298" w14:textId="166D9146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0497F1B" w14:textId="1E439876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34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33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E9E305C" w14:textId="1D30D211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Diseño del modelo de datos para el formulario de asistencia remota.</w:t>
            </w:r>
          </w:p>
        </w:tc>
      </w:tr>
      <w:tr w:rsidR="00E557BF" w:rsidRPr="008D702C" w14:paraId="599563E8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DD0C151" w14:textId="046AF643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C950342" w14:textId="0770C67D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35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34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AAFC14" w14:textId="74F7A5D2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formulario de asistencia remota.</w:t>
            </w:r>
          </w:p>
        </w:tc>
      </w:tr>
      <w:tr w:rsidR="00E557BF" w:rsidRPr="008D702C" w14:paraId="7CE9FED9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DCC40D7" w14:textId="160D3C08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CAR10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FE03480" w14:textId="76CC318D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36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35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74AD56A" w14:textId="5BA16CB6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 los estándares de integración con sistemas externos.</w:t>
            </w:r>
          </w:p>
        </w:tc>
      </w:tr>
      <w:tr w:rsidR="00E557BF" w:rsidRPr="008D702C" w14:paraId="382D63E9" w14:textId="77777777" w:rsidTr="00671FDE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1751611" w14:textId="18158173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CAR10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3DC6DAE" w14:textId="5C7F3551" w:rsidR="00E557BF" w:rsidRPr="008D702C" w:rsidRDefault="00AF59F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37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36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A688E72" w14:textId="5AD47308" w:rsidR="00E557BF" w:rsidRPr="008D702C" w:rsidRDefault="00E557BF" w:rsidP="00E557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API de integración.</w:t>
            </w:r>
          </w:p>
        </w:tc>
      </w:tr>
    </w:tbl>
    <w:p w14:paraId="2A87F1E4" w14:textId="77777777" w:rsidR="00276B5D" w:rsidRDefault="00276B5D" w:rsidP="005A0A19"/>
    <w:p w14:paraId="0CB2C4C9" w14:textId="7716B26E" w:rsidR="003B7264" w:rsidRDefault="00904CCC" w:rsidP="00D41D25">
      <w:pPr>
        <w:pStyle w:val="Ttulo1"/>
        <w:numPr>
          <w:ilvl w:val="0"/>
          <w:numId w:val="3"/>
        </w:numPr>
      </w:pPr>
      <w:bookmarkStart w:id="17" w:name="_Toc207978668"/>
      <w:r>
        <w:t>SPRINT</w:t>
      </w:r>
      <w:r w:rsidR="009B232B">
        <w:t>S</w:t>
      </w:r>
      <w:r w:rsidR="00B13CB6">
        <w:t xml:space="preserve"> </w:t>
      </w:r>
      <w:r w:rsidR="00B13CB6" w:rsidRPr="00B13CB6">
        <w:t>(Ciclos de Desarrollo)</w:t>
      </w:r>
      <w:r w:rsidR="00A74EF9">
        <w:t xml:space="preserve"> - </w:t>
      </w:r>
      <w:r w:rsidR="00A74EF9" w:rsidRPr="00A74EF9">
        <w:t xml:space="preserve">Cada Sprint </w:t>
      </w:r>
      <w:r w:rsidR="007338F2">
        <w:t xml:space="preserve">puede </w:t>
      </w:r>
      <w:r w:rsidR="00A74EF9" w:rsidRPr="00A74EF9">
        <w:t>t</w:t>
      </w:r>
      <w:r w:rsidR="007338F2">
        <w:t>ener</w:t>
      </w:r>
      <w:r w:rsidR="00A74EF9" w:rsidRPr="00A74EF9">
        <w:t xml:space="preserve"> una duración </w:t>
      </w:r>
      <w:r w:rsidR="00A74EF9">
        <w:t xml:space="preserve">de </w:t>
      </w:r>
      <w:r w:rsidR="00A74EF9" w:rsidRPr="00A74EF9">
        <w:t>2 a 4 semanas.</w:t>
      </w:r>
      <w:bookmarkEnd w:id="17"/>
    </w:p>
    <w:p w14:paraId="48F9150D" w14:textId="77777777" w:rsidR="006B5114" w:rsidRDefault="006B5114" w:rsidP="006B5114">
      <w:pPr>
        <w:spacing w:after="0"/>
      </w:pPr>
    </w:p>
    <w:p w14:paraId="0BDC2F1A" w14:textId="48DF7DB3" w:rsidR="006B5114" w:rsidRPr="00D54611" w:rsidRDefault="006B5114" w:rsidP="00D54611">
      <w:pPr>
        <w:spacing w:after="0"/>
        <w:ind w:left="360"/>
        <w:jc w:val="both"/>
        <w:rPr>
          <w:b/>
          <w:bCs/>
        </w:rPr>
      </w:pPr>
      <w:r w:rsidRPr="00D54611">
        <w:rPr>
          <w:b/>
          <w:bCs/>
        </w:rPr>
        <w:t xml:space="preserve">Sprint </w:t>
      </w:r>
      <w:proofErr w:type="spellStart"/>
      <w:r w:rsidRPr="00D54611">
        <w:rPr>
          <w:b/>
          <w:bCs/>
        </w:rPr>
        <w:t>Planning</w:t>
      </w:r>
      <w:proofErr w:type="spellEnd"/>
      <w:r w:rsidRPr="00D54611">
        <w:rPr>
          <w:b/>
          <w:bCs/>
        </w:rPr>
        <w:t xml:space="preserve"> (Planificación del Sprint):</w:t>
      </w:r>
      <w:r w:rsidR="00D54611" w:rsidRPr="00D54611">
        <w:rPr>
          <w:b/>
          <w:bCs/>
        </w:rPr>
        <w:t xml:space="preserve"> </w:t>
      </w:r>
      <w:r>
        <w:t xml:space="preserve">El equipo selecciona las </w:t>
      </w:r>
      <w:r w:rsidR="00D54611">
        <w:t xml:space="preserve">características con sus </w:t>
      </w:r>
      <w:r>
        <w:t xml:space="preserve">historias de usuario con sus tareas </w:t>
      </w:r>
      <w:r w:rsidR="00D54611">
        <w:t xml:space="preserve">vinculadas </w:t>
      </w:r>
      <w:r>
        <w:t xml:space="preserve">de mayor prioridad del </w:t>
      </w:r>
      <w:proofErr w:type="spellStart"/>
      <w:r>
        <w:t>Product</w:t>
      </w:r>
      <w:proofErr w:type="spellEnd"/>
      <w:r>
        <w:t xml:space="preserve"> Backlog.</w:t>
      </w:r>
    </w:p>
    <w:p w14:paraId="21C9ECA1" w14:textId="77777777" w:rsidR="006B5114" w:rsidRDefault="006B5114" w:rsidP="00D54611">
      <w:pPr>
        <w:spacing w:after="0"/>
        <w:ind w:left="360"/>
        <w:jc w:val="both"/>
      </w:pPr>
    </w:p>
    <w:p w14:paraId="5A87A564" w14:textId="312A5EF1" w:rsidR="006B5114" w:rsidRDefault="006B5114" w:rsidP="00D54611">
      <w:pPr>
        <w:spacing w:after="0"/>
        <w:ind w:left="360"/>
        <w:jc w:val="both"/>
      </w:pPr>
      <w:r w:rsidRPr="006B5114">
        <w:rPr>
          <w:b/>
          <w:bCs/>
        </w:rPr>
        <w:t>Objetivo del Sprint:</w:t>
      </w:r>
      <w:r>
        <w:t xml:space="preserve"> Crear un producto de la gestión de préstamos y devoluciones, permitiendo la devolución a través del quiosco y la gestión básica de la base de datos de libros.</w:t>
      </w:r>
    </w:p>
    <w:p w14:paraId="1DF26387" w14:textId="77777777" w:rsidR="006B5114" w:rsidRDefault="006B5114" w:rsidP="00D54611">
      <w:pPr>
        <w:spacing w:after="0"/>
        <w:ind w:left="360"/>
        <w:jc w:val="both"/>
      </w:pPr>
    </w:p>
    <w:p w14:paraId="1DFDD409" w14:textId="6E1C69B4" w:rsidR="006B5114" w:rsidRPr="00D54611" w:rsidRDefault="006B5114" w:rsidP="00D54611">
      <w:pPr>
        <w:spacing w:after="0"/>
        <w:ind w:left="360"/>
        <w:jc w:val="both"/>
        <w:rPr>
          <w:b/>
          <w:bCs/>
        </w:rPr>
      </w:pPr>
      <w:proofErr w:type="spellStart"/>
      <w:r w:rsidRPr="00D54611">
        <w:rPr>
          <w:b/>
          <w:bCs/>
        </w:rPr>
        <w:t>Daily</w:t>
      </w:r>
      <w:proofErr w:type="spellEnd"/>
      <w:r w:rsidRPr="00D54611">
        <w:rPr>
          <w:b/>
          <w:bCs/>
        </w:rPr>
        <w:t xml:space="preserve"> Scrum (Reunión Diaria):</w:t>
      </w:r>
      <w:r w:rsidR="00D54611">
        <w:rPr>
          <w:b/>
          <w:bCs/>
        </w:rPr>
        <w:t xml:space="preserve"> </w:t>
      </w:r>
      <w:r>
        <w:t>Cada día, el equipo se reúne por 15 minutos.</w:t>
      </w:r>
    </w:p>
    <w:p w14:paraId="2DBC1FBB" w14:textId="77777777" w:rsidR="006B5114" w:rsidRDefault="006B5114" w:rsidP="00D54611">
      <w:pPr>
        <w:spacing w:after="0"/>
        <w:ind w:left="360"/>
        <w:jc w:val="both"/>
      </w:pPr>
    </w:p>
    <w:p w14:paraId="4BA72E92" w14:textId="38B30F76" w:rsidR="006B5114" w:rsidRPr="00D54611" w:rsidRDefault="006B5114" w:rsidP="00D54611">
      <w:pPr>
        <w:spacing w:after="0"/>
        <w:ind w:left="360"/>
        <w:jc w:val="both"/>
        <w:rPr>
          <w:b/>
          <w:bCs/>
        </w:rPr>
      </w:pPr>
      <w:r w:rsidRPr="00D54611">
        <w:rPr>
          <w:b/>
          <w:bCs/>
        </w:rPr>
        <w:t xml:space="preserve">Sprint </w:t>
      </w:r>
      <w:proofErr w:type="spellStart"/>
      <w:r w:rsidRPr="00D54611">
        <w:rPr>
          <w:b/>
          <w:bCs/>
        </w:rPr>
        <w:t>Review</w:t>
      </w:r>
      <w:proofErr w:type="spellEnd"/>
      <w:r w:rsidRPr="00D54611">
        <w:rPr>
          <w:b/>
          <w:bCs/>
        </w:rPr>
        <w:t xml:space="preserve"> (Revisión del Sprint):</w:t>
      </w:r>
      <w:r w:rsidR="00D54611" w:rsidRPr="00D54611">
        <w:rPr>
          <w:b/>
          <w:bCs/>
        </w:rPr>
        <w:t xml:space="preserve"> </w:t>
      </w:r>
      <w:r>
        <w:t>Al final del Sprint, el equipo demuestra las funcionalidades</w:t>
      </w:r>
      <w:r w:rsidR="00D54611">
        <w:t>.</w:t>
      </w:r>
    </w:p>
    <w:p w14:paraId="13F3DD99" w14:textId="77777777" w:rsidR="00D54611" w:rsidRDefault="00D54611" w:rsidP="00D54611">
      <w:pPr>
        <w:spacing w:after="0"/>
        <w:ind w:left="360"/>
        <w:jc w:val="both"/>
      </w:pPr>
    </w:p>
    <w:p w14:paraId="4587038E" w14:textId="55C22435" w:rsidR="006B5114" w:rsidRDefault="006B5114" w:rsidP="00D54611">
      <w:pPr>
        <w:spacing w:after="0"/>
        <w:ind w:left="360"/>
        <w:jc w:val="both"/>
      </w:pPr>
      <w:r w:rsidRPr="00D54611">
        <w:rPr>
          <w:b/>
          <w:bCs/>
        </w:rPr>
        <w:t>Demostración:</w:t>
      </w:r>
      <w:r>
        <w:t xml:space="preserve"> El equipo muestra el quiosco de devolución funcionando, escaneando un libro y actualizando su estado en la base de datos.</w:t>
      </w:r>
    </w:p>
    <w:p w14:paraId="339F45EA" w14:textId="77777777" w:rsidR="00D54611" w:rsidRDefault="00D54611" w:rsidP="00D54611">
      <w:pPr>
        <w:spacing w:after="0"/>
        <w:ind w:left="360"/>
        <w:jc w:val="both"/>
      </w:pPr>
    </w:p>
    <w:p w14:paraId="734206DD" w14:textId="36DF47C5" w:rsidR="006B5114" w:rsidRDefault="006B5114" w:rsidP="00D54611">
      <w:pPr>
        <w:spacing w:after="0"/>
        <w:ind w:left="360"/>
        <w:jc w:val="both"/>
      </w:pPr>
      <w:proofErr w:type="spellStart"/>
      <w:r w:rsidRPr="00D54611">
        <w:rPr>
          <w:b/>
          <w:bCs/>
        </w:rPr>
        <w:t>Feedback</w:t>
      </w:r>
      <w:proofErr w:type="spellEnd"/>
      <w:r w:rsidRPr="00D54611">
        <w:rPr>
          <w:b/>
          <w:bCs/>
        </w:rPr>
        <w:t>:</w:t>
      </w:r>
      <w:r>
        <w:t xml:space="preserve"> Los </w:t>
      </w:r>
      <w:proofErr w:type="spellStart"/>
      <w:r>
        <w:t>stakeholders</w:t>
      </w:r>
      <w:proofErr w:type="spellEnd"/>
      <w:r>
        <w:t xml:space="preserve"> (</w:t>
      </w:r>
      <w:r w:rsidR="007E3C3A">
        <w:t>jefe</w:t>
      </w:r>
      <w:r>
        <w:t xml:space="preserve"> de Biblioteca, estudiantes) ofrecen comentarios sobre la funcionalidad.</w:t>
      </w:r>
    </w:p>
    <w:p w14:paraId="470E4DD6" w14:textId="77777777" w:rsidR="006B5114" w:rsidRDefault="006B5114" w:rsidP="006B5114">
      <w:pPr>
        <w:spacing w:after="0"/>
      </w:pPr>
    </w:p>
    <w:p w14:paraId="51E476CF" w14:textId="01EC682A" w:rsidR="00D54611" w:rsidRPr="00983144" w:rsidRDefault="008E6754" w:rsidP="00D41D25">
      <w:pPr>
        <w:pStyle w:val="Ttulo2"/>
        <w:numPr>
          <w:ilvl w:val="1"/>
          <w:numId w:val="1"/>
        </w:numPr>
        <w:spacing w:before="0"/>
        <w:rPr>
          <w:rStyle w:val="nfasisintenso"/>
          <w:rFonts w:ascii="Cambria" w:hAnsi="Cambria"/>
          <w:b/>
          <w:bCs/>
          <w:color w:val="365F91"/>
          <w:szCs w:val="24"/>
        </w:rPr>
      </w:pPr>
      <w:r w:rsidRPr="00983144">
        <w:rPr>
          <w:rStyle w:val="nfasisintenso"/>
          <w:rFonts w:ascii="Cambria" w:hAnsi="Cambria"/>
          <w:b/>
          <w:bCs/>
          <w:color w:val="365F91"/>
          <w:szCs w:val="24"/>
        </w:rPr>
        <w:t xml:space="preserve"> </w:t>
      </w:r>
      <w:bookmarkStart w:id="18" w:name="_Toc207978669"/>
      <w:r w:rsidR="00D54611" w:rsidRPr="00983144">
        <w:rPr>
          <w:rStyle w:val="nfasisintenso"/>
          <w:rFonts w:ascii="Cambria" w:hAnsi="Cambria"/>
          <w:b/>
          <w:bCs/>
          <w:color w:val="365F91"/>
          <w:szCs w:val="24"/>
        </w:rPr>
        <w:t>Sprint 1: Acceso</w:t>
      </w:r>
      <w:r w:rsidR="008D0221">
        <w:rPr>
          <w:rStyle w:val="nfasisintenso"/>
          <w:rFonts w:ascii="Cambria" w:hAnsi="Cambria"/>
          <w:b/>
          <w:bCs/>
          <w:color w:val="365F91"/>
          <w:szCs w:val="24"/>
        </w:rPr>
        <w:t xml:space="preserve"> </w:t>
      </w:r>
      <w:r w:rsidR="008D0221" w:rsidRPr="008D0221">
        <w:rPr>
          <w:rStyle w:val="nfasisintenso"/>
          <w:rFonts w:ascii="Cambria" w:hAnsi="Cambria"/>
          <w:b/>
          <w:bCs/>
          <w:color w:val="365F91"/>
          <w:szCs w:val="24"/>
        </w:rPr>
        <w:t>básic</w:t>
      </w:r>
      <w:r w:rsidR="008D0221">
        <w:rPr>
          <w:rStyle w:val="nfasisintenso"/>
          <w:rFonts w:ascii="Cambria" w:hAnsi="Cambria"/>
          <w:b/>
          <w:bCs/>
          <w:color w:val="365F91"/>
          <w:szCs w:val="24"/>
        </w:rPr>
        <w:t>o</w:t>
      </w:r>
      <w:r w:rsidR="008D0221" w:rsidRPr="008D0221">
        <w:rPr>
          <w:rStyle w:val="nfasisintenso"/>
          <w:rFonts w:ascii="Cambria" w:hAnsi="Cambria"/>
          <w:b/>
          <w:bCs/>
          <w:color w:val="365F91"/>
          <w:szCs w:val="24"/>
        </w:rPr>
        <w:t xml:space="preserve"> de libros</w:t>
      </w:r>
      <w:r w:rsidR="00DF43A6" w:rsidRPr="00983144">
        <w:rPr>
          <w:rStyle w:val="nfasisintenso"/>
          <w:rFonts w:ascii="Cambria" w:hAnsi="Cambria"/>
          <w:b/>
          <w:bCs/>
          <w:color w:val="365F91"/>
          <w:szCs w:val="24"/>
        </w:rPr>
        <w:t xml:space="preserve"> </w:t>
      </w:r>
      <w:r w:rsidR="001E0316">
        <w:rPr>
          <w:rStyle w:val="nfasisintenso"/>
          <w:rFonts w:ascii="Cambria" w:hAnsi="Cambria"/>
          <w:b/>
          <w:bCs/>
          <w:color w:val="365F91"/>
          <w:szCs w:val="24"/>
        </w:rPr>
        <w:t xml:space="preserve">– duración </w:t>
      </w:r>
      <w:r w:rsidR="00DF43A6" w:rsidRPr="00983144">
        <w:rPr>
          <w:rStyle w:val="nfasisintenso"/>
          <w:rFonts w:ascii="Cambria" w:hAnsi="Cambria"/>
          <w:b/>
          <w:bCs/>
          <w:color w:val="365F91"/>
          <w:szCs w:val="24"/>
        </w:rPr>
        <w:t>2 semanas</w:t>
      </w:r>
      <w:bookmarkEnd w:id="18"/>
    </w:p>
    <w:p w14:paraId="359F2E45" w14:textId="77777777" w:rsidR="00DF43A6" w:rsidRPr="00DF43A6" w:rsidRDefault="00DF43A6" w:rsidP="00DF43A6"/>
    <w:p w14:paraId="7AEC840D" w14:textId="5E92D8FD" w:rsidR="008E6754" w:rsidRPr="008E6754" w:rsidRDefault="008E6754" w:rsidP="008E6754">
      <w:pPr>
        <w:spacing w:after="0"/>
        <w:ind w:left="360"/>
      </w:pPr>
      <w:r w:rsidRPr="008E6754">
        <w:rPr>
          <w:b/>
          <w:bCs/>
        </w:rPr>
        <w:t>Objetivo del Sprint 1:</w:t>
      </w:r>
      <w:r w:rsidRPr="008E6754">
        <w:t xml:space="preserve"> Permitir el acceso de usuarios a la biblioteca y la consulta básica del catálogo</w:t>
      </w:r>
    </w:p>
    <w:p w14:paraId="554CB675" w14:textId="77777777" w:rsidR="008E6754" w:rsidRPr="008E6754" w:rsidRDefault="008E6754" w:rsidP="008E6754"/>
    <w:tbl>
      <w:tblPr>
        <w:tblStyle w:val="Tablaconcuadrcula"/>
        <w:tblW w:w="10435" w:type="dxa"/>
        <w:jc w:val="center"/>
        <w:tblLook w:val="04A0" w:firstRow="1" w:lastRow="0" w:firstColumn="1" w:lastColumn="0" w:noHBand="0" w:noVBand="1"/>
      </w:tblPr>
      <w:tblGrid>
        <w:gridCol w:w="1885"/>
        <w:gridCol w:w="2160"/>
        <w:gridCol w:w="4500"/>
        <w:gridCol w:w="1890"/>
      </w:tblGrid>
      <w:tr w:rsidR="008E6754" w:rsidRPr="00B13CB6" w14:paraId="036D630F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4BFCEAF8" w14:textId="77777777" w:rsidR="008E6754" w:rsidRPr="00B13CB6" w:rsidRDefault="008E6754" w:rsidP="00777B4E">
            <w:pPr>
              <w:spacing w:after="0"/>
              <w:rPr>
                <w:b/>
                <w:bCs/>
              </w:rPr>
            </w:pPr>
            <w:r w:rsidRPr="00B13CB6">
              <w:rPr>
                <w:b/>
                <w:bCs/>
              </w:rPr>
              <w:lastRenderedPageBreak/>
              <w:t>CARACTERISTICAS</w:t>
            </w:r>
          </w:p>
        </w:tc>
        <w:tc>
          <w:tcPr>
            <w:tcW w:w="2160" w:type="dxa"/>
            <w:noWrap/>
            <w:hideMark/>
          </w:tcPr>
          <w:p w14:paraId="40CEFAC5" w14:textId="77777777" w:rsidR="008E6754" w:rsidRPr="00B13CB6" w:rsidRDefault="008E6754" w:rsidP="00777B4E">
            <w:pPr>
              <w:spacing w:after="0"/>
              <w:rPr>
                <w:b/>
                <w:bCs/>
              </w:rPr>
            </w:pPr>
            <w:r w:rsidRPr="00B13CB6">
              <w:rPr>
                <w:b/>
                <w:bCs/>
              </w:rPr>
              <w:t>HISTORIAS / TAREAS</w:t>
            </w:r>
          </w:p>
        </w:tc>
        <w:tc>
          <w:tcPr>
            <w:tcW w:w="4500" w:type="dxa"/>
            <w:noWrap/>
            <w:hideMark/>
          </w:tcPr>
          <w:p w14:paraId="5F7726C4" w14:textId="77777777" w:rsidR="008E6754" w:rsidRPr="00B13CB6" w:rsidRDefault="008E6754" w:rsidP="00777B4E">
            <w:pPr>
              <w:spacing w:after="0"/>
              <w:rPr>
                <w:b/>
                <w:bCs/>
              </w:rPr>
            </w:pPr>
            <w:r w:rsidRPr="00B13CB6">
              <w:rPr>
                <w:b/>
                <w:bCs/>
              </w:rPr>
              <w:t>NOMBRE UT / NOMBRE Tarea</w:t>
            </w:r>
          </w:p>
        </w:tc>
        <w:tc>
          <w:tcPr>
            <w:tcW w:w="1890" w:type="dxa"/>
            <w:noWrap/>
            <w:hideMark/>
          </w:tcPr>
          <w:p w14:paraId="791706D0" w14:textId="77777777" w:rsidR="008E6754" w:rsidRPr="00B13CB6" w:rsidRDefault="008E6754" w:rsidP="00777B4E">
            <w:pPr>
              <w:spacing w:after="0"/>
              <w:rPr>
                <w:b/>
                <w:bCs/>
              </w:rPr>
            </w:pPr>
            <w:r w:rsidRPr="00B13CB6">
              <w:rPr>
                <w:b/>
                <w:bCs/>
              </w:rPr>
              <w:t>ESTIMACION - HH</w:t>
            </w:r>
          </w:p>
        </w:tc>
      </w:tr>
      <w:tr w:rsidR="008E6754" w:rsidRPr="00B13CB6" w14:paraId="36E81F19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167DF5EB" w14:textId="77777777" w:rsidR="008E6754" w:rsidRPr="00B13CB6" w:rsidRDefault="008E6754" w:rsidP="00777B4E">
            <w:pPr>
              <w:spacing w:after="0"/>
            </w:pPr>
            <w:r w:rsidRPr="00B13CB6">
              <w:t>CAR1</w:t>
            </w:r>
          </w:p>
        </w:tc>
        <w:tc>
          <w:tcPr>
            <w:tcW w:w="2160" w:type="dxa"/>
            <w:noWrap/>
            <w:hideMark/>
          </w:tcPr>
          <w:p w14:paraId="794FE613" w14:textId="77777777" w:rsidR="008E6754" w:rsidRPr="00B13CB6" w:rsidRDefault="008E6754" w:rsidP="00777B4E">
            <w:pPr>
              <w:spacing w:after="0"/>
            </w:pPr>
            <w:r w:rsidRPr="00B13CB6">
              <w:t>UT1 / Tarea 1</w:t>
            </w:r>
          </w:p>
        </w:tc>
        <w:tc>
          <w:tcPr>
            <w:tcW w:w="4500" w:type="dxa"/>
            <w:noWrap/>
            <w:hideMark/>
          </w:tcPr>
          <w:p w14:paraId="093A5F77" w14:textId="41B820A3" w:rsidR="008E6754" w:rsidRPr="00B13CB6" w:rsidRDefault="008E6754" w:rsidP="00777B4E">
            <w:pPr>
              <w:spacing w:after="0"/>
            </w:pPr>
            <w:r w:rsidRPr="00B13CB6">
              <w:t>Acceder a libros</w:t>
            </w:r>
            <w:r>
              <w:t xml:space="preserve"> </w:t>
            </w:r>
          </w:p>
        </w:tc>
        <w:tc>
          <w:tcPr>
            <w:tcW w:w="1890" w:type="dxa"/>
            <w:noWrap/>
            <w:hideMark/>
          </w:tcPr>
          <w:p w14:paraId="1F6D15C0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10</w:t>
            </w:r>
          </w:p>
        </w:tc>
      </w:tr>
      <w:tr w:rsidR="008E6754" w:rsidRPr="00B13CB6" w14:paraId="18541073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01FDCC57" w14:textId="77777777" w:rsidR="008E6754" w:rsidRPr="00B13CB6" w:rsidRDefault="008E6754" w:rsidP="00777B4E">
            <w:pPr>
              <w:spacing w:after="0"/>
            </w:pPr>
            <w:r w:rsidRPr="00B13CB6">
              <w:t>CAR1</w:t>
            </w:r>
          </w:p>
        </w:tc>
        <w:tc>
          <w:tcPr>
            <w:tcW w:w="2160" w:type="dxa"/>
            <w:noWrap/>
            <w:hideMark/>
          </w:tcPr>
          <w:p w14:paraId="0094D94F" w14:textId="77777777" w:rsidR="008E6754" w:rsidRPr="00B13CB6" w:rsidRDefault="008E6754" w:rsidP="00777B4E">
            <w:pPr>
              <w:spacing w:after="0"/>
            </w:pPr>
            <w:r w:rsidRPr="00B13CB6">
              <w:t>UT2 / Tarea 2</w:t>
            </w:r>
          </w:p>
        </w:tc>
        <w:tc>
          <w:tcPr>
            <w:tcW w:w="4500" w:type="dxa"/>
            <w:noWrap/>
            <w:hideMark/>
          </w:tcPr>
          <w:p w14:paraId="69616BEA" w14:textId="4950038E" w:rsidR="008E6754" w:rsidRPr="00B13CB6" w:rsidRDefault="008E6754" w:rsidP="00777B4E">
            <w:pPr>
              <w:spacing w:after="0"/>
            </w:pPr>
            <w:r w:rsidRPr="00B13CB6">
              <w:t xml:space="preserve">Consultar libros </w:t>
            </w:r>
          </w:p>
        </w:tc>
        <w:tc>
          <w:tcPr>
            <w:tcW w:w="1890" w:type="dxa"/>
            <w:noWrap/>
            <w:hideMark/>
          </w:tcPr>
          <w:p w14:paraId="5975D408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9</w:t>
            </w:r>
          </w:p>
        </w:tc>
      </w:tr>
      <w:tr w:rsidR="008E6754" w:rsidRPr="00B13CB6" w14:paraId="4CFB2398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6C07C193" w14:textId="77777777" w:rsidR="008E6754" w:rsidRPr="00B13CB6" w:rsidRDefault="008E6754" w:rsidP="00777B4E">
            <w:pPr>
              <w:spacing w:after="0"/>
            </w:pPr>
            <w:r w:rsidRPr="00B13CB6">
              <w:t>CAR1</w:t>
            </w:r>
          </w:p>
        </w:tc>
        <w:tc>
          <w:tcPr>
            <w:tcW w:w="2160" w:type="dxa"/>
            <w:noWrap/>
            <w:hideMark/>
          </w:tcPr>
          <w:p w14:paraId="009A0E48" w14:textId="77777777" w:rsidR="008E6754" w:rsidRPr="00B13CB6" w:rsidRDefault="008E6754" w:rsidP="00777B4E">
            <w:pPr>
              <w:spacing w:after="0"/>
            </w:pPr>
            <w:r w:rsidRPr="00B13CB6">
              <w:t>UT3 / Tarea 3</w:t>
            </w:r>
          </w:p>
        </w:tc>
        <w:tc>
          <w:tcPr>
            <w:tcW w:w="4500" w:type="dxa"/>
            <w:noWrap/>
            <w:hideMark/>
          </w:tcPr>
          <w:p w14:paraId="31228698" w14:textId="1DA53AFA" w:rsidR="008E6754" w:rsidRPr="00B13CB6" w:rsidRDefault="008E6754" w:rsidP="00777B4E">
            <w:pPr>
              <w:spacing w:after="0"/>
            </w:pPr>
            <w:r w:rsidRPr="00B13CB6">
              <w:t xml:space="preserve">Devolver libros </w:t>
            </w:r>
          </w:p>
        </w:tc>
        <w:tc>
          <w:tcPr>
            <w:tcW w:w="1890" w:type="dxa"/>
            <w:noWrap/>
            <w:hideMark/>
          </w:tcPr>
          <w:p w14:paraId="14925608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10</w:t>
            </w:r>
          </w:p>
        </w:tc>
      </w:tr>
      <w:tr w:rsidR="008E6754" w:rsidRPr="00B13CB6" w14:paraId="7358B51C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599166A1" w14:textId="77777777" w:rsidR="008E6754" w:rsidRPr="00B13CB6" w:rsidRDefault="008E6754" w:rsidP="00777B4E">
            <w:pPr>
              <w:spacing w:after="0"/>
            </w:pPr>
            <w:r w:rsidRPr="00B13CB6">
              <w:t>CAR2</w:t>
            </w:r>
          </w:p>
        </w:tc>
        <w:tc>
          <w:tcPr>
            <w:tcW w:w="2160" w:type="dxa"/>
            <w:noWrap/>
            <w:hideMark/>
          </w:tcPr>
          <w:p w14:paraId="3A1B1FEE" w14:textId="77777777" w:rsidR="008E6754" w:rsidRPr="00B13CB6" w:rsidRDefault="008E6754" w:rsidP="00777B4E">
            <w:pPr>
              <w:spacing w:after="0"/>
            </w:pPr>
            <w:r w:rsidRPr="00B13CB6">
              <w:t>UT4 / Tarea 4</w:t>
            </w:r>
          </w:p>
        </w:tc>
        <w:tc>
          <w:tcPr>
            <w:tcW w:w="4500" w:type="dxa"/>
            <w:noWrap/>
            <w:hideMark/>
          </w:tcPr>
          <w:p w14:paraId="3DA4C773" w14:textId="66D43ADF" w:rsidR="008E6754" w:rsidRPr="00B13CB6" w:rsidRDefault="008E6754" w:rsidP="00777B4E">
            <w:pPr>
              <w:spacing w:after="0"/>
            </w:pPr>
            <w:r w:rsidRPr="00B13CB6">
              <w:t>Solicitar el libro</w:t>
            </w:r>
          </w:p>
        </w:tc>
        <w:tc>
          <w:tcPr>
            <w:tcW w:w="1890" w:type="dxa"/>
            <w:noWrap/>
            <w:hideMark/>
          </w:tcPr>
          <w:p w14:paraId="75846662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8</w:t>
            </w:r>
          </w:p>
        </w:tc>
      </w:tr>
      <w:tr w:rsidR="008E6754" w:rsidRPr="00B13CB6" w14:paraId="5D81CB37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2D28E896" w14:textId="77777777" w:rsidR="008E6754" w:rsidRPr="00B13CB6" w:rsidRDefault="008E6754" w:rsidP="00777B4E">
            <w:pPr>
              <w:spacing w:after="0"/>
            </w:pPr>
            <w:r w:rsidRPr="00B13CB6">
              <w:t>CAR2</w:t>
            </w:r>
          </w:p>
        </w:tc>
        <w:tc>
          <w:tcPr>
            <w:tcW w:w="2160" w:type="dxa"/>
            <w:noWrap/>
            <w:hideMark/>
          </w:tcPr>
          <w:p w14:paraId="156F8E3F" w14:textId="77777777" w:rsidR="008E6754" w:rsidRPr="00B13CB6" w:rsidRDefault="008E6754" w:rsidP="00777B4E">
            <w:pPr>
              <w:spacing w:after="0"/>
            </w:pPr>
            <w:r w:rsidRPr="00B13CB6">
              <w:t>UT5 / Tarea 5</w:t>
            </w:r>
          </w:p>
        </w:tc>
        <w:tc>
          <w:tcPr>
            <w:tcW w:w="4500" w:type="dxa"/>
            <w:noWrap/>
            <w:hideMark/>
          </w:tcPr>
          <w:p w14:paraId="73B0D2DC" w14:textId="76E363BC" w:rsidR="008E6754" w:rsidRPr="00B13CB6" w:rsidRDefault="008E6754" w:rsidP="00777B4E">
            <w:pPr>
              <w:spacing w:after="0"/>
            </w:pPr>
            <w:r w:rsidRPr="00B13CB6">
              <w:t>Localizar libro</w:t>
            </w:r>
          </w:p>
        </w:tc>
        <w:tc>
          <w:tcPr>
            <w:tcW w:w="1890" w:type="dxa"/>
            <w:noWrap/>
            <w:hideMark/>
          </w:tcPr>
          <w:p w14:paraId="6196492A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7</w:t>
            </w:r>
          </w:p>
        </w:tc>
      </w:tr>
      <w:tr w:rsidR="008E6754" w:rsidRPr="00B13CB6" w14:paraId="1DDE4ECC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575DD997" w14:textId="77777777" w:rsidR="008E6754" w:rsidRPr="00B13CB6" w:rsidRDefault="008E6754" w:rsidP="00777B4E">
            <w:pPr>
              <w:spacing w:after="0"/>
            </w:pPr>
            <w:r w:rsidRPr="00B13CB6">
              <w:t>CAR2</w:t>
            </w:r>
          </w:p>
        </w:tc>
        <w:tc>
          <w:tcPr>
            <w:tcW w:w="2160" w:type="dxa"/>
            <w:noWrap/>
            <w:hideMark/>
          </w:tcPr>
          <w:p w14:paraId="4671632D" w14:textId="77777777" w:rsidR="008E6754" w:rsidRPr="00B13CB6" w:rsidRDefault="008E6754" w:rsidP="00777B4E">
            <w:pPr>
              <w:spacing w:after="0"/>
            </w:pPr>
            <w:r w:rsidRPr="00B13CB6">
              <w:t>UT6 / Tarea 6</w:t>
            </w:r>
          </w:p>
        </w:tc>
        <w:tc>
          <w:tcPr>
            <w:tcW w:w="4500" w:type="dxa"/>
            <w:noWrap/>
            <w:hideMark/>
          </w:tcPr>
          <w:p w14:paraId="06F68FB7" w14:textId="0C7624A0" w:rsidR="008E6754" w:rsidRPr="00B13CB6" w:rsidRDefault="008E6754" w:rsidP="00777B4E">
            <w:pPr>
              <w:spacing w:after="0"/>
            </w:pPr>
            <w:r w:rsidRPr="00B13CB6">
              <w:t>Enviar el libro</w:t>
            </w:r>
          </w:p>
        </w:tc>
        <w:tc>
          <w:tcPr>
            <w:tcW w:w="1890" w:type="dxa"/>
            <w:noWrap/>
            <w:hideMark/>
          </w:tcPr>
          <w:p w14:paraId="3BF41534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5</w:t>
            </w:r>
          </w:p>
        </w:tc>
      </w:tr>
      <w:tr w:rsidR="008E6754" w:rsidRPr="00B13CB6" w14:paraId="34544A96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7481B8F4" w14:textId="77777777" w:rsidR="008E6754" w:rsidRPr="00B13CB6" w:rsidRDefault="008E6754" w:rsidP="00777B4E">
            <w:pPr>
              <w:spacing w:after="0"/>
            </w:pPr>
            <w:r w:rsidRPr="00B13CB6">
              <w:t>CAR3</w:t>
            </w:r>
          </w:p>
        </w:tc>
        <w:tc>
          <w:tcPr>
            <w:tcW w:w="2160" w:type="dxa"/>
            <w:noWrap/>
            <w:hideMark/>
          </w:tcPr>
          <w:p w14:paraId="2FA16878" w14:textId="77777777" w:rsidR="008E6754" w:rsidRPr="00B13CB6" w:rsidRDefault="008E6754" w:rsidP="00777B4E">
            <w:pPr>
              <w:spacing w:after="0"/>
            </w:pPr>
            <w:r w:rsidRPr="00B13CB6">
              <w:t>UT7 / Tarea 7</w:t>
            </w:r>
          </w:p>
        </w:tc>
        <w:tc>
          <w:tcPr>
            <w:tcW w:w="4500" w:type="dxa"/>
            <w:noWrap/>
            <w:hideMark/>
          </w:tcPr>
          <w:p w14:paraId="5E3198F0" w14:textId="2B67D562" w:rsidR="008E6754" w:rsidRPr="00B13CB6" w:rsidRDefault="008E6754" w:rsidP="00777B4E">
            <w:pPr>
              <w:spacing w:after="0"/>
            </w:pPr>
            <w:r w:rsidRPr="00B13CB6">
              <w:t>Identificarse y acceder a la biblioteca</w:t>
            </w:r>
          </w:p>
        </w:tc>
        <w:tc>
          <w:tcPr>
            <w:tcW w:w="1890" w:type="dxa"/>
            <w:noWrap/>
            <w:hideMark/>
          </w:tcPr>
          <w:p w14:paraId="2FC504C2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9</w:t>
            </w:r>
          </w:p>
        </w:tc>
      </w:tr>
      <w:tr w:rsidR="008E6754" w:rsidRPr="00B13CB6" w14:paraId="4A6AD120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20BE3A9B" w14:textId="77777777" w:rsidR="008E6754" w:rsidRPr="00B13CB6" w:rsidRDefault="008E6754" w:rsidP="00777B4E">
            <w:pPr>
              <w:spacing w:after="0"/>
            </w:pPr>
            <w:r w:rsidRPr="00B13CB6">
              <w:t>CAR4</w:t>
            </w:r>
          </w:p>
        </w:tc>
        <w:tc>
          <w:tcPr>
            <w:tcW w:w="2160" w:type="dxa"/>
            <w:noWrap/>
            <w:hideMark/>
          </w:tcPr>
          <w:p w14:paraId="3CDB052E" w14:textId="77777777" w:rsidR="008E6754" w:rsidRPr="00B13CB6" w:rsidRDefault="008E6754" w:rsidP="00777B4E">
            <w:pPr>
              <w:spacing w:after="0"/>
            </w:pPr>
            <w:r w:rsidRPr="00B13CB6">
              <w:t>UT8 / Tarea 8</w:t>
            </w:r>
          </w:p>
        </w:tc>
        <w:tc>
          <w:tcPr>
            <w:tcW w:w="4500" w:type="dxa"/>
            <w:noWrap/>
            <w:hideMark/>
          </w:tcPr>
          <w:p w14:paraId="39628A61" w14:textId="4971E07A" w:rsidR="008E6754" w:rsidRPr="00B13CB6" w:rsidRDefault="008E6754" w:rsidP="00777B4E">
            <w:pPr>
              <w:spacing w:after="0"/>
            </w:pPr>
            <w:r w:rsidRPr="00B13CB6">
              <w:t>Depósito de un libro físico</w:t>
            </w:r>
          </w:p>
        </w:tc>
        <w:tc>
          <w:tcPr>
            <w:tcW w:w="1890" w:type="dxa"/>
            <w:noWrap/>
            <w:hideMark/>
          </w:tcPr>
          <w:p w14:paraId="14638ED2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7</w:t>
            </w:r>
          </w:p>
        </w:tc>
      </w:tr>
      <w:tr w:rsidR="008E6754" w:rsidRPr="00B13CB6" w14:paraId="7625AF0E" w14:textId="77777777" w:rsidTr="00086AC7">
        <w:trPr>
          <w:trHeight w:val="288"/>
          <w:jc w:val="center"/>
        </w:trPr>
        <w:tc>
          <w:tcPr>
            <w:tcW w:w="1885" w:type="dxa"/>
            <w:noWrap/>
            <w:hideMark/>
          </w:tcPr>
          <w:p w14:paraId="7EE5935C" w14:textId="7C2EA3C3" w:rsidR="008E6754" w:rsidRPr="00B13CB6" w:rsidRDefault="008E6754" w:rsidP="00777B4E">
            <w:pPr>
              <w:spacing w:after="0"/>
            </w:pPr>
            <w:r w:rsidRPr="00B13CB6">
              <w:t>CAR</w:t>
            </w:r>
            <w:r w:rsidR="00086AC7">
              <w:t>4</w:t>
            </w:r>
          </w:p>
        </w:tc>
        <w:tc>
          <w:tcPr>
            <w:tcW w:w="2160" w:type="dxa"/>
            <w:noWrap/>
            <w:hideMark/>
          </w:tcPr>
          <w:p w14:paraId="48532F5A" w14:textId="2B52B8EC" w:rsidR="008E6754" w:rsidRPr="00B13CB6" w:rsidRDefault="008E6754" w:rsidP="00777B4E">
            <w:pPr>
              <w:spacing w:after="0"/>
            </w:pPr>
            <w:r w:rsidRPr="00B13CB6">
              <w:t xml:space="preserve">UT9 / Tarea </w:t>
            </w:r>
            <w:r w:rsidR="00086AC7">
              <w:t>8</w:t>
            </w:r>
          </w:p>
        </w:tc>
        <w:tc>
          <w:tcPr>
            <w:tcW w:w="4500" w:type="dxa"/>
            <w:noWrap/>
            <w:hideMark/>
          </w:tcPr>
          <w:p w14:paraId="3A4C5E25" w14:textId="30BD73ED" w:rsidR="008E6754" w:rsidRPr="00B13CB6" w:rsidRDefault="008E6754" w:rsidP="00777B4E">
            <w:pPr>
              <w:spacing w:after="0"/>
            </w:pPr>
            <w:r w:rsidRPr="00B13CB6">
              <w:t>Escaneo del libro físico</w:t>
            </w:r>
          </w:p>
        </w:tc>
        <w:tc>
          <w:tcPr>
            <w:tcW w:w="1890" w:type="dxa"/>
            <w:noWrap/>
            <w:hideMark/>
          </w:tcPr>
          <w:p w14:paraId="1EC4921A" w14:textId="77777777" w:rsidR="008E6754" w:rsidRPr="00B13CB6" w:rsidRDefault="008E6754" w:rsidP="001721C3">
            <w:pPr>
              <w:spacing w:after="0"/>
              <w:jc w:val="center"/>
            </w:pPr>
            <w:r w:rsidRPr="00B13CB6">
              <w:t>14</w:t>
            </w:r>
          </w:p>
        </w:tc>
      </w:tr>
      <w:tr w:rsidR="00086AC7" w:rsidRPr="00B13CB6" w14:paraId="7D3A8710" w14:textId="77777777" w:rsidTr="00086AC7">
        <w:trPr>
          <w:trHeight w:val="288"/>
          <w:jc w:val="center"/>
        </w:trPr>
        <w:tc>
          <w:tcPr>
            <w:tcW w:w="1885" w:type="dxa"/>
            <w:noWrap/>
          </w:tcPr>
          <w:p w14:paraId="7783CE4A" w14:textId="17F62CF3" w:rsidR="00086AC7" w:rsidRPr="00B13CB6" w:rsidRDefault="00086AC7" w:rsidP="00086AC7">
            <w:pPr>
              <w:spacing w:after="0"/>
            </w:pPr>
            <w:r w:rsidRPr="00B13CB6">
              <w:t>CAR</w:t>
            </w:r>
            <w:r>
              <w:t>5</w:t>
            </w:r>
          </w:p>
        </w:tc>
        <w:tc>
          <w:tcPr>
            <w:tcW w:w="2160" w:type="dxa"/>
            <w:noWrap/>
          </w:tcPr>
          <w:p w14:paraId="168DDB68" w14:textId="59E4165D" w:rsidR="00086AC7" w:rsidRPr="00B13CB6" w:rsidRDefault="00086AC7" w:rsidP="00777B4E">
            <w:pPr>
              <w:spacing w:after="0"/>
            </w:pPr>
            <w:r w:rsidRPr="00B13CB6">
              <w:t>UT</w:t>
            </w:r>
            <w:r>
              <w:t>10</w:t>
            </w:r>
            <w:r w:rsidRPr="00B13CB6">
              <w:t xml:space="preserve"> / Tarea </w:t>
            </w:r>
            <w:r>
              <w:t>3</w:t>
            </w:r>
          </w:p>
        </w:tc>
        <w:tc>
          <w:tcPr>
            <w:tcW w:w="4500" w:type="dxa"/>
            <w:noWrap/>
          </w:tcPr>
          <w:p w14:paraId="5B26D542" w14:textId="5BF2FE62" w:rsidR="00086AC7" w:rsidRPr="00B13CB6" w:rsidRDefault="00086AC7" w:rsidP="00086AC7">
            <w:pPr>
              <w:spacing w:after="0"/>
            </w:pPr>
            <w:r w:rsidRPr="00086AC7">
              <w:t>Gestión de inventario</w:t>
            </w:r>
          </w:p>
        </w:tc>
        <w:tc>
          <w:tcPr>
            <w:tcW w:w="1890" w:type="dxa"/>
            <w:noWrap/>
          </w:tcPr>
          <w:p w14:paraId="7BD032D1" w14:textId="24734BD6" w:rsidR="00086AC7" w:rsidRPr="00B13CB6" w:rsidRDefault="00086AC7" w:rsidP="001721C3">
            <w:pPr>
              <w:spacing w:after="0"/>
              <w:jc w:val="center"/>
            </w:pPr>
            <w:r>
              <w:t>12</w:t>
            </w:r>
          </w:p>
        </w:tc>
      </w:tr>
      <w:tr w:rsidR="006421B0" w:rsidRPr="00B13CB6" w14:paraId="6E0D8073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4C044DAC" w14:textId="141F1947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2160" w:type="dxa"/>
            <w:noWrap/>
            <w:vAlign w:val="bottom"/>
          </w:tcPr>
          <w:p w14:paraId="5C24AA68" w14:textId="08197A5C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UT11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10</w:t>
            </w:r>
          </w:p>
        </w:tc>
        <w:tc>
          <w:tcPr>
            <w:tcW w:w="4500" w:type="dxa"/>
            <w:noWrap/>
          </w:tcPr>
          <w:p w14:paraId="05AA3957" w14:textId="5477CC6D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Crear la interfaz de usuario para el terminal de acceso</w:t>
            </w:r>
          </w:p>
        </w:tc>
        <w:tc>
          <w:tcPr>
            <w:tcW w:w="1890" w:type="dxa"/>
            <w:noWrap/>
          </w:tcPr>
          <w:p w14:paraId="6E66851C" w14:textId="150C6CD8" w:rsidR="006421B0" w:rsidRDefault="006421B0" w:rsidP="006421B0">
            <w:pPr>
              <w:spacing w:after="0"/>
              <w:jc w:val="center"/>
            </w:pPr>
            <w:r>
              <w:t>16</w:t>
            </w:r>
          </w:p>
        </w:tc>
      </w:tr>
      <w:tr w:rsidR="006421B0" w:rsidRPr="00B13CB6" w14:paraId="40D91A77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0D17B4E8" w14:textId="12EA437F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2160" w:type="dxa"/>
            <w:noWrap/>
            <w:vAlign w:val="bottom"/>
          </w:tcPr>
          <w:p w14:paraId="6183E32C" w14:textId="402C2711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UT12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11</w:t>
            </w:r>
          </w:p>
        </w:tc>
        <w:tc>
          <w:tcPr>
            <w:tcW w:w="4500" w:type="dxa"/>
            <w:noWrap/>
          </w:tcPr>
          <w:p w14:paraId="1BAF0659" w14:textId="78E39F66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Desarrollar el software para el escaneo que identificará el libro y verificará el estado físico del libro</w:t>
            </w:r>
          </w:p>
        </w:tc>
        <w:tc>
          <w:tcPr>
            <w:tcW w:w="1890" w:type="dxa"/>
            <w:noWrap/>
          </w:tcPr>
          <w:p w14:paraId="2493455F" w14:textId="4B27E19E" w:rsidR="006421B0" w:rsidRDefault="006421B0" w:rsidP="006421B0">
            <w:pPr>
              <w:spacing w:after="0"/>
              <w:jc w:val="center"/>
            </w:pPr>
            <w:r>
              <w:t>14</w:t>
            </w:r>
          </w:p>
        </w:tc>
      </w:tr>
      <w:tr w:rsidR="006421B0" w:rsidRPr="00B13CB6" w14:paraId="6E3499D9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53C2876B" w14:textId="4F66FF4B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CAR5</w:t>
            </w:r>
          </w:p>
        </w:tc>
        <w:tc>
          <w:tcPr>
            <w:tcW w:w="2160" w:type="dxa"/>
            <w:noWrap/>
            <w:vAlign w:val="bottom"/>
          </w:tcPr>
          <w:p w14:paraId="68D1E577" w14:textId="3D5CC82C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UT13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12</w:t>
            </w:r>
          </w:p>
        </w:tc>
        <w:tc>
          <w:tcPr>
            <w:tcW w:w="4500" w:type="dxa"/>
            <w:noWrap/>
          </w:tcPr>
          <w:p w14:paraId="575CFF04" w14:textId="2B78175A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Desarrollar el software que registra el préstamo, devolución y movimiento interno de los ejemplares</w:t>
            </w:r>
          </w:p>
        </w:tc>
        <w:tc>
          <w:tcPr>
            <w:tcW w:w="1890" w:type="dxa"/>
            <w:noWrap/>
          </w:tcPr>
          <w:p w14:paraId="25B00ECD" w14:textId="38B188BA" w:rsidR="006421B0" w:rsidRDefault="006421B0" w:rsidP="006421B0">
            <w:pPr>
              <w:spacing w:after="0"/>
              <w:jc w:val="center"/>
            </w:pPr>
            <w:r>
              <w:t>16</w:t>
            </w:r>
          </w:p>
        </w:tc>
      </w:tr>
      <w:tr w:rsidR="006421B0" w:rsidRPr="00B13CB6" w14:paraId="46A34910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2290D038" w14:textId="3924A998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160" w:type="dxa"/>
            <w:noWrap/>
            <w:vAlign w:val="bottom"/>
          </w:tcPr>
          <w:p w14:paraId="2890C1D2" w14:textId="4E8AF426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UT14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13</w:t>
            </w:r>
          </w:p>
        </w:tc>
        <w:tc>
          <w:tcPr>
            <w:tcW w:w="4500" w:type="dxa"/>
            <w:noWrap/>
          </w:tcPr>
          <w:p w14:paraId="54686815" w14:textId="43C53E08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 interfaz de ejecución de reportes</w:t>
            </w:r>
          </w:p>
        </w:tc>
        <w:tc>
          <w:tcPr>
            <w:tcW w:w="1890" w:type="dxa"/>
            <w:noWrap/>
          </w:tcPr>
          <w:p w14:paraId="446DE2D1" w14:textId="0DD70DC8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5DEB3D74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4C44377D" w14:textId="00E985C9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160" w:type="dxa"/>
            <w:noWrap/>
            <w:vAlign w:val="bottom"/>
          </w:tcPr>
          <w:p w14:paraId="70119D66" w14:textId="19BE316F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UT15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14</w:t>
            </w:r>
          </w:p>
        </w:tc>
        <w:tc>
          <w:tcPr>
            <w:tcW w:w="4500" w:type="dxa"/>
            <w:noWrap/>
          </w:tcPr>
          <w:p w14:paraId="6ED03243" w14:textId="307B38C2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 Reporte de Frecuencia de Uso de Libros</w:t>
            </w:r>
          </w:p>
        </w:tc>
        <w:tc>
          <w:tcPr>
            <w:tcW w:w="1890" w:type="dxa"/>
            <w:noWrap/>
          </w:tcPr>
          <w:p w14:paraId="442516DF" w14:textId="42EBD587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342E5F31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02AA1F91" w14:textId="023D29C2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160" w:type="dxa"/>
            <w:noWrap/>
            <w:vAlign w:val="bottom"/>
          </w:tcPr>
          <w:p w14:paraId="5389A46A" w14:textId="7F77A6F1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UT16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15</w:t>
            </w:r>
          </w:p>
        </w:tc>
        <w:tc>
          <w:tcPr>
            <w:tcW w:w="4500" w:type="dxa"/>
            <w:noWrap/>
          </w:tcPr>
          <w:p w14:paraId="62754CD3" w14:textId="2C4C5B3C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reporte de Áreas Temáticas más consultadas</w:t>
            </w:r>
          </w:p>
        </w:tc>
        <w:tc>
          <w:tcPr>
            <w:tcW w:w="1890" w:type="dxa"/>
            <w:noWrap/>
          </w:tcPr>
          <w:p w14:paraId="49113516" w14:textId="46962247" w:rsidR="006421B0" w:rsidRDefault="006421B0" w:rsidP="006421B0">
            <w:pPr>
              <w:spacing w:after="0"/>
              <w:jc w:val="center"/>
            </w:pPr>
            <w:r>
              <w:t>4</w:t>
            </w:r>
          </w:p>
        </w:tc>
      </w:tr>
      <w:tr w:rsidR="006421B0" w:rsidRPr="00B13CB6" w14:paraId="06A77809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4F236C9F" w14:textId="0854E058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160" w:type="dxa"/>
            <w:noWrap/>
            <w:vAlign w:val="bottom"/>
          </w:tcPr>
          <w:p w14:paraId="1D0AFFEF" w14:textId="3B2F57C0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UT17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16</w:t>
            </w:r>
          </w:p>
        </w:tc>
        <w:tc>
          <w:tcPr>
            <w:tcW w:w="4500" w:type="dxa"/>
            <w:noWrap/>
          </w:tcPr>
          <w:p w14:paraId="4A092414" w14:textId="22463B0A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reporte de usuarios más activos</w:t>
            </w:r>
          </w:p>
        </w:tc>
        <w:tc>
          <w:tcPr>
            <w:tcW w:w="1890" w:type="dxa"/>
            <w:noWrap/>
          </w:tcPr>
          <w:p w14:paraId="5BB9EC34" w14:textId="11D700C6" w:rsidR="006421B0" w:rsidRDefault="006421B0" w:rsidP="006421B0">
            <w:pPr>
              <w:spacing w:after="0"/>
              <w:jc w:val="center"/>
            </w:pPr>
            <w:r>
              <w:t>8</w:t>
            </w:r>
          </w:p>
        </w:tc>
      </w:tr>
      <w:tr w:rsidR="006421B0" w:rsidRPr="00B13CB6" w14:paraId="0594E327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1FB1FDE7" w14:textId="7B53C3C0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CAR6</w:t>
            </w:r>
          </w:p>
        </w:tc>
        <w:tc>
          <w:tcPr>
            <w:tcW w:w="2160" w:type="dxa"/>
            <w:noWrap/>
            <w:vAlign w:val="bottom"/>
          </w:tcPr>
          <w:p w14:paraId="0A664496" w14:textId="578983C6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UT18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17</w:t>
            </w:r>
          </w:p>
        </w:tc>
        <w:tc>
          <w:tcPr>
            <w:tcW w:w="4500" w:type="dxa"/>
            <w:noWrap/>
          </w:tcPr>
          <w:p w14:paraId="1061F4C7" w14:textId="519139D7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reporte de disponibilidad de material</w:t>
            </w:r>
          </w:p>
        </w:tc>
        <w:tc>
          <w:tcPr>
            <w:tcW w:w="1890" w:type="dxa"/>
            <w:noWrap/>
          </w:tcPr>
          <w:p w14:paraId="18F8384F" w14:textId="00456F38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33C349D6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3311CA73" w14:textId="4B64D10F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CAR7</w:t>
            </w:r>
          </w:p>
        </w:tc>
        <w:tc>
          <w:tcPr>
            <w:tcW w:w="2160" w:type="dxa"/>
            <w:noWrap/>
            <w:vAlign w:val="bottom"/>
          </w:tcPr>
          <w:p w14:paraId="4C9070A6" w14:textId="75B51220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UT1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9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18</w:t>
            </w:r>
          </w:p>
        </w:tc>
        <w:tc>
          <w:tcPr>
            <w:tcW w:w="4500" w:type="dxa"/>
            <w:noWrap/>
          </w:tcPr>
          <w:p w14:paraId="5C3E747B" w14:textId="3E85421F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formulario de consulta de material bibliográfico</w:t>
            </w:r>
          </w:p>
        </w:tc>
        <w:tc>
          <w:tcPr>
            <w:tcW w:w="1890" w:type="dxa"/>
            <w:noWrap/>
          </w:tcPr>
          <w:p w14:paraId="63078D44" w14:textId="02C86F2B" w:rsidR="006421B0" w:rsidRDefault="006421B0" w:rsidP="006421B0">
            <w:pPr>
              <w:spacing w:after="0"/>
              <w:jc w:val="center"/>
            </w:pPr>
            <w:r>
              <w:t>4</w:t>
            </w:r>
          </w:p>
        </w:tc>
      </w:tr>
      <w:tr w:rsidR="006421B0" w:rsidRPr="00B13CB6" w14:paraId="2AE8EF7C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23C384D5" w14:textId="194679B4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CAR7</w:t>
            </w:r>
          </w:p>
        </w:tc>
        <w:tc>
          <w:tcPr>
            <w:tcW w:w="2160" w:type="dxa"/>
            <w:noWrap/>
            <w:vAlign w:val="bottom"/>
          </w:tcPr>
          <w:p w14:paraId="1ECB9DCC" w14:textId="3FB7AB15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20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19</w:t>
            </w:r>
          </w:p>
        </w:tc>
        <w:tc>
          <w:tcPr>
            <w:tcW w:w="4500" w:type="dxa"/>
            <w:noWrap/>
          </w:tcPr>
          <w:p w14:paraId="04715A5A" w14:textId="042B236B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Creación del formulario de consulta de material bibliográfico</w:t>
            </w:r>
          </w:p>
        </w:tc>
        <w:tc>
          <w:tcPr>
            <w:tcW w:w="1890" w:type="dxa"/>
            <w:noWrap/>
          </w:tcPr>
          <w:p w14:paraId="0BA3EDDD" w14:textId="2031DF12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049C2B17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0818F6A4" w14:textId="05FA6ABC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40BAAF06" w14:textId="72DD5DE0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21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20</w:t>
            </w:r>
          </w:p>
        </w:tc>
        <w:tc>
          <w:tcPr>
            <w:tcW w:w="4500" w:type="dxa"/>
            <w:noWrap/>
          </w:tcPr>
          <w:p w14:paraId="54D9418D" w14:textId="31674154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formulario de políticas de préstamo</w:t>
            </w:r>
          </w:p>
        </w:tc>
        <w:tc>
          <w:tcPr>
            <w:tcW w:w="1890" w:type="dxa"/>
            <w:noWrap/>
          </w:tcPr>
          <w:p w14:paraId="2DB49A9C" w14:textId="344772C2" w:rsidR="006421B0" w:rsidRDefault="006421B0" w:rsidP="006421B0">
            <w:pPr>
              <w:spacing w:after="0"/>
              <w:jc w:val="center"/>
            </w:pPr>
            <w:r>
              <w:t>4</w:t>
            </w:r>
          </w:p>
        </w:tc>
      </w:tr>
      <w:tr w:rsidR="006421B0" w:rsidRPr="00B13CB6" w14:paraId="6C8B0BC9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53A13AD7" w14:textId="6141FD2B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6B5B2E82" w14:textId="3B9A49AA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22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21</w:t>
            </w:r>
          </w:p>
        </w:tc>
        <w:tc>
          <w:tcPr>
            <w:tcW w:w="4500" w:type="dxa"/>
            <w:noWrap/>
          </w:tcPr>
          <w:p w14:paraId="24141A5A" w14:textId="2908DFF1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modelo de datos para la definición de políticas de préstamo</w:t>
            </w:r>
          </w:p>
        </w:tc>
        <w:tc>
          <w:tcPr>
            <w:tcW w:w="1890" w:type="dxa"/>
            <w:noWrap/>
          </w:tcPr>
          <w:p w14:paraId="3243C28B" w14:textId="5D3D178B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5D267275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0F5E3179" w14:textId="5483EA94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2B9CB52B" w14:textId="63CB1B49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23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22</w:t>
            </w:r>
          </w:p>
        </w:tc>
        <w:tc>
          <w:tcPr>
            <w:tcW w:w="4500" w:type="dxa"/>
            <w:noWrap/>
          </w:tcPr>
          <w:p w14:paraId="35DEEDAA" w14:textId="01E2B277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Creación del formulario de definición de políticas de préstamo.</w:t>
            </w:r>
          </w:p>
        </w:tc>
        <w:tc>
          <w:tcPr>
            <w:tcW w:w="1890" w:type="dxa"/>
            <w:noWrap/>
          </w:tcPr>
          <w:p w14:paraId="445071B1" w14:textId="0BBD1DB8" w:rsidR="006421B0" w:rsidRDefault="006421B0" w:rsidP="006421B0">
            <w:pPr>
              <w:spacing w:after="0"/>
              <w:jc w:val="center"/>
            </w:pPr>
            <w:r>
              <w:t>8</w:t>
            </w:r>
          </w:p>
        </w:tc>
      </w:tr>
      <w:tr w:rsidR="006421B0" w:rsidRPr="00B13CB6" w14:paraId="7C30B502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38E9FDB1" w14:textId="70E524C4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03B63BBB" w14:textId="21C0737C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24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23</w:t>
            </w:r>
          </w:p>
        </w:tc>
        <w:tc>
          <w:tcPr>
            <w:tcW w:w="4500" w:type="dxa"/>
            <w:noWrap/>
          </w:tcPr>
          <w:p w14:paraId="011E32E7" w14:textId="6F1B2566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formulario de bloqueo temporal de usuarios reincidentes.</w:t>
            </w:r>
          </w:p>
        </w:tc>
        <w:tc>
          <w:tcPr>
            <w:tcW w:w="1890" w:type="dxa"/>
            <w:noWrap/>
          </w:tcPr>
          <w:p w14:paraId="7E9383B5" w14:textId="0296C25E" w:rsidR="006421B0" w:rsidRDefault="006421B0" w:rsidP="006421B0">
            <w:pPr>
              <w:spacing w:after="0"/>
              <w:jc w:val="center"/>
            </w:pPr>
            <w:r>
              <w:t>4</w:t>
            </w:r>
          </w:p>
        </w:tc>
      </w:tr>
      <w:tr w:rsidR="006421B0" w:rsidRPr="00B13CB6" w14:paraId="41E0EDD6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46E9968B" w14:textId="7F76B396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0A411C3B" w14:textId="07D47350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25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24</w:t>
            </w:r>
          </w:p>
        </w:tc>
        <w:tc>
          <w:tcPr>
            <w:tcW w:w="4500" w:type="dxa"/>
            <w:noWrap/>
          </w:tcPr>
          <w:p w14:paraId="7EE4ACB7" w14:textId="7C58743D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modelo de datos para el bloqueo temporal de usuarios reincidentes.</w:t>
            </w:r>
          </w:p>
        </w:tc>
        <w:tc>
          <w:tcPr>
            <w:tcW w:w="1890" w:type="dxa"/>
            <w:noWrap/>
          </w:tcPr>
          <w:p w14:paraId="25C2EBE8" w14:textId="6CAB3CF4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75C723FB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3B6427AE" w14:textId="6870407E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0C5320F8" w14:textId="35671730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26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25</w:t>
            </w:r>
          </w:p>
        </w:tc>
        <w:tc>
          <w:tcPr>
            <w:tcW w:w="4500" w:type="dxa"/>
            <w:noWrap/>
          </w:tcPr>
          <w:p w14:paraId="6C248D01" w14:textId="4EF1581D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formulario de bloqueo temporal de usuarios reincidentes.</w:t>
            </w:r>
          </w:p>
        </w:tc>
        <w:tc>
          <w:tcPr>
            <w:tcW w:w="1890" w:type="dxa"/>
            <w:noWrap/>
          </w:tcPr>
          <w:p w14:paraId="51424112" w14:textId="004E4E50" w:rsidR="006421B0" w:rsidRDefault="006421B0" w:rsidP="006421B0">
            <w:pPr>
              <w:spacing w:after="0"/>
              <w:jc w:val="center"/>
            </w:pPr>
            <w:r>
              <w:t>8</w:t>
            </w:r>
          </w:p>
        </w:tc>
      </w:tr>
      <w:tr w:rsidR="006421B0" w:rsidRPr="00B13CB6" w14:paraId="65F0DFD8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022AB8FE" w14:textId="1BCE3BE9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3C079648" w14:textId="51DD1849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27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26</w:t>
            </w:r>
          </w:p>
        </w:tc>
        <w:tc>
          <w:tcPr>
            <w:tcW w:w="4500" w:type="dxa"/>
            <w:noWrap/>
          </w:tcPr>
          <w:p w14:paraId="0A1D0FDE" w14:textId="29F97CAA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proceso de envío de notificaciones automáticas sobre devoluciones</w:t>
            </w:r>
          </w:p>
        </w:tc>
        <w:tc>
          <w:tcPr>
            <w:tcW w:w="1890" w:type="dxa"/>
            <w:noWrap/>
          </w:tcPr>
          <w:p w14:paraId="17F67B9C" w14:textId="27C1FE8E" w:rsidR="006421B0" w:rsidRDefault="006421B0" w:rsidP="006421B0">
            <w:pPr>
              <w:spacing w:after="0"/>
              <w:jc w:val="center"/>
            </w:pPr>
            <w:r>
              <w:t>10</w:t>
            </w:r>
          </w:p>
        </w:tc>
      </w:tr>
      <w:tr w:rsidR="006421B0" w:rsidRPr="00B13CB6" w14:paraId="128F1276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2765804C" w14:textId="63305EEC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lastRenderedPageBreak/>
              <w:t>CAR8</w:t>
            </w:r>
          </w:p>
        </w:tc>
        <w:tc>
          <w:tcPr>
            <w:tcW w:w="2160" w:type="dxa"/>
            <w:noWrap/>
            <w:vAlign w:val="bottom"/>
          </w:tcPr>
          <w:p w14:paraId="7BF7BBDF" w14:textId="51B6636B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28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27</w:t>
            </w:r>
          </w:p>
        </w:tc>
        <w:tc>
          <w:tcPr>
            <w:tcW w:w="4500" w:type="dxa"/>
            <w:noWrap/>
          </w:tcPr>
          <w:p w14:paraId="69EF592A" w14:textId="5D10D7FC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formulario de consulta de notificaciones enviadas.</w:t>
            </w:r>
          </w:p>
        </w:tc>
        <w:tc>
          <w:tcPr>
            <w:tcW w:w="1890" w:type="dxa"/>
            <w:noWrap/>
          </w:tcPr>
          <w:p w14:paraId="1E3C838A" w14:textId="561EF496" w:rsidR="006421B0" w:rsidRDefault="006421B0" w:rsidP="006421B0">
            <w:pPr>
              <w:spacing w:after="0"/>
              <w:jc w:val="center"/>
            </w:pPr>
            <w:r>
              <w:t>4</w:t>
            </w:r>
          </w:p>
        </w:tc>
      </w:tr>
      <w:tr w:rsidR="006421B0" w:rsidRPr="00B13CB6" w14:paraId="5477C8CF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3222D826" w14:textId="6A3ACFC3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CAR8</w:t>
            </w:r>
          </w:p>
        </w:tc>
        <w:tc>
          <w:tcPr>
            <w:tcW w:w="2160" w:type="dxa"/>
            <w:noWrap/>
            <w:vAlign w:val="bottom"/>
          </w:tcPr>
          <w:p w14:paraId="7DCB04C4" w14:textId="6D415749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29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28</w:t>
            </w:r>
          </w:p>
        </w:tc>
        <w:tc>
          <w:tcPr>
            <w:tcW w:w="4500" w:type="dxa"/>
            <w:noWrap/>
          </w:tcPr>
          <w:p w14:paraId="7082C0AC" w14:textId="7EBE777D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formulario de consulta de notificaciones enviadas.</w:t>
            </w:r>
          </w:p>
        </w:tc>
        <w:tc>
          <w:tcPr>
            <w:tcW w:w="1890" w:type="dxa"/>
            <w:noWrap/>
          </w:tcPr>
          <w:p w14:paraId="63266EDC" w14:textId="7C99F63B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64A9725C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461A80F7" w14:textId="6BFAECDF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160" w:type="dxa"/>
            <w:noWrap/>
            <w:vAlign w:val="bottom"/>
          </w:tcPr>
          <w:p w14:paraId="01D2503D" w14:textId="145E0799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30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29</w:t>
            </w:r>
          </w:p>
        </w:tc>
        <w:tc>
          <w:tcPr>
            <w:tcW w:w="4500" w:type="dxa"/>
            <w:noWrap/>
          </w:tcPr>
          <w:p w14:paraId="7C5CD2BA" w14:textId="7656314D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formulario de solicitud de asistencia remota.</w:t>
            </w:r>
          </w:p>
        </w:tc>
        <w:tc>
          <w:tcPr>
            <w:tcW w:w="1890" w:type="dxa"/>
            <w:noWrap/>
          </w:tcPr>
          <w:p w14:paraId="100D2DF9" w14:textId="3464599C" w:rsidR="006421B0" w:rsidRDefault="006421B0" w:rsidP="006421B0">
            <w:pPr>
              <w:spacing w:after="0"/>
              <w:jc w:val="center"/>
            </w:pPr>
            <w:r>
              <w:t>4</w:t>
            </w:r>
          </w:p>
        </w:tc>
      </w:tr>
      <w:tr w:rsidR="006421B0" w:rsidRPr="00B13CB6" w14:paraId="5C120D6A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2A174183" w14:textId="63AE4411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160" w:type="dxa"/>
            <w:noWrap/>
            <w:vAlign w:val="bottom"/>
          </w:tcPr>
          <w:p w14:paraId="5938F7C2" w14:textId="2F762C00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31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30</w:t>
            </w:r>
          </w:p>
        </w:tc>
        <w:tc>
          <w:tcPr>
            <w:tcW w:w="4500" w:type="dxa"/>
            <w:noWrap/>
          </w:tcPr>
          <w:p w14:paraId="7985BE04" w14:textId="6382BE16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modelo de datos para el formulario de solicitud de asistencia remota.</w:t>
            </w:r>
          </w:p>
        </w:tc>
        <w:tc>
          <w:tcPr>
            <w:tcW w:w="1890" w:type="dxa"/>
            <w:noWrap/>
          </w:tcPr>
          <w:p w14:paraId="1AD798EA" w14:textId="08CE772A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4B348068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51FCD4A8" w14:textId="29C333C6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160" w:type="dxa"/>
            <w:noWrap/>
            <w:vAlign w:val="bottom"/>
          </w:tcPr>
          <w:p w14:paraId="6B771343" w14:textId="40A60E58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32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31</w:t>
            </w:r>
          </w:p>
        </w:tc>
        <w:tc>
          <w:tcPr>
            <w:tcW w:w="4500" w:type="dxa"/>
            <w:noWrap/>
          </w:tcPr>
          <w:p w14:paraId="522AD033" w14:textId="3D811086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formulario de solicitud de asistencia remota.</w:t>
            </w:r>
          </w:p>
        </w:tc>
        <w:tc>
          <w:tcPr>
            <w:tcW w:w="1890" w:type="dxa"/>
            <w:noWrap/>
          </w:tcPr>
          <w:p w14:paraId="4F820CDE" w14:textId="73BE304A" w:rsidR="006421B0" w:rsidRDefault="006421B0" w:rsidP="006421B0">
            <w:pPr>
              <w:spacing w:after="0"/>
              <w:jc w:val="center"/>
            </w:pPr>
            <w:r>
              <w:t>8</w:t>
            </w:r>
          </w:p>
        </w:tc>
      </w:tr>
      <w:tr w:rsidR="006421B0" w:rsidRPr="00B13CB6" w14:paraId="656A5894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5C6CAC35" w14:textId="1B63B442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160" w:type="dxa"/>
            <w:noWrap/>
            <w:vAlign w:val="bottom"/>
          </w:tcPr>
          <w:p w14:paraId="501744B2" w14:textId="5B06F7B4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33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32</w:t>
            </w:r>
          </w:p>
        </w:tc>
        <w:tc>
          <w:tcPr>
            <w:tcW w:w="4500" w:type="dxa"/>
            <w:noWrap/>
          </w:tcPr>
          <w:p w14:paraId="27B33988" w14:textId="3559A948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formulario de asistencia remota.</w:t>
            </w:r>
          </w:p>
        </w:tc>
        <w:tc>
          <w:tcPr>
            <w:tcW w:w="1890" w:type="dxa"/>
            <w:noWrap/>
          </w:tcPr>
          <w:p w14:paraId="21B2DA38" w14:textId="7EC0546A" w:rsidR="006421B0" w:rsidRDefault="006421B0" w:rsidP="006421B0">
            <w:pPr>
              <w:spacing w:after="0"/>
              <w:jc w:val="center"/>
            </w:pPr>
            <w:r>
              <w:t>4</w:t>
            </w:r>
          </w:p>
        </w:tc>
      </w:tr>
      <w:tr w:rsidR="006421B0" w:rsidRPr="00B13CB6" w14:paraId="7AE9ACC6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0468E0DD" w14:textId="4BBFF06B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160" w:type="dxa"/>
            <w:noWrap/>
            <w:vAlign w:val="bottom"/>
          </w:tcPr>
          <w:p w14:paraId="46872612" w14:textId="1D771ABB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34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33</w:t>
            </w:r>
          </w:p>
        </w:tc>
        <w:tc>
          <w:tcPr>
            <w:tcW w:w="4500" w:type="dxa"/>
            <w:noWrap/>
          </w:tcPr>
          <w:p w14:paraId="49CC6BB0" w14:textId="7D4933F3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Diseño del modelo de datos para el formulario de asistencia remota.</w:t>
            </w:r>
          </w:p>
        </w:tc>
        <w:tc>
          <w:tcPr>
            <w:tcW w:w="1890" w:type="dxa"/>
            <w:noWrap/>
          </w:tcPr>
          <w:p w14:paraId="424C0F09" w14:textId="33736510" w:rsidR="006421B0" w:rsidRDefault="006421B0" w:rsidP="006421B0">
            <w:pPr>
              <w:spacing w:after="0"/>
              <w:jc w:val="center"/>
            </w:pPr>
            <w:r>
              <w:t>6</w:t>
            </w:r>
          </w:p>
        </w:tc>
      </w:tr>
      <w:tr w:rsidR="006421B0" w:rsidRPr="00B13CB6" w14:paraId="1E9A73AF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5DCF49B1" w14:textId="7C5ADE12" w:rsidR="006421B0" w:rsidRPr="00B13CB6" w:rsidRDefault="006421B0" w:rsidP="006421B0">
            <w:pPr>
              <w:spacing w:after="0"/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CAR9</w:t>
            </w:r>
          </w:p>
        </w:tc>
        <w:tc>
          <w:tcPr>
            <w:tcW w:w="2160" w:type="dxa"/>
            <w:noWrap/>
            <w:vAlign w:val="bottom"/>
          </w:tcPr>
          <w:p w14:paraId="744AF64C" w14:textId="45064EDA" w:rsidR="006421B0" w:rsidRPr="00B13CB6" w:rsidRDefault="006421B0" w:rsidP="006421B0">
            <w:pPr>
              <w:spacing w:after="0"/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35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34</w:t>
            </w:r>
          </w:p>
        </w:tc>
        <w:tc>
          <w:tcPr>
            <w:tcW w:w="4500" w:type="dxa"/>
            <w:noWrap/>
          </w:tcPr>
          <w:p w14:paraId="7AD7AA22" w14:textId="1E0BD3D8" w:rsidR="006421B0" w:rsidRPr="00086AC7" w:rsidRDefault="006421B0" w:rsidP="006421B0">
            <w:pPr>
              <w:spacing w:after="0"/>
            </w:pPr>
            <w:r w:rsidRPr="00A44EF6">
              <w:rPr>
                <w:rFonts w:ascii="Aptos Narrow" w:hAnsi="Aptos Narrow"/>
                <w:color w:val="000000"/>
              </w:rPr>
              <w:t>Elaboración del formulario de asistencia remota.</w:t>
            </w:r>
          </w:p>
        </w:tc>
        <w:tc>
          <w:tcPr>
            <w:tcW w:w="1890" w:type="dxa"/>
            <w:noWrap/>
          </w:tcPr>
          <w:p w14:paraId="3EA6C32D" w14:textId="6CF8E8B5" w:rsidR="006421B0" w:rsidRDefault="006421B0" w:rsidP="006421B0">
            <w:pPr>
              <w:spacing w:after="0"/>
              <w:jc w:val="center"/>
            </w:pPr>
            <w:r>
              <w:t>8</w:t>
            </w:r>
          </w:p>
        </w:tc>
      </w:tr>
      <w:tr w:rsidR="006421B0" w:rsidRPr="00B13CB6" w14:paraId="22ABF26F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65F54151" w14:textId="39804C17" w:rsidR="006421B0" w:rsidRDefault="006421B0" w:rsidP="006421B0">
            <w:pPr>
              <w:spacing w:after="0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CAR10</w:t>
            </w:r>
          </w:p>
        </w:tc>
        <w:tc>
          <w:tcPr>
            <w:tcW w:w="2160" w:type="dxa"/>
            <w:noWrap/>
            <w:vAlign w:val="bottom"/>
          </w:tcPr>
          <w:p w14:paraId="0CD7AD4D" w14:textId="09F3D7F0" w:rsidR="006421B0" w:rsidRPr="008D702C" w:rsidRDefault="006421B0" w:rsidP="006421B0">
            <w:pPr>
              <w:spacing w:after="0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36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35</w:t>
            </w:r>
          </w:p>
        </w:tc>
        <w:tc>
          <w:tcPr>
            <w:tcW w:w="4500" w:type="dxa"/>
            <w:noWrap/>
          </w:tcPr>
          <w:p w14:paraId="49201387" w14:textId="6AAFD3E6" w:rsidR="006421B0" w:rsidRPr="00A44EF6" w:rsidRDefault="006421B0" w:rsidP="006421B0">
            <w:pPr>
              <w:spacing w:after="0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 los estándares de integración con sistemas externos.</w:t>
            </w:r>
          </w:p>
        </w:tc>
        <w:tc>
          <w:tcPr>
            <w:tcW w:w="1890" w:type="dxa"/>
            <w:noWrap/>
          </w:tcPr>
          <w:p w14:paraId="6E99F07E" w14:textId="122ACAED" w:rsidR="006421B0" w:rsidRDefault="006421B0" w:rsidP="006421B0">
            <w:pPr>
              <w:spacing w:after="0"/>
              <w:jc w:val="center"/>
            </w:pPr>
            <w:r>
              <w:t>8</w:t>
            </w:r>
          </w:p>
        </w:tc>
      </w:tr>
      <w:tr w:rsidR="006421B0" w:rsidRPr="00B13CB6" w14:paraId="463B5130" w14:textId="77777777" w:rsidTr="00962870">
        <w:trPr>
          <w:trHeight w:val="288"/>
          <w:jc w:val="center"/>
        </w:trPr>
        <w:tc>
          <w:tcPr>
            <w:tcW w:w="1885" w:type="dxa"/>
            <w:noWrap/>
            <w:vAlign w:val="bottom"/>
          </w:tcPr>
          <w:p w14:paraId="64F6F481" w14:textId="6CA687DC" w:rsidR="006421B0" w:rsidRDefault="006421B0" w:rsidP="006421B0">
            <w:pPr>
              <w:spacing w:after="0"/>
              <w:rPr>
                <w:rFonts w:ascii="Aptos Narrow" w:eastAsia="Times New Roman" w:hAnsi="Aptos Narrow"/>
                <w:color w:val="000000"/>
                <w:lang w:eastAsia="es-ES"/>
              </w:rPr>
            </w:pPr>
            <w:r>
              <w:rPr>
                <w:rFonts w:ascii="Aptos Narrow" w:eastAsia="Times New Roman" w:hAnsi="Aptos Narrow"/>
                <w:color w:val="000000"/>
                <w:lang w:eastAsia="es-ES"/>
              </w:rPr>
              <w:t>CAR10</w:t>
            </w:r>
          </w:p>
        </w:tc>
        <w:tc>
          <w:tcPr>
            <w:tcW w:w="2160" w:type="dxa"/>
            <w:noWrap/>
            <w:vAlign w:val="bottom"/>
          </w:tcPr>
          <w:p w14:paraId="710EDBB1" w14:textId="4BB6F291" w:rsidR="006421B0" w:rsidRPr="008D702C" w:rsidRDefault="006421B0" w:rsidP="006421B0">
            <w:pPr>
              <w:spacing w:after="0"/>
              <w:rPr>
                <w:rFonts w:ascii="Aptos Narrow" w:eastAsia="Times New Roman" w:hAnsi="Aptos Narrow"/>
                <w:color w:val="000000"/>
                <w:lang w:eastAsia="es-ES"/>
              </w:rPr>
            </w:pP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>UT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37</w:t>
            </w:r>
            <w:r w:rsidRPr="008D702C">
              <w:rPr>
                <w:rFonts w:ascii="Aptos Narrow" w:eastAsia="Times New Roman" w:hAnsi="Aptos Narrow"/>
                <w:color w:val="000000"/>
                <w:lang w:eastAsia="es-ES"/>
              </w:rPr>
              <w:t xml:space="preserve"> / </w:t>
            </w:r>
            <w:r>
              <w:rPr>
                <w:rFonts w:ascii="Aptos Narrow" w:eastAsia="Times New Roman" w:hAnsi="Aptos Narrow"/>
                <w:color w:val="000000"/>
                <w:lang w:eastAsia="es-ES"/>
              </w:rPr>
              <w:t>Tarea 36</w:t>
            </w:r>
          </w:p>
        </w:tc>
        <w:tc>
          <w:tcPr>
            <w:tcW w:w="4500" w:type="dxa"/>
            <w:noWrap/>
          </w:tcPr>
          <w:p w14:paraId="620F058B" w14:textId="44847107" w:rsidR="006421B0" w:rsidRPr="00A44EF6" w:rsidRDefault="006421B0" w:rsidP="006421B0">
            <w:pPr>
              <w:spacing w:after="0"/>
              <w:rPr>
                <w:rFonts w:ascii="Aptos Narrow" w:hAnsi="Aptos Narrow"/>
                <w:color w:val="000000"/>
              </w:rPr>
            </w:pPr>
            <w:r w:rsidRPr="00A44EF6">
              <w:rPr>
                <w:rFonts w:ascii="Aptos Narrow" w:hAnsi="Aptos Narrow"/>
                <w:color w:val="000000"/>
              </w:rPr>
              <w:t>Elaboración del API de integración.</w:t>
            </w:r>
          </w:p>
        </w:tc>
        <w:tc>
          <w:tcPr>
            <w:tcW w:w="1890" w:type="dxa"/>
            <w:noWrap/>
          </w:tcPr>
          <w:p w14:paraId="7554833A" w14:textId="37D5A82F" w:rsidR="006421B0" w:rsidRDefault="006421B0" w:rsidP="006421B0">
            <w:pPr>
              <w:spacing w:after="0"/>
              <w:jc w:val="center"/>
            </w:pPr>
            <w:r>
              <w:t>16</w:t>
            </w:r>
          </w:p>
        </w:tc>
      </w:tr>
    </w:tbl>
    <w:p w14:paraId="668DF6F9" w14:textId="446F2F82" w:rsidR="00760B37" w:rsidRPr="00760B37" w:rsidRDefault="00760B37" w:rsidP="00C5723F">
      <w:pPr>
        <w:jc w:val="center"/>
      </w:pPr>
    </w:p>
    <w:p w14:paraId="18002C14" w14:textId="10527BED" w:rsidR="00CD7715" w:rsidRDefault="000B1156" w:rsidP="00D41D25">
      <w:pPr>
        <w:pStyle w:val="Ttulo3"/>
        <w:numPr>
          <w:ilvl w:val="2"/>
          <w:numId w:val="1"/>
        </w:numPr>
      </w:pPr>
      <w:bookmarkStart w:id="19" w:name="_Toc207978670"/>
      <w:r w:rsidRPr="00B13CB6">
        <w:t>UT1</w:t>
      </w:r>
      <w:r w:rsidR="00AC0069">
        <w:t xml:space="preserve"> </w:t>
      </w:r>
      <w:r w:rsidR="00B0633D">
        <w:t>–</w:t>
      </w:r>
      <w:r w:rsidR="00AC0069">
        <w:t xml:space="preserve"> </w:t>
      </w:r>
      <w:r w:rsidR="000409DB">
        <w:t>Acceder</w:t>
      </w:r>
      <w:r w:rsidR="00B0633D">
        <w:t xml:space="preserve"> a libros</w:t>
      </w:r>
      <w:bookmarkEnd w:id="19"/>
      <w:r w:rsidR="00732F74">
        <w:t xml:space="preserve"> - </w:t>
      </w:r>
      <w:r w:rsidR="00732F74" w:rsidRPr="00732F74">
        <w:t>Mockup</w:t>
      </w:r>
    </w:p>
    <w:p w14:paraId="2DD8CDA5" w14:textId="77777777" w:rsidR="000B1156" w:rsidRPr="000B1156" w:rsidRDefault="000B1156" w:rsidP="000B1156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EE5FDD" w:rsidRPr="00AB054F" w14:paraId="5070C221" w14:textId="77777777" w:rsidTr="00B35382">
        <w:tc>
          <w:tcPr>
            <w:tcW w:w="1795" w:type="dxa"/>
          </w:tcPr>
          <w:p w14:paraId="2369EC6B" w14:textId="77777777" w:rsidR="00EE5FDD" w:rsidRPr="00AB054F" w:rsidRDefault="00EE5FDD" w:rsidP="00AB054F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319F89A8" w14:textId="606C0DEB" w:rsidR="00EE5FDD" w:rsidRPr="00AB054F" w:rsidRDefault="00AF0A8B" w:rsidP="00AB054F">
            <w:pPr>
              <w:spacing w:after="0" w:line="240" w:lineRule="auto"/>
            </w:pPr>
            <w:r>
              <w:t>UT1</w:t>
            </w:r>
          </w:p>
        </w:tc>
      </w:tr>
      <w:tr w:rsidR="00EE5FDD" w:rsidRPr="00AB054F" w14:paraId="57B3B498" w14:textId="77777777" w:rsidTr="00B35382">
        <w:tc>
          <w:tcPr>
            <w:tcW w:w="1795" w:type="dxa"/>
          </w:tcPr>
          <w:p w14:paraId="10D44C80" w14:textId="77777777" w:rsidR="00EE5FDD" w:rsidRPr="00AB054F" w:rsidRDefault="00EE5FDD" w:rsidP="00AB054F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3B877C2E" w14:textId="10233794" w:rsidR="00EE5FDD" w:rsidRPr="00AB054F" w:rsidRDefault="00AC0069" w:rsidP="00AB054F">
            <w:pPr>
              <w:spacing w:after="0" w:line="240" w:lineRule="auto"/>
            </w:pPr>
            <w:r w:rsidRPr="00B0633D">
              <w:t>Acceder</w:t>
            </w:r>
            <w:r w:rsidR="00B0633D" w:rsidRPr="00B0633D">
              <w:t xml:space="preserve"> a libros</w:t>
            </w:r>
          </w:p>
        </w:tc>
      </w:tr>
      <w:tr w:rsidR="00EE5FDD" w:rsidRPr="00AB054F" w14:paraId="4ACD8CF1" w14:textId="77777777" w:rsidTr="00B35382">
        <w:tc>
          <w:tcPr>
            <w:tcW w:w="1795" w:type="dxa"/>
          </w:tcPr>
          <w:p w14:paraId="24241ACA" w14:textId="77777777" w:rsidR="00EE5FDD" w:rsidRPr="00AB054F" w:rsidRDefault="00EE5FDD" w:rsidP="00AB054F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18247C9F" w14:textId="559B4A4B" w:rsidR="00EE5FDD" w:rsidRPr="00A72644" w:rsidRDefault="00126C7F" w:rsidP="00B0633D">
            <w:pPr>
              <w:spacing w:after="0" w:line="240" w:lineRule="auto"/>
            </w:pPr>
            <w:r>
              <w:t>Acceder al material bibliográfico de la biblioteca automatizada</w:t>
            </w:r>
          </w:p>
        </w:tc>
      </w:tr>
      <w:tr w:rsidR="00EE5FDD" w:rsidRPr="00AB054F" w14:paraId="097572C3" w14:textId="77777777" w:rsidTr="00B35382">
        <w:tc>
          <w:tcPr>
            <w:tcW w:w="1795" w:type="dxa"/>
          </w:tcPr>
          <w:p w14:paraId="4AA4E7B2" w14:textId="77777777" w:rsidR="00EE5FDD" w:rsidRPr="00AB054F" w:rsidRDefault="00EE5FDD" w:rsidP="00AB054F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335971F4" w14:textId="47E569AD" w:rsidR="00EE5FDD" w:rsidRPr="00AB054F" w:rsidRDefault="00126C7F" w:rsidP="00AB054F">
            <w:pPr>
              <w:spacing w:after="0" w:line="240" w:lineRule="auto"/>
            </w:pPr>
            <w:r w:rsidRPr="00B0633D">
              <w:t>Usuario final</w:t>
            </w:r>
          </w:p>
        </w:tc>
      </w:tr>
      <w:tr w:rsidR="00EE5FDD" w:rsidRPr="00AB054F" w14:paraId="3969EC61" w14:textId="77777777" w:rsidTr="00B35382">
        <w:tc>
          <w:tcPr>
            <w:tcW w:w="1795" w:type="dxa"/>
          </w:tcPr>
          <w:p w14:paraId="79C06380" w14:textId="6048C705" w:rsidR="00EE5FDD" w:rsidRPr="00AB054F" w:rsidRDefault="00565CF1" w:rsidP="00AB054F">
            <w:pPr>
              <w:spacing w:after="0" w:line="240" w:lineRule="auto"/>
            </w:pPr>
            <w:r w:rsidRPr="00565CF1">
              <w:t>Prioridad</w:t>
            </w:r>
          </w:p>
        </w:tc>
        <w:tc>
          <w:tcPr>
            <w:tcW w:w="6699" w:type="dxa"/>
          </w:tcPr>
          <w:p w14:paraId="64B61C56" w14:textId="520F966A" w:rsidR="00EE5FDD" w:rsidRPr="00AB054F" w:rsidRDefault="00565CF1" w:rsidP="00AB054F">
            <w:pPr>
              <w:spacing w:after="0" w:line="240" w:lineRule="auto"/>
            </w:pPr>
            <w:r>
              <w:t>Alta</w:t>
            </w:r>
          </w:p>
        </w:tc>
      </w:tr>
      <w:tr w:rsidR="00EE5FDD" w:rsidRPr="00AB054F" w14:paraId="5CC3F9EE" w14:textId="77777777" w:rsidTr="00B35382">
        <w:tc>
          <w:tcPr>
            <w:tcW w:w="1795" w:type="dxa"/>
          </w:tcPr>
          <w:p w14:paraId="2F9E169D" w14:textId="0036B565" w:rsidR="00EE5FDD" w:rsidRPr="00AB054F" w:rsidRDefault="00565CF1" w:rsidP="00AB054F">
            <w:pPr>
              <w:spacing w:after="0" w:line="240" w:lineRule="auto"/>
            </w:pPr>
            <w:r w:rsidRPr="00565CF1">
              <w:t>Riesgo</w:t>
            </w:r>
          </w:p>
        </w:tc>
        <w:tc>
          <w:tcPr>
            <w:tcW w:w="6699" w:type="dxa"/>
          </w:tcPr>
          <w:p w14:paraId="5ED6428D" w14:textId="71AE7354" w:rsidR="00EE5FDD" w:rsidRPr="00AB054F" w:rsidRDefault="00565CF1" w:rsidP="00BF03BD">
            <w:pPr>
              <w:spacing w:after="0" w:line="240" w:lineRule="auto"/>
            </w:pPr>
            <w:r>
              <w:t>Alto</w:t>
            </w:r>
          </w:p>
        </w:tc>
      </w:tr>
      <w:tr w:rsidR="00CD7715" w:rsidRPr="00AB054F" w14:paraId="7B78C23F" w14:textId="77777777" w:rsidTr="00B35382">
        <w:tc>
          <w:tcPr>
            <w:tcW w:w="1795" w:type="dxa"/>
          </w:tcPr>
          <w:p w14:paraId="4C3B80EF" w14:textId="53633D22" w:rsidR="00CD7715" w:rsidRPr="00AB054F" w:rsidRDefault="00565CF1" w:rsidP="00AB054F">
            <w:pPr>
              <w:spacing w:after="0" w:line="240" w:lineRule="auto"/>
            </w:pPr>
            <w:r w:rsidRPr="00565CF1">
              <w:t>Estimación</w:t>
            </w:r>
          </w:p>
        </w:tc>
        <w:tc>
          <w:tcPr>
            <w:tcW w:w="6699" w:type="dxa"/>
          </w:tcPr>
          <w:p w14:paraId="21CE1E9A" w14:textId="7AF3025D" w:rsidR="0024643B" w:rsidRPr="00AB054F" w:rsidRDefault="00B01970" w:rsidP="00B01970">
            <w:pPr>
              <w:spacing w:after="0" w:line="240" w:lineRule="auto"/>
            </w:pPr>
            <w:r>
              <w:t xml:space="preserve">10 </w:t>
            </w:r>
            <w:proofErr w:type="spellStart"/>
            <w:r>
              <w:t>hh</w:t>
            </w:r>
            <w:proofErr w:type="spellEnd"/>
          </w:p>
        </w:tc>
      </w:tr>
    </w:tbl>
    <w:p w14:paraId="0DFC9C79" w14:textId="77777777" w:rsidR="009A2E7A" w:rsidRDefault="009A2E7A" w:rsidP="009A2E7A">
      <w:pPr>
        <w:jc w:val="center"/>
      </w:pPr>
    </w:p>
    <w:p w14:paraId="71640AE5" w14:textId="3C50938C" w:rsidR="009A2E7A" w:rsidRDefault="00EA4138" w:rsidP="009A2E7A">
      <w:pPr>
        <w:jc w:val="center"/>
      </w:pPr>
      <w:r w:rsidRPr="00730080">
        <w:rPr>
          <w:noProof/>
        </w:rPr>
        <w:lastRenderedPageBreak/>
        <w:drawing>
          <wp:inline distT="0" distB="0" distL="0" distR="0" wp14:anchorId="7A3929A3" wp14:editId="75D0BD58">
            <wp:extent cx="3680249" cy="3299720"/>
            <wp:effectExtent l="0" t="0" r="0" b="0"/>
            <wp:docPr id="145392457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457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51" cy="33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C44A" w14:textId="77777777" w:rsidR="00EA4138" w:rsidRDefault="00EA4138" w:rsidP="009A2E7A">
      <w:pPr>
        <w:jc w:val="center"/>
      </w:pPr>
    </w:p>
    <w:p w14:paraId="1959D2FD" w14:textId="4876F9F8" w:rsidR="00EA4138" w:rsidRDefault="00EA4138" w:rsidP="009A2E7A">
      <w:pPr>
        <w:jc w:val="center"/>
      </w:pPr>
      <w:r w:rsidRPr="00452CDB">
        <w:rPr>
          <w:noProof/>
        </w:rPr>
        <w:drawing>
          <wp:inline distT="0" distB="0" distL="0" distR="0" wp14:anchorId="17607830" wp14:editId="124317A9">
            <wp:extent cx="3756660" cy="2249463"/>
            <wp:effectExtent l="0" t="0" r="0" b="0"/>
            <wp:docPr id="71949761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9761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6000" cy="226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9790" w14:textId="77777777" w:rsidR="008805D6" w:rsidRDefault="008805D6" w:rsidP="009A2E7A">
      <w:pPr>
        <w:jc w:val="center"/>
      </w:pPr>
    </w:p>
    <w:p w14:paraId="089DA2E4" w14:textId="3FE58430" w:rsidR="008805D6" w:rsidRDefault="008805D6" w:rsidP="009A2E7A">
      <w:pPr>
        <w:jc w:val="center"/>
      </w:pPr>
      <w:r w:rsidRPr="00204704">
        <w:rPr>
          <w:noProof/>
        </w:rPr>
        <w:drawing>
          <wp:inline distT="0" distB="0" distL="0" distR="0" wp14:anchorId="630CF815" wp14:editId="3CDB1DB4">
            <wp:extent cx="3596638" cy="1563756"/>
            <wp:effectExtent l="0" t="0" r="4445" b="0"/>
            <wp:docPr id="24404843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4843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7516" cy="15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49C7" w14:textId="3188EC8B" w:rsidR="009A2E7A" w:rsidRDefault="009A2E7A" w:rsidP="00D41D25">
      <w:pPr>
        <w:pStyle w:val="Ttulo3"/>
        <w:numPr>
          <w:ilvl w:val="2"/>
          <w:numId w:val="1"/>
        </w:numPr>
      </w:pPr>
      <w:bookmarkStart w:id="20" w:name="_Toc207978671"/>
      <w:r w:rsidRPr="00B13CB6">
        <w:t>UT</w:t>
      </w:r>
      <w:r>
        <w:t>2 – Consultar libros</w:t>
      </w:r>
      <w:bookmarkEnd w:id="20"/>
      <w:r w:rsidR="00732F74">
        <w:t xml:space="preserve"> - </w:t>
      </w:r>
      <w:r w:rsidR="00732F74" w:rsidRPr="00732F74">
        <w:t>Mockup</w:t>
      </w:r>
    </w:p>
    <w:p w14:paraId="0CBF7FD3" w14:textId="6D389A95" w:rsidR="00AA4BE8" w:rsidRPr="009A2E7A" w:rsidRDefault="00AA4BE8" w:rsidP="009A2E7A">
      <w:pPr>
        <w:rPr>
          <w:rFonts w:ascii="Cambria" w:eastAsia="Times New Roman" w:hAnsi="Cambria"/>
          <w:b/>
          <w:bCs/>
          <w:color w:val="C0504D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CD7715" w:rsidRPr="00AB054F" w14:paraId="630CF1A3" w14:textId="77777777" w:rsidTr="008805D6">
        <w:trPr>
          <w:jc w:val="center"/>
        </w:trPr>
        <w:tc>
          <w:tcPr>
            <w:tcW w:w="1795" w:type="dxa"/>
          </w:tcPr>
          <w:p w14:paraId="18108C6F" w14:textId="77777777" w:rsidR="00CD7715" w:rsidRPr="00AB054F" w:rsidRDefault="00CD7715" w:rsidP="002D7CE8">
            <w:pPr>
              <w:spacing w:after="0" w:line="240" w:lineRule="auto"/>
            </w:pPr>
            <w:r w:rsidRPr="00AB054F">
              <w:lastRenderedPageBreak/>
              <w:t>Referencia:</w:t>
            </w:r>
          </w:p>
        </w:tc>
        <w:tc>
          <w:tcPr>
            <w:tcW w:w="6699" w:type="dxa"/>
          </w:tcPr>
          <w:p w14:paraId="4DE84787" w14:textId="23E1E6EC" w:rsidR="00CD7715" w:rsidRPr="00AB054F" w:rsidRDefault="002537A0" w:rsidP="002D7CE8">
            <w:pPr>
              <w:spacing w:after="0" w:line="240" w:lineRule="auto"/>
            </w:pPr>
            <w:r>
              <w:t>UT</w:t>
            </w:r>
            <w:r w:rsidR="00CD7715">
              <w:t>2</w:t>
            </w:r>
          </w:p>
        </w:tc>
      </w:tr>
      <w:tr w:rsidR="00CD7715" w:rsidRPr="00AB054F" w14:paraId="01426B14" w14:textId="77777777" w:rsidTr="008805D6">
        <w:trPr>
          <w:jc w:val="center"/>
        </w:trPr>
        <w:tc>
          <w:tcPr>
            <w:tcW w:w="1795" w:type="dxa"/>
          </w:tcPr>
          <w:p w14:paraId="029EF421" w14:textId="77777777" w:rsidR="00CD7715" w:rsidRPr="00AB054F" w:rsidRDefault="00CD7715" w:rsidP="002D7CE8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27083768" w14:textId="2AA1712D" w:rsidR="00CD7715" w:rsidRPr="00AB054F" w:rsidRDefault="003705C7" w:rsidP="002D7CE8">
            <w:pPr>
              <w:spacing w:after="0" w:line="240" w:lineRule="auto"/>
            </w:pPr>
            <w:r>
              <w:t>Consultar libros</w:t>
            </w:r>
          </w:p>
        </w:tc>
      </w:tr>
      <w:tr w:rsidR="00CD7715" w:rsidRPr="00AB054F" w14:paraId="670D71E5" w14:textId="77777777" w:rsidTr="008805D6">
        <w:trPr>
          <w:jc w:val="center"/>
        </w:trPr>
        <w:tc>
          <w:tcPr>
            <w:tcW w:w="1795" w:type="dxa"/>
          </w:tcPr>
          <w:p w14:paraId="6C127DA9" w14:textId="77777777" w:rsidR="00CD7715" w:rsidRPr="00AB054F" w:rsidRDefault="00CD7715" w:rsidP="002D7CE8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1C6B9A5C" w14:textId="549E079F" w:rsidR="00CD7715" w:rsidRPr="00A72644" w:rsidRDefault="00903CCA" w:rsidP="002D7CE8">
            <w:pPr>
              <w:pStyle w:val="doctext"/>
            </w:pPr>
            <w:r w:rsidRPr="00903CCA">
              <w:rPr>
                <w:rFonts w:ascii="Calibri" w:eastAsia="Calibri" w:hAnsi="Calibri"/>
                <w:sz w:val="22"/>
                <w:szCs w:val="22"/>
                <w:lang w:eastAsia="en-US"/>
              </w:rPr>
              <w:t>Permite utilizar el catálogo de la biblioteca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automatizada</w:t>
            </w:r>
            <w:r w:rsidR="005264C5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a través de una red interna o una red externa </w:t>
            </w:r>
          </w:p>
        </w:tc>
      </w:tr>
      <w:tr w:rsidR="00CD7715" w:rsidRPr="00AB054F" w14:paraId="0B929E35" w14:textId="77777777" w:rsidTr="008805D6">
        <w:trPr>
          <w:jc w:val="center"/>
        </w:trPr>
        <w:tc>
          <w:tcPr>
            <w:tcW w:w="1795" w:type="dxa"/>
          </w:tcPr>
          <w:p w14:paraId="09D73A0F" w14:textId="77777777" w:rsidR="00CD7715" w:rsidRPr="00AB054F" w:rsidRDefault="00CD7715" w:rsidP="002D7CE8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20DAF917" w14:textId="02F50CE5" w:rsidR="00CD7715" w:rsidRPr="00AB054F" w:rsidRDefault="004C0A52" w:rsidP="002D7CE8">
            <w:pPr>
              <w:spacing w:after="0" w:line="240" w:lineRule="auto"/>
            </w:pPr>
            <w:r>
              <w:t>Usuari</w:t>
            </w:r>
            <w:r w:rsidR="000F1908">
              <w:t>o</w:t>
            </w:r>
            <w:r>
              <w:t xml:space="preserve"> final</w:t>
            </w:r>
          </w:p>
        </w:tc>
      </w:tr>
      <w:tr w:rsidR="00CD7715" w:rsidRPr="00AB054F" w14:paraId="46F9C2E2" w14:textId="77777777" w:rsidTr="008805D6">
        <w:trPr>
          <w:jc w:val="center"/>
        </w:trPr>
        <w:tc>
          <w:tcPr>
            <w:tcW w:w="1795" w:type="dxa"/>
          </w:tcPr>
          <w:p w14:paraId="12CC093C" w14:textId="2156D919" w:rsidR="00CD7715" w:rsidRPr="00AB054F" w:rsidRDefault="00565CF1" w:rsidP="002D7CE8">
            <w:pPr>
              <w:spacing w:after="0" w:line="240" w:lineRule="auto"/>
            </w:pPr>
            <w:r w:rsidRPr="00565CF1">
              <w:t>Prioridad</w:t>
            </w:r>
          </w:p>
        </w:tc>
        <w:tc>
          <w:tcPr>
            <w:tcW w:w="6699" w:type="dxa"/>
          </w:tcPr>
          <w:p w14:paraId="388AFC31" w14:textId="2DCAF815" w:rsidR="00CD7715" w:rsidRPr="00AB054F" w:rsidRDefault="00B01970" w:rsidP="002D7CE8">
            <w:pPr>
              <w:spacing w:after="0" w:line="240" w:lineRule="auto"/>
            </w:pPr>
            <w:r>
              <w:t>Alta</w:t>
            </w:r>
          </w:p>
        </w:tc>
      </w:tr>
      <w:tr w:rsidR="00CD7715" w:rsidRPr="00AB054F" w14:paraId="3A3FFE13" w14:textId="77777777" w:rsidTr="008805D6">
        <w:trPr>
          <w:jc w:val="center"/>
        </w:trPr>
        <w:tc>
          <w:tcPr>
            <w:tcW w:w="1795" w:type="dxa"/>
          </w:tcPr>
          <w:p w14:paraId="76B64532" w14:textId="2D867EAE" w:rsidR="00CD7715" w:rsidRPr="00AB054F" w:rsidRDefault="00B01970" w:rsidP="002D7CE8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49897AFC" w14:textId="2430AAF7" w:rsidR="00CD7715" w:rsidRPr="00AB054F" w:rsidRDefault="00B01970" w:rsidP="002D7CE8">
            <w:pPr>
              <w:spacing w:after="0" w:line="240" w:lineRule="auto"/>
            </w:pPr>
            <w:r>
              <w:t>Alto</w:t>
            </w:r>
          </w:p>
        </w:tc>
      </w:tr>
      <w:tr w:rsidR="00CD7715" w:rsidRPr="00AB054F" w14:paraId="6578A846" w14:textId="77777777" w:rsidTr="008805D6">
        <w:trPr>
          <w:jc w:val="center"/>
        </w:trPr>
        <w:tc>
          <w:tcPr>
            <w:tcW w:w="1795" w:type="dxa"/>
          </w:tcPr>
          <w:p w14:paraId="4402E14A" w14:textId="4B5B68AD" w:rsidR="00CD7715" w:rsidRPr="00AB054F" w:rsidRDefault="00B01970" w:rsidP="002D7CE8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3D89AB2D" w14:textId="1700CF0C" w:rsidR="00CD7715" w:rsidRPr="00AB054F" w:rsidRDefault="00B01970" w:rsidP="00B01970">
            <w:pPr>
              <w:spacing w:after="0" w:line="240" w:lineRule="auto"/>
            </w:pPr>
            <w:r>
              <w:t xml:space="preserve">9 </w:t>
            </w:r>
            <w:proofErr w:type="spellStart"/>
            <w:r>
              <w:t>hh</w:t>
            </w:r>
            <w:proofErr w:type="spellEnd"/>
          </w:p>
        </w:tc>
      </w:tr>
    </w:tbl>
    <w:p w14:paraId="503CF2CC" w14:textId="77777777" w:rsidR="00EE5FDD" w:rsidRDefault="00EE5FDD" w:rsidP="00EE5FDD"/>
    <w:p w14:paraId="793DBA77" w14:textId="407532A0" w:rsidR="001C6DF6" w:rsidRDefault="001C6DF6" w:rsidP="001C6DF6">
      <w:pPr>
        <w:jc w:val="center"/>
      </w:pPr>
      <w:r w:rsidRPr="005E056C">
        <w:rPr>
          <w:noProof/>
        </w:rPr>
        <w:drawing>
          <wp:inline distT="0" distB="0" distL="0" distR="0" wp14:anchorId="6B23FD36" wp14:editId="4C0AD63B">
            <wp:extent cx="5400040" cy="2757136"/>
            <wp:effectExtent l="0" t="0" r="0" b="5715"/>
            <wp:docPr id="2329610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6101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5F17" w14:textId="05C76CD5" w:rsidR="00213849" w:rsidRDefault="00B01970" w:rsidP="00D41D25">
      <w:pPr>
        <w:pStyle w:val="Ttulo3"/>
        <w:numPr>
          <w:ilvl w:val="2"/>
          <w:numId w:val="8"/>
        </w:numPr>
      </w:pPr>
      <w:bookmarkStart w:id="21" w:name="_Toc207978672"/>
      <w:r>
        <w:t>UT</w:t>
      </w:r>
      <w:r w:rsidR="000D1DFF">
        <w:t>3</w:t>
      </w:r>
      <w:r w:rsidR="00205208">
        <w:t xml:space="preserve"> – Devolver libros</w:t>
      </w:r>
      <w:bookmarkEnd w:id="21"/>
      <w:r w:rsidR="00732F74">
        <w:t xml:space="preserve"> - </w:t>
      </w:r>
      <w:r w:rsidR="00732F74" w:rsidRPr="00732F74">
        <w:t>Mockup</w:t>
      </w:r>
    </w:p>
    <w:p w14:paraId="29164F16" w14:textId="77777777" w:rsidR="00BA7E69" w:rsidRPr="00BA7E69" w:rsidRDefault="00BA7E69" w:rsidP="00BA7E6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7"/>
        <w:gridCol w:w="6697"/>
      </w:tblGrid>
      <w:tr w:rsidR="00CD7715" w:rsidRPr="00AB054F" w14:paraId="7A085481" w14:textId="77777777" w:rsidTr="002537A0">
        <w:tc>
          <w:tcPr>
            <w:tcW w:w="1797" w:type="dxa"/>
          </w:tcPr>
          <w:p w14:paraId="5C2F98A5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7" w:type="dxa"/>
          </w:tcPr>
          <w:p w14:paraId="28FFD7D8" w14:textId="2D2DF5EB" w:rsidR="00CD7715" w:rsidRPr="00AB054F" w:rsidRDefault="002537A0" w:rsidP="002D7CE8">
            <w:pPr>
              <w:spacing w:after="0" w:line="240" w:lineRule="auto"/>
            </w:pPr>
            <w:r>
              <w:t>UT</w:t>
            </w:r>
            <w:r w:rsidR="00CD7715">
              <w:t>3</w:t>
            </w:r>
          </w:p>
        </w:tc>
      </w:tr>
      <w:tr w:rsidR="00CD7715" w:rsidRPr="00AB054F" w14:paraId="4C545721" w14:textId="77777777" w:rsidTr="002537A0">
        <w:tc>
          <w:tcPr>
            <w:tcW w:w="1797" w:type="dxa"/>
          </w:tcPr>
          <w:p w14:paraId="2C9ECD4E" w14:textId="77777777" w:rsidR="00CD7715" w:rsidRPr="00AB054F" w:rsidRDefault="00CD7715" w:rsidP="002D7CE8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7" w:type="dxa"/>
          </w:tcPr>
          <w:p w14:paraId="6336E74D" w14:textId="49E91668" w:rsidR="00CD7715" w:rsidRPr="00AB054F" w:rsidRDefault="00567DCE" w:rsidP="002D7CE8">
            <w:pPr>
              <w:spacing w:after="0" w:line="240" w:lineRule="auto"/>
            </w:pPr>
            <w:r>
              <w:t>Devolver libros</w:t>
            </w:r>
          </w:p>
        </w:tc>
      </w:tr>
      <w:tr w:rsidR="00CD7715" w:rsidRPr="00AB054F" w14:paraId="54EC0C2B" w14:textId="77777777" w:rsidTr="002537A0">
        <w:tc>
          <w:tcPr>
            <w:tcW w:w="1797" w:type="dxa"/>
          </w:tcPr>
          <w:p w14:paraId="5A9F64E1" w14:textId="77777777" w:rsidR="00CD7715" w:rsidRPr="00AB054F" w:rsidRDefault="00CD7715" w:rsidP="002D7CE8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7" w:type="dxa"/>
          </w:tcPr>
          <w:p w14:paraId="2FEDE80D" w14:textId="458E8838" w:rsidR="00CD7715" w:rsidRPr="00A72644" w:rsidRDefault="00567DCE" w:rsidP="002D7CE8">
            <w:pPr>
              <w:pStyle w:val="doctext"/>
            </w:pPr>
            <w:r w:rsidRPr="00567DCE">
              <w:rPr>
                <w:rFonts w:ascii="Calibri" w:eastAsia="Calibri" w:hAnsi="Calibri"/>
                <w:sz w:val="22"/>
                <w:szCs w:val="22"/>
                <w:lang w:eastAsia="en-US"/>
              </w:rPr>
              <w:t>Permite a un usuario devolver un libro físico</w:t>
            </w:r>
          </w:p>
        </w:tc>
      </w:tr>
      <w:tr w:rsidR="00CD7715" w:rsidRPr="00AB054F" w14:paraId="30270BC7" w14:textId="77777777" w:rsidTr="002537A0">
        <w:tc>
          <w:tcPr>
            <w:tcW w:w="1797" w:type="dxa"/>
          </w:tcPr>
          <w:p w14:paraId="7E9BB877" w14:textId="77777777" w:rsidR="00CD7715" w:rsidRPr="00AB054F" w:rsidRDefault="00CD7715" w:rsidP="002D7CE8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7" w:type="dxa"/>
          </w:tcPr>
          <w:p w14:paraId="3700AE2F" w14:textId="5BB92F52" w:rsidR="00CD7715" w:rsidRPr="00AB054F" w:rsidRDefault="005C2F17" w:rsidP="002D7CE8">
            <w:pPr>
              <w:spacing w:after="0" w:line="240" w:lineRule="auto"/>
            </w:pPr>
            <w:r>
              <w:t>Usuario</w:t>
            </w:r>
            <w:r w:rsidR="000F1908">
              <w:t xml:space="preserve"> final</w:t>
            </w:r>
          </w:p>
        </w:tc>
      </w:tr>
      <w:tr w:rsidR="00CD7715" w:rsidRPr="00AB054F" w14:paraId="609E4936" w14:textId="77777777" w:rsidTr="002537A0">
        <w:tc>
          <w:tcPr>
            <w:tcW w:w="1797" w:type="dxa"/>
          </w:tcPr>
          <w:p w14:paraId="64FBAECD" w14:textId="1849B2A0" w:rsidR="00CD7715" w:rsidRPr="00AB054F" w:rsidRDefault="00565CF1" w:rsidP="002D7CE8">
            <w:pPr>
              <w:spacing w:after="0" w:line="240" w:lineRule="auto"/>
            </w:pPr>
            <w:r w:rsidRPr="00565CF1">
              <w:t>Prioridad</w:t>
            </w:r>
          </w:p>
        </w:tc>
        <w:tc>
          <w:tcPr>
            <w:tcW w:w="6697" w:type="dxa"/>
          </w:tcPr>
          <w:p w14:paraId="266DE2B0" w14:textId="2E2858F3" w:rsidR="00CD7715" w:rsidRPr="00AB054F" w:rsidRDefault="002537A0" w:rsidP="002D7CE8">
            <w:pPr>
              <w:spacing w:after="0" w:line="240" w:lineRule="auto"/>
            </w:pPr>
            <w:r>
              <w:t>Alta</w:t>
            </w:r>
          </w:p>
        </w:tc>
      </w:tr>
      <w:tr w:rsidR="00CD7715" w:rsidRPr="00AB054F" w14:paraId="7AB529E5" w14:textId="77777777" w:rsidTr="002537A0">
        <w:tc>
          <w:tcPr>
            <w:tcW w:w="1797" w:type="dxa"/>
          </w:tcPr>
          <w:p w14:paraId="336B7D33" w14:textId="4B89C530" w:rsidR="00CD7715" w:rsidRPr="00AB054F" w:rsidRDefault="00B01970" w:rsidP="002D7CE8">
            <w:pPr>
              <w:spacing w:after="0" w:line="240" w:lineRule="auto"/>
            </w:pPr>
            <w:r>
              <w:t>Riesgo</w:t>
            </w:r>
          </w:p>
        </w:tc>
        <w:tc>
          <w:tcPr>
            <w:tcW w:w="6697" w:type="dxa"/>
          </w:tcPr>
          <w:p w14:paraId="3DAEEC89" w14:textId="064E515A" w:rsidR="00CD7715" w:rsidRPr="00AB054F" w:rsidRDefault="002537A0" w:rsidP="002D7CE8">
            <w:pPr>
              <w:spacing w:after="0" w:line="240" w:lineRule="auto"/>
            </w:pPr>
            <w:r>
              <w:t>Alto</w:t>
            </w:r>
          </w:p>
        </w:tc>
      </w:tr>
      <w:tr w:rsidR="00CD7715" w:rsidRPr="00AB054F" w14:paraId="0F55D0A5" w14:textId="77777777" w:rsidTr="002537A0">
        <w:tc>
          <w:tcPr>
            <w:tcW w:w="1797" w:type="dxa"/>
          </w:tcPr>
          <w:p w14:paraId="13152623" w14:textId="7AC5C9BB" w:rsidR="00CD7715" w:rsidRPr="00AB054F" w:rsidRDefault="00B01970" w:rsidP="002D7CE8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7" w:type="dxa"/>
          </w:tcPr>
          <w:p w14:paraId="2D64CE94" w14:textId="123D60E9" w:rsidR="00CD7715" w:rsidRPr="00AB054F" w:rsidRDefault="002537A0" w:rsidP="002537A0">
            <w:pPr>
              <w:spacing w:after="0" w:line="240" w:lineRule="auto"/>
            </w:pPr>
            <w:r>
              <w:t xml:space="preserve">10 </w:t>
            </w:r>
            <w:proofErr w:type="spellStart"/>
            <w:r>
              <w:t>hh</w:t>
            </w:r>
            <w:proofErr w:type="spellEnd"/>
          </w:p>
        </w:tc>
      </w:tr>
    </w:tbl>
    <w:p w14:paraId="0BB0554E" w14:textId="77777777" w:rsidR="00B35382" w:rsidRDefault="00B35382" w:rsidP="002537A0"/>
    <w:p w14:paraId="28644FFE" w14:textId="5E8F7A7B" w:rsidR="001C6DF6" w:rsidRPr="00760B37" w:rsidRDefault="001C6DF6" w:rsidP="001C6DF6">
      <w:pPr>
        <w:jc w:val="center"/>
      </w:pPr>
      <w:r w:rsidRPr="00F652EB">
        <w:rPr>
          <w:noProof/>
        </w:rPr>
        <w:lastRenderedPageBreak/>
        <w:drawing>
          <wp:inline distT="0" distB="0" distL="0" distR="0" wp14:anchorId="415A9F78" wp14:editId="73C9D6F5">
            <wp:extent cx="5400040" cy="2730020"/>
            <wp:effectExtent l="0" t="0" r="0" b="0"/>
            <wp:docPr id="3318959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9594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3FF2" w14:textId="4EA6CBDE" w:rsidR="00B35382" w:rsidRDefault="00B01970" w:rsidP="00D41D25">
      <w:pPr>
        <w:pStyle w:val="Ttulo3"/>
        <w:numPr>
          <w:ilvl w:val="2"/>
          <w:numId w:val="8"/>
        </w:numPr>
      </w:pPr>
      <w:bookmarkStart w:id="22" w:name="_Toc207978673"/>
      <w:r>
        <w:t>UT</w:t>
      </w:r>
      <w:r w:rsidR="00B35382">
        <w:t>4 - Solicitar el libro</w:t>
      </w:r>
      <w:bookmarkEnd w:id="22"/>
      <w:r w:rsidR="00732F74">
        <w:t xml:space="preserve"> - </w:t>
      </w:r>
      <w:r w:rsidR="00732F74" w:rsidRPr="00732F74">
        <w:t>Mockup</w:t>
      </w:r>
    </w:p>
    <w:p w14:paraId="5832D9A4" w14:textId="77777777" w:rsidR="00B35382" w:rsidRPr="00BA7E69" w:rsidRDefault="00B35382" w:rsidP="00B353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6"/>
        <w:gridCol w:w="6698"/>
      </w:tblGrid>
      <w:tr w:rsidR="00B35382" w:rsidRPr="00AB054F" w14:paraId="593A7D86" w14:textId="77777777" w:rsidTr="002537A0">
        <w:tc>
          <w:tcPr>
            <w:tcW w:w="1796" w:type="dxa"/>
          </w:tcPr>
          <w:p w14:paraId="31D4414B" w14:textId="77777777" w:rsidR="00B35382" w:rsidRPr="00AB054F" w:rsidRDefault="00B35382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8" w:type="dxa"/>
          </w:tcPr>
          <w:p w14:paraId="36D9B67C" w14:textId="353E38D0" w:rsidR="00B35382" w:rsidRPr="00AB054F" w:rsidRDefault="002537A0" w:rsidP="00777B4E">
            <w:pPr>
              <w:spacing w:after="0" w:line="240" w:lineRule="auto"/>
            </w:pPr>
            <w:r>
              <w:t>UT</w:t>
            </w:r>
            <w:r w:rsidR="00B35382">
              <w:t>4</w:t>
            </w:r>
          </w:p>
        </w:tc>
      </w:tr>
      <w:tr w:rsidR="00B35382" w:rsidRPr="00AB054F" w14:paraId="71601A77" w14:textId="77777777" w:rsidTr="002537A0">
        <w:tc>
          <w:tcPr>
            <w:tcW w:w="1796" w:type="dxa"/>
          </w:tcPr>
          <w:p w14:paraId="33EE6CA6" w14:textId="77777777" w:rsidR="00B35382" w:rsidRPr="00AB054F" w:rsidRDefault="00B35382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8" w:type="dxa"/>
          </w:tcPr>
          <w:p w14:paraId="5CCAF684" w14:textId="77777777" w:rsidR="00B35382" w:rsidRPr="00AB054F" w:rsidRDefault="00B35382" w:rsidP="00777B4E">
            <w:pPr>
              <w:spacing w:after="0" w:line="240" w:lineRule="auto"/>
            </w:pPr>
            <w:r>
              <w:t>Solicitar el libro</w:t>
            </w:r>
          </w:p>
        </w:tc>
      </w:tr>
      <w:tr w:rsidR="00B35382" w:rsidRPr="00AB054F" w14:paraId="7B5A1A7D" w14:textId="77777777" w:rsidTr="002537A0">
        <w:tc>
          <w:tcPr>
            <w:tcW w:w="1796" w:type="dxa"/>
          </w:tcPr>
          <w:p w14:paraId="0EE43262" w14:textId="77777777" w:rsidR="00B35382" w:rsidRPr="00AB054F" w:rsidRDefault="00B35382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8" w:type="dxa"/>
          </w:tcPr>
          <w:p w14:paraId="636D837C" w14:textId="77777777" w:rsidR="00B35382" w:rsidRPr="00A72644" w:rsidRDefault="00B35382" w:rsidP="00777B4E">
            <w:pPr>
              <w:pStyle w:val="doctext"/>
              <w:jc w:val="both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S</w:t>
            </w:r>
            <w:r w:rsidRPr="00A42300">
              <w:rPr>
                <w:rFonts w:ascii="Calibri" w:eastAsia="Calibri" w:hAnsi="Calibri"/>
                <w:sz w:val="22"/>
                <w:szCs w:val="22"/>
                <w:lang w:eastAsia="en-US"/>
              </w:rPr>
              <w:t>olicitar un libro a través de una terminal de autoservicio ubicada en la entrada de la biblioteca o mediante una aplicación móvil</w:t>
            </w:r>
          </w:p>
        </w:tc>
      </w:tr>
      <w:tr w:rsidR="00B35382" w:rsidRPr="00AB054F" w14:paraId="1C9EB8AB" w14:textId="77777777" w:rsidTr="002537A0">
        <w:tc>
          <w:tcPr>
            <w:tcW w:w="1796" w:type="dxa"/>
          </w:tcPr>
          <w:p w14:paraId="4AB72392" w14:textId="77777777" w:rsidR="00B35382" w:rsidRPr="00AB054F" w:rsidRDefault="00B35382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8" w:type="dxa"/>
          </w:tcPr>
          <w:p w14:paraId="6EDC831C" w14:textId="77777777" w:rsidR="00B35382" w:rsidRPr="00AB054F" w:rsidRDefault="00B35382" w:rsidP="00777B4E">
            <w:pPr>
              <w:spacing w:after="0" w:line="240" w:lineRule="auto"/>
            </w:pPr>
            <w:r>
              <w:t>Usuario final</w:t>
            </w:r>
          </w:p>
        </w:tc>
      </w:tr>
      <w:tr w:rsidR="00B35382" w:rsidRPr="00AB054F" w14:paraId="0D404D43" w14:textId="77777777" w:rsidTr="002537A0">
        <w:tc>
          <w:tcPr>
            <w:tcW w:w="1796" w:type="dxa"/>
          </w:tcPr>
          <w:p w14:paraId="101F3664" w14:textId="34260131" w:rsidR="00B35382" w:rsidRPr="00AB054F" w:rsidRDefault="00565CF1" w:rsidP="00777B4E">
            <w:pPr>
              <w:spacing w:after="0" w:line="240" w:lineRule="auto"/>
            </w:pPr>
            <w:r w:rsidRPr="00565CF1">
              <w:t>Prioridad</w:t>
            </w:r>
          </w:p>
        </w:tc>
        <w:tc>
          <w:tcPr>
            <w:tcW w:w="6698" w:type="dxa"/>
          </w:tcPr>
          <w:p w14:paraId="18764BA2" w14:textId="0515DA9D" w:rsidR="00B35382" w:rsidRPr="00AB054F" w:rsidRDefault="002537A0" w:rsidP="00777B4E">
            <w:pPr>
              <w:spacing w:after="0" w:line="240" w:lineRule="auto"/>
            </w:pPr>
            <w:r>
              <w:t>Alta</w:t>
            </w:r>
          </w:p>
        </w:tc>
      </w:tr>
      <w:tr w:rsidR="00B35382" w:rsidRPr="00AB054F" w14:paraId="62BF5040" w14:textId="77777777" w:rsidTr="002537A0">
        <w:tc>
          <w:tcPr>
            <w:tcW w:w="1796" w:type="dxa"/>
          </w:tcPr>
          <w:p w14:paraId="76E0BAC9" w14:textId="6AA6EC96" w:rsidR="00B35382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8" w:type="dxa"/>
          </w:tcPr>
          <w:p w14:paraId="266A9ABF" w14:textId="5258549C" w:rsidR="00B35382" w:rsidRPr="00AB054F" w:rsidRDefault="002537A0" w:rsidP="00777B4E">
            <w:pPr>
              <w:spacing w:after="0" w:line="240" w:lineRule="auto"/>
            </w:pPr>
            <w:r>
              <w:t>Alto</w:t>
            </w:r>
          </w:p>
        </w:tc>
      </w:tr>
      <w:tr w:rsidR="00B35382" w:rsidRPr="00AB054F" w14:paraId="64D05236" w14:textId="77777777" w:rsidTr="002537A0">
        <w:tc>
          <w:tcPr>
            <w:tcW w:w="1796" w:type="dxa"/>
          </w:tcPr>
          <w:p w14:paraId="6076904C" w14:textId="728CE3E0" w:rsidR="00B35382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8" w:type="dxa"/>
          </w:tcPr>
          <w:p w14:paraId="452CDABD" w14:textId="1F94F83B" w:rsidR="00B35382" w:rsidRPr="00AB054F" w:rsidRDefault="002537A0" w:rsidP="002537A0">
            <w:pPr>
              <w:spacing w:after="0" w:line="240" w:lineRule="auto"/>
            </w:pPr>
            <w:r>
              <w:t xml:space="preserve">8 </w:t>
            </w:r>
            <w:proofErr w:type="spellStart"/>
            <w:r>
              <w:t>hh</w:t>
            </w:r>
            <w:proofErr w:type="spellEnd"/>
          </w:p>
        </w:tc>
      </w:tr>
    </w:tbl>
    <w:p w14:paraId="16A97B36" w14:textId="77777777" w:rsidR="00B35382" w:rsidRDefault="00B35382" w:rsidP="00B35382"/>
    <w:p w14:paraId="7FF324D0" w14:textId="70E6B7A5" w:rsidR="001C6DF6" w:rsidRDefault="00C93D19" w:rsidP="00C93D19">
      <w:pPr>
        <w:jc w:val="center"/>
      </w:pPr>
      <w:r w:rsidRPr="00DB45A7">
        <w:rPr>
          <w:noProof/>
        </w:rPr>
        <w:drawing>
          <wp:inline distT="0" distB="0" distL="0" distR="0" wp14:anchorId="5E202BDA" wp14:editId="3287CE37">
            <wp:extent cx="5400040" cy="2752520"/>
            <wp:effectExtent l="0" t="0" r="0" b="0"/>
            <wp:docPr id="2627144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4420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7FEE" w14:textId="77777777" w:rsidR="00C93D19" w:rsidRDefault="00C93D19" w:rsidP="00C93D19">
      <w:pPr>
        <w:jc w:val="center"/>
      </w:pPr>
    </w:p>
    <w:p w14:paraId="250039CD" w14:textId="77777777" w:rsidR="00C93D19" w:rsidRDefault="00C93D19" w:rsidP="00C93D19">
      <w:pPr>
        <w:jc w:val="center"/>
      </w:pPr>
    </w:p>
    <w:p w14:paraId="3F21B3FA" w14:textId="6FE7EF18" w:rsidR="001C6DF6" w:rsidRDefault="001C6DF6" w:rsidP="00D41D25">
      <w:pPr>
        <w:pStyle w:val="Ttulo3"/>
        <w:numPr>
          <w:ilvl w:val="2"/>
          <w:numId w:val="8"/>
        </w:numPr>
      </w:pPr>
      <w:bookmarkStart w:id="23" w:name="_Toc207978674"/>
      <w:r>
        <w:lastRenderedPageBreak/>
        <w:t>UT5 – Localizar libro</w:t>
      </w:r>
      <w:bookmarkEnd w:id="23"/>
      <w:r w:rsidR="00732F74">
        <w:t xml:space="preserve"> - </w:t>
      </w:r>
      <w:r w:rsidR="00732F74" w:rsidRPr="00732F74">
        <w:t>Mockup</w:t>
      </w:r>
    </w:p>
    <w:p w14:paraId="5B891A28" w14:textId="77777777" w:rsidR="001C6DF6" w:rsidRPr="00F57E94" w:rsidRDefault="001C6DF6" w:rsidP="00B353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B35382" w:rsidRPr="00AB054F" w14:paraId="04AAB8F3" w14:textId="77777777" w:rsidTr="00777B4E">
        <w:tc>
          <w:tcPr>
            <w:tcW w:w="1795" w:type="dxa"/>
          </w:tcPr>
          <w:p w14:paraId="7EE88853" w14:textId="77777777" w:rsidR="00B35382" w:rsidRPr="00AB054F" w:rsidRDefault="00B35382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39C2E3D2" w14:textId="05EAC289" w:rsidR="00B35382" w:rsidRPr="00AB054F" w:rsidRDefault="002537A0" w:rsidP="00777B4E">
            <w:pPr>
              <w:spacing w:after="0" w:line="240" w:lineRule="auto"/>
            </w:pPr>
            <w:r>
              <w:t>UT</w:t>
            </w:r>
            <w:r w:rsidR="00B35382">
              <w:t>5</w:t>
            </w:r>
          </w:p>
        </w:tc>
      </w:tr>
      <w:tr w:rsidR="00B35382" w:rsidRPr="00AB054F" w14:paraId="64744572" w14:textId="77777777" w:rsidTr="00777B4E">
        <w:tc>
          <w:tcPr>
            <w:tcW w:w="1795" w:type="dxa"/>
          </w:tcPr>
          <w:p w14:paraId="2485E499" w14:textId="77777777" w:rsidR="00B35382" w:rsidRPr="00AB054F" w:rsidRDefault="00B35382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3F9F7C67" w14:textId="77777777" w:rsidR="00B35382" w:rsidRPr="00AB054F" w:rsidRDefault="00B35382" w:rsidP="00777B4E">
            <w:pPr>
              <w:spacing w:after="0" w:line="240" w:lineRule="auto"/>
            </w:pPr>
            <w:r>
              <w:t>Localizar libro</w:t>
            </w:r>
          </w:p>
        </w:tc>
      </w:tr>
      <w:tr w:rsidR="00B35382" w:rsidRPr="00AB054F" w14:paraId="548E5B1B" w14:textId="77777777" w:rsidTr="00777B4E">
        <w:tc>
          <w:tcPr>
            <w:tcW w:w="1795" w:type="dxa"/>
          </w:tcPr>
          <w:p w14:paraId="5B9911EF" w14:textId="77777777" w:rsidR="00B35382" w:rsidRPr="00AB054F" w:rsidRDefault="00B35382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1A51F0C4" w14:textId="77777777" w:rsidR="00B35382" w:rsidRPr="00A72644" w:rsidRDefault="00B35382" w:rsidP="00777B4E">
            <w:pPr>
              <w:pStyle w:val="doctext"/>
            </w:pPr>
            <w:r w:rsidRPr="00921FB9">
              <w:rPr>
                <w:rFonts w:ascii="Calibri" w:eastAsia="Calibri" w:hAnsi="Calibri"/>
                <w:sz w:val="22"/>
                <w:szCs w:val="22"/>
                <w:lang w:eastAsia="en-US"/>
              </w:rPr>
              <w:t>El sistema localizará el ejemplar en las estanterías</w:t>
            </w:r>
          </w:p>
        </w:tc>
      </w:tr>
      <w:tr w:rsidR="00B35382" w:rsidRPr="00AB054F" w14:paraId="71A49B2C" w14:textId="77777777" w:rsidTr="00777B4E">
        <w:tc>
          <w:tcPr>
            <w:tcW w:w="1795" w:type="dxa"/>
          </w:tcPr>
          <w:p w14:paraId="7449F4B8" w14:textId="77777777" w:rsidR="00B35382" w:rsidRPr="00AB054F" w:rsidRDefault="00B35382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543E35D9" w14:textId="77777777" w:rsidR="00B35382" w:rsidRPr="00AB054F" w:rsidRDefault="00B35382" w:rsidP="00777B4E">
            <w:pPr>
              <w:spacing w:after="0" w:line="240" w:lineRule="auto"/>
            </w:pPr>
            <w:r w:rsidRPr="00921FB9">
              <w:t>Sistema informático BAI</w:t>
            </w:r>
          </w:p>
        </w:tc>
      </w:tr>
      <w:tr w:rsidR="00B35382" w:rsidRPr="00AB054F" w14:paraId="1009AD8A" w14:textId="77777777" w:rsidTr="00777B4E">
        <w:tc>
          <w:tcPr>
            <w:tcW w:w="1795" w:type="dxa"/>
          </w:tcPr>
          <w:p w14:paraId="52E1E2EA" w14:textId="2418DBD5" w:rsidR="00B35382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3ECB15A2" w14:textId="7CA8C5F1" w:rsidR="00B35382" w:rsidRPr="00AB054F" w:rsidRDefault="002537A0" w:rsidP="00777B4E">
            <w:pPr>
              <w:spacing w:after="0" w:line="240" w:lineRule="auto"/>
            </w:pPr>
            <w:r>
              <w:t>Alta</w:t>
            </w:r>
          </w:p>
        </w:tc>
      </w:tr>
      <w:tr w:rsidR="00B35382" w:rsidRPr="00AB054F" w14:paraId="3F630583" w14:textId="77777777" w:rsidTr="00777B4E">
        <w:tc>
          <w:tcPr>
            <w:tcW w:w="1795" w:type="dxa"/>
          </w:tcPr>
          <w:p w14:paraId="5E5337C2" w14:textId="43FFCF8D" w:rsidR="00B35382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398F0942" w14:textId="3BE0DF41" w:rsidR="00B35382" w:rsidRPr="00AB054F" w:rsidRDefault="002537A0" w:rsidP="00777B4E">
            <w:pPr>
              <w:spacing w:after="0" w:line="240" w:lineRule="auto"/>
            </w:pPr>
            <w:r>
              <w:t>Alto</w:t>
            </w:r>
          </w:p>
        </w:tc>
      </w:tr>
      <w:tr w:rsidR="00B35382" w:rsidRPr="00AB054F" w14:paraId="024DD8FC" w14:textId="77777777" w:rsidTr="00777B4E">
        <w:tc>
          <w:tcPr>
            <w:tcW w:w="1795" w:type="dxa"/>
          </w:tcPr>
          <w:p w14:paraId="54D758F1" w14:textId="327EAD7B" w:rsidR="00B35382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647BF409" w14:textId="1C95763E" w:rsidR="00B35382" w:rsidRPr="00AB054F" w:rsidRDefault="002537A0" w:rsidP="002537A0">
            <w:pPr>
              <w:spacing w:after="0" w:line="240" w:lineRule="auto"/>
            </w:pPr>
            <w:r>
              <w:t xml:space="preserve">7 </w:t>
            </w:r>
            <w:proofErr w:type="spellStart"/>
            <w:r>
              <w:t>hh</w:t>
            </w:r>
            <w:proofErr w:type="spellEnd"/>
          </w:p>
        </w:tc>
      </w:tr>
    </w:tbl>
    <w:p w14:paraId="32E167CA" w14:textId="77777777" w:rsidR="00B35382" w:rsidRDefault="00B35382" w:rsidP="00B35382"/>
    <w:p w14:paraId="433A7DE8" w14:textId="40DA4877" w:rsidR="00642510" w:rsidRDefault="00642510" w:rsidP="00642510">
      <w:pPr>
        <w:jc w:val="center"/>
      </w:pPr>
      <w:r w:rsidRPr="00C3380D">
        <w:rPr>
          <w:noProof/>
        </w:rPr>
        <w:drawing>
          <wp:inline distT="0" distB="0" distL="0" distR="0" wp14:anchorId="111ADE7E" wp14:editId="378EB2FA">
            <wp:extent cx="5400040" cy="2026746"/>
            <wp:effectExtent l="0" t="0" r="0" b="0"/>
            <wp:docPr id="201629225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2254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854F" w14:textId="2FCC57B1" w:rsidR="00642510" w:rsidRDefault="00642510" w:rsidP="00D41D25">
      <w:pPr>
        <w:pStyle w:val="Ttulo3"/>
        <w:numPr>
          <w:ilvl w:val="2"/>
          <w:numId w:val="8"/>
        </w:numPr>
      </w:pPr>
      <w:bookmarkStart w:id="24" w:name="_Toc207978675"/>
      <w:bookmarkStart w:id="25" w:name="_Hlk207189833"/>
      <w:r>
        <w:t>UT6 – Enviar el libro</w:t>
      </w:r>
      <w:bookmarkEnd w:id="24"/>
      <w:r w:rsidR="00732F74">
        <w:t xml:space="preserve"> - </w:t>
      </w:r>
      <w:r w:rsidR="00732F74" w:rsidRPr="00732F74">
        <w:t>Mockup</w:t>
      </w:r>
    </w:p>
    <w:bookmarkEnd w:id="25"/>
    <w:p w14:paraId="7D8DC48E" w14:textId="77777777" w:rsidR="00642510" w:rsidRDefault="00642510" w:rsidP="00B353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B35382" w:rsidRPr="00AB054F" w14:paraId="53E606F2" w14:textId="77777777" w:rsidTr="00777B4E">
        <w:tc>
          <w:tcPr>
            <w:tcW w:w="1795" w:type="dxa"/>
          </w:tcPr>
          <w:p w14:paraId="0C5776D2" w14:textId="77777777" w:rsidR="00B35382" w:rsidRPr="00AB054F" w:rsidRDefault="00B35382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1275FFE1" w14:textId="1B23504B" w:rsidR="00B35382" w:rsidRPr="00AB054F" w:rsidRDefault="002537A0" w:rsidP="00777B4E">
            <w:pPr>
              <w:spacing w:after="0" w:line="240" w:lineRule="auto"/>
            </w:pPr>
            <w:r>
              <w:t>UT</w:t>
            </w:r>
            <w:r w:rsidR="00B35382">
              <w:t>6</w:t>
            </w:r>
          </w:p>
        </w:tc>
      </w:tr>
      <w:tr w:rsidR="00B35382" w:rsidRPr="00AB054F" w14:paraId="40311702" w14:textId="77777777" w:rsidTr="00777B4E">
        <w:tc>
          <w:tcPr>
            <w:tcW w:w="1795" w:type="dxa"/>
          </w:tcPr>
          <w:p w14:paraId="3AA55233" w14:textId="77777777" w:rsidR="00B35382" w:rsidRPr="00AB054F" w:rsidRDefault="00B35382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734F31A9" w14:textId="77777777" w:rsidR="00B35382" w:rsidRPr="00AB054F" w:rsidRDefault="00B35382" w:rsidP="00777B4E">
            <w:pPr>
              <w:spacing w:after="0" w:line="240" w:lineRule="auto"/>
            </w:pPr>
            <w:r>
              <w:t>Enviar el libro</w:t>
            </w:r>
          </w:p>
        </w:tc>
      </w:tr>
      <w:tr w:rsidR="00B35382" w:rsidRPr="00AB054F" w14:paraId="4AD3B686" w14:textId="77777777" w:rsidTr="00777B4E">
        <w:tc>
          <w:tcPr>
            <w:tcW w:w="1795" w:type="dxa"/>
          </w:tcPr>
          <w:p w14:paraId="364C6FE2" w14:textId="77777777" w:rsidR="00B35382" w:rsidRPr="00AB054F" w:rsidRDefault="00B35382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2D6D07DF" w14:textId="77777777" w:rsidR="00B35382" w:rsidRPr="00A72644" w:rsidRDefault="00B35382" w:rsidP="00777B4E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Un</w:t>
            </w:r>
            <w:r w:rsidRPr="00822EC1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brazo robótico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recoge </w:t>
            </w:r>
            <w:r w:rsidRPr="00822EC1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el libro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de la estantería y hace la entrega.</w:t>
            </w:r>
          </w:p>
        </w:tc>
      </w:tr>
      <w:tr w:rsidR="00B35382" w:rsidRPr="00AB054F" w14:paraId="749EB652" w14:textId="77777777" w:rsidTr="00777B4E">
        <w:tc>
          <w:tcPr>
            <w:tcW w:w="1795" w:type="dxa"/>
          </w:tcPr>
          <w:p w14:paraId="370E1B95" w14:textId="77777777" w:rsidR="00B35382" w:rsidRPr="00AB054F" w:rsidRDefault="00B35382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3344E1FF" w14:textId="77777777" w:rsidR="00B35382" w:rsidRPr="00AB054F" w:rsidRDefault="00B35382" w:rsidP="00777B4E">
            <w:pPr>
              <w:spacing w:after="0" w:line="240" w:lineRule="auto"/>
            </w:pPr>
            <w:r>
              <w:t>Usuario final, s</w:t>
            </w:r>
            <w:r w:rsidRPr="00921FB9">
              <w:t>istema informático BAI</w:t>
            </w:r>
          </w:p>
        </w:tc>
      </w:tr>
      <w:tr w:rsidR="00B35382" w:rsidRPr="00AB054F" w14:paraId="4642A033" w14:textId="77777777" w:rsidTr="00777B4E">
        <w:tc>
          <w:tcPr>
            <w:tcW w:w="1795" w:type="dxa"/>
          </w:tcPr>
          <w:p w14:paraId="07C55AF5" w14:textId="3487C880" w:rsidR="00B35382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393F2386" w14:textId="518782DD" w:rsidR="00B35382" w:rsidRPr="00AB054F" w:rsidRDefault="002537A0" w:rsidP="00777B4E">
            <w:pPr>
              <w:spacing w:after="0" w:line="240" w:lineRule="auto"/>
            </w:pPr>
            <w:r>
              <w:t>Alta</w:t>
            </w:r>
          </w:p>
        </w:tc>
      </w:tr>
      <w:tr w:rsidR="00B35382" w:rsidRPr="00AB054F" w14:paraId="053F20CE" w14:textId="77777777" w:rsidTr="00777B4E">
        <w:tc>
          <w:tcPr>
            <w:tcW w:w="1795" w:type="dxa"/>
          </w:tcPr>
          <w:p w14:paraId="05089A2D" w14:textId="2F9E4CC8" w:rsidR="00B35382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360F5510" w14:textId="4D11C292" w:rsidR="00B35382" w:rsidRPr="00AB054F" w:rsidRDefault="002537A0" w:rsidP="00777B4E">
            <w:pPr>
              <w:spacing w:after="0" w:line="240" w:lineRule="auto"/>
            </w:pPr>
            <w:r>
              <w:t>Alto</w:t>
            </w:r>
          </w:p>
        </w:tc>
      </w:tr>
      <w:tr w:rsidR="00B35382" w:rsidRPr="00AB054F" w14:paraId="6CA2D6C6" w14:textId="77777777" w:rsidTr="00777B4E">
        <w:tc>
          <w:tcPr>
            <w:tcW w:w="1795" w:type="dxa"/>
          </w:tcPr>
          <w:p w14:paraId="61DA3814" w14:textId="575D0EDC" w:rsidR="00B35382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0628F745" w14:textId="07727081" w:rsidR="00B35382" w:rsidRPr="00AB054F" w:rsidRDefault="002537A0" w:rsidP="002537A0">
            <w:pPr>
              <w:spacing w:after="0" w:line="240" w:lineRule="auto"/>
            </w:pPr>
            <w:r>
              <w:t>5</w:t>
            </w:r>
          </w:p>
        </w:tc>
      </w:tr>
    </w:tbl>
    <w:p w14:paraId="373296E1" w14:textId="77777777" w:rsidR="00B35382" w:rsidRDefault="00B35382" w:rsidP="00B35382">
      <w:pPr>
        <w:jc w:val="center"/>
      </w:pPr>
    </w:p>
    <w:p w14:paraId="758BCEAA" w14:textId="5356EE4E" w:rsidR="00642510" w:rsidRPr="00114403" w:rsidRDefault="00642510" w:rsidP="00B35382">
      <w:pPr>
        <w:jc w:val="center"/>
      </w:pPr>
      <w:r w:rsidRPr="00C3380D">
        <w:rPr>
          <w:noProof/>
        </w:rPr>
        <w:drawing>
          <wp:inline distT="0" distB="0" distL="0" distR="0" wp14:anchorId="49010160" wp14:editId="32A1EDC6">
            <wp:extent cx="5400040" cy="2076938"/>
            <wp:effectExtent l="0" t="0" r="0" b="0"/>
            <wp:docPr id="149279628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6280" name="Imagen 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F97A" w14:textId="4D4CF166" w:rsidR="00B35382" w:rsidRDefault="00B01970" w:rsidP="00D41D25">
      <w:pPr>
        <w:pStyle w:val="Ttulo3"/>
        <w:numPr>
          <w:ilvl w:val="2"/>
          <w:numId w:val="8"/>
        </w:numPr>
      </w:pPr>
      <w:bookmarkStart w:id="26" w:name="_Toc207978676"/>
      <w:r>
        <w:lastRenderedPageBreak/>
        <w:t>UT</w:t>
      </w:r>
      <w:r w:rsidR="00B35382">
        <w:t xml:space="preserve">7 – </w:t>
      </w:r>
      <w:r w:rsidR="00B35382" w:rsidRPr="00AF723D">
        <w:t>Identificarse</w:t>
      </w:r>
      <w:r w:rsidR="00B35382">
        <w:t xml:space="preserve"> y acceder a la biblioteca</w:t>
      </w:r>
      <w:bookmarkEnd w:id="26"/>
      <w:r w:rsidR="00732F74">
        <w:t xml:space="preserve"> - </w:t>
      </w:r>
      <w:r w:rsidR="00732F74" w:rsidRPr="00732F74">
        <w:t>Mockup</w:t>
      </w:r>
    </w:p>
    <w:p w14:paraId="7AB97896" w14:textId="77777777" w:rsidR="00B35382" w:rsidRDefault="00B35382" w:rsidP="00B353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B35382" w:rsidRPr="00AB054F" w14:paraId="7B162469" w14:textId="77777777" w:rsidTr="00777B4E">
        <w:tc>
          <w:tcPr>
            <w:tcW w:w="1795" w:type="dxa"/>
          </w:tcPr>
          <w:p w14:paraId="38540655" w14:textId="77777777" w:rsidR="00B35382" w:rsidRPr="00AB054F" w:rsidRDefault="00B35382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A83BDD4" w14:textId="112AAC0C" w:rsidR="00B35382" w:rsidRPr="00AB054F" w:rsidRDefault="002537A0" w:rsidP="00777B4E">
            <w:pPr>
              <w:spacing w:after="0" w:line="240" w:lineRule="auto"/>
            </w:pPr>
            <w:r>
              <w:t>UT</w:t>
            </w:r>
            <w:r w:rsidR="00B35382">
              <w:t>7</w:t>
            </w:r>
          </w:p>
        </w:tc>
      </w:tr>
      <w:tr w:rsidR="00B35382" w:rsidRPr="00AB054F" w14:paraId="0B436AD8" w14:textId="77777777" w:rsidTr="00777B4E">
        <w:tc>
          <w:tcPr>
            <w:tcW w:w="1795" w:type="dxa"/>
          </w:tcPr>
          <w:p w14:paraId="1B7FCB67" w14:textId="77777777" w:rsidR="00B35382" w:rsidRPr="00AB054F" w:rsidRDefault="00B35382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10AB009E" w14:textId="77777777" w:rsidR="00B35382" w:rsidRPr="00AB054F" w:rsidRDefault="00B35382" w:rsidP="00777B4E">
            <w:pPr>
              <w:spacing w:after="0" w:line="240" w:lineRule="auto"/>
            </w:pPr>
            <w:r w:rsidRPr="00AF723D">
              <w:t>Identificarse</w:t>
            </w:r>
            <w:r>
              <w:t xml:space="preserve"> y acceder a la biblioteca</w:t>
            </w:r>
          </w:p>
        </w:tc>
      </w:tr>
      <w:tr w:rsidR="00B35382" w:rsidRPr="00AB054F" w14:paraId="4172CAF1" w14:textId="77777777" w:rsidTr="00777B4E">
        <w:tc>
          <w:tcPr>
            <w:tcW w:w="1795" w:type="dxa"/>
          </w:tcPr>
          <w:p w14:paraId="346691D9" w14:textId="77777777" w:rsidR="00B35382" w:rsidRPr="00AB054F" w:rsidRDefault="00B35382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5DF60035" w14:textId="77777777" w:rsidR="00B35382" w:rsidRPr="00A72644" w:rsidRDefault="00B35382" w:rsidP="00777B4E">
            <w:pPr>
              <w:pStyle w:val="doctext"/>
            </w:pPr>
            <w:r w:rsidRPr="00F35487">
              <w:rPr>
                <w:rFonts w:ascii="Calibri" w:eastAsia="Calibri" w:hAnsi="Calibri"/>
                <w:sz w:val="22"/>
                <w:szCs w:val="22"/>
                <w:lang w:eastAsia="en-US"/>
              </w:rPr>
              <w:t>Permite a un usuario autenticarse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en el sistema informático BAI</w:t>
            </w:r>
          </w:p>
        </w:tc>
      </w:tr>
      <w:tr w:rsidR="00B35382" w:rsidRPr="00AB054F" w14:paraId="4A4552BD" w14:textId="77777777" w:rsidTr="00777B4E">
        <w:tc>
          <w:tcPr>
            <w:tcW w:w="1795" w:type="dxa"/>
          </w:tcPr>
          <w:p w14:paraId="6BE069A6" w14:textId="77777777" w:rsidR="00B35382" w:rsidRPr="00AB054F" w:rsidRDefault="00B35382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1B41E6F0" w14:textId="77777777" w:rsidR="00B35382" w:rsidRPr="00AB054F" w:rsidRDefault="00B35382" w:rsidP="00777B4E">
            <w:pPr>
              <w:spacing w:after="0" w:line="240" w:lineRule="auto"/>
            </w:pPr>
            <w:r>
              <w:t>Usuario final</w:t>
            </w:r>
          </w:p>
        </w:tc>
      </w:tr>
      <w:tr w:rsidR="00B35382" w:rsidRPr="00AB054F" w14:paraId="05A72D7D" w14:textId="77777777" w:rsidTr="00777B4E">
        <w:tc>
          <w:tcPr>
            <w:tcW w:w="1795" w:type="dxa"/>
          </w:tcPr>
          <w:p w14:paraId="6083F66C" w14:textId="6C4D89FB" w:rsidR="00B35382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41917E4D" w14:textId="3076A9C7" w:rsidR="00B35382" w:rsidRPr="00AB054F" w:rsidRDefault="002537A0" w:rsidP="00777B4E">
            <w:pPr>
              <w:spacing w:after="0" w:line="240" w:lineRule="auto"/>
            </w:pPr>
            <w:r>
              <w:t>Alta</w:t>
            </w:r>
          </w:p>
        </w:tc>
      </w:tr>
      <w:tr w:rsidR="00B35382" w:rsidRPr="00AB054F" w14:paraId="6326E6BF" w14:textId="77777777" w:rsidTr="00777B4E">
        <w:tc>
          <w:tcPr>
            <w:tcW w:w="1795" w:type="dxa"/>
          </w:tcPr>
          <w:p w14:paraId="7988BBE5" w14:textId="4A28D0D8" w:rsidR="00B35382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0D9D35D5" w14:textId="1BEC033B" w:rsidR="00B35382" w:rsidRPr="00AB054F" w:rsidRDefault="002537A0" w:rsidP="00777B4E">
            <w:pPr>
              <w:spacing w:after="0" w:line="240" w:lineRule="auto"/>
              <w:jc w:val="both"/>
            </w:pPr>
            <w:r>
              <w:t>Alto</w:t>
            </w:r>
          </w:p>
        </w:tc>
      </w:tr>
      <w:tr w:rsidR="00B35382" w:rsidRPr="00AB054F" w14:paraId="7B581224" w14:textId="77777777" w:rsidTr="00777B4E">
        <w:tc>
          <w:tcPr>
            <w:tcW w:w="1795" w:type="dxa"/>
          </w:tcPr>
          <w:p w14:paraId="666F1A55" w14:textId="0862B12D" w:rsidR="00B35382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09CF9371" w14:textId="50A57696" w:rsidR="00B35382" w:rsidRPr="00AB054F" w:rsidRDefault="002537A0" w:rsidP="002537A0">
            <w:pPr>
              <w:spacing w:after="0" w:line="240" w:lineRule="auto"/>
            </w:pPr>
            <w:r>
              <w:t xml:space="preserve">9 </w:t>
            </w:r>
            <w:proofErr w:type="spellStart"/>
            <w:r>
              <w:t>hh</w:t>
            </w:r>
            <w:proofErr w:type="spellEnd"/>
          </w:p>
        </w:tc>
      </w:tr>
      <w:tr w:rsidR="00B35382" w:rsidRPr="00AB054F" w14:paraId="43F3702F" w14:textId="77777777" w:rsidTr="00777B4E">
        <w:tc>
          <w:tcPr>
            <w:tcW w:w="1795" w:type="dxa"/>
          </w:tcPr>
          <w:p w14:paraId="7CBCE2D7" w14:textId="77777777" w:rsidR="00B35382" w:rsidRPr="00AB054F" w:rsidRDefault="00B35382" w:rsidP="00777B4E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7557445E" w14:textId="77777777" w:rsidR="00B35382" w:rsidRDefault="00B35382" w:rsidP="00777B4E">
            <w:pPr>
              <w:spacing w:after="0" w:line="240" w:lineRule="auto"/>
            </w:pPr>
            <w:r>
              <w:t xml:space="preserve">2A. </w:t>
            </w:r>
            <w:r w:rsidRPr="00FE3B9E">
              <w:t>Autenticación fallida</w:t>
            </w:r>
          </w:p>
          <w:p w14:paraId="2FE6CA80" w14:textId="77777777" w:rsidR="00B35382" w:rsidRPr="00AB054F" w:rsidRDefault="00B35382" w:rsidP="00777B4E">
            <w:pPr>
              <w:spacing w:after="0" w:line="240" w:lineRule="auto"/>
            </w:pPr>
            <w:r>
              <w:t xml:space="preserve">2B. </w:t>
            </w:r>
            <w:r w:rsidRPr="00FE3B9E">
              <w:t>Usuario no registrado</w:t>
            </w:r>
          </w:p>
        </w:tc>
      </w:tr>
      <w:tr w:rsidR="00B35382" w:rsidRPr="00AB054F" w14:paraId="0FF7B731" w14:textId="77777777" w:rsidTr="00777B4E">
        <w:tc>
          <w:tcPr>
            <w:tcW w:w="1795" w:type="dxa"/>
          </w:tcPr>
          <w:p w14:paraId="6D239330" w14:textId="77777777" w:rsidR="00B35382" w:rsidRDefault="00B35382" w:rsidP="00777B4E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08D289A8" w14:textId="77777777" w:rsidR="00B35382" w:rsidRPr="00AB054F" w:rsidRDefault="00B35382" w:rsidP="00777B4E">
            <w:pPr>
              <w:spacing w:after="0" w:line="240" w:lineRule="auto"/>
            </w:pPr>
            <w:r>
              <w:t>Éxito en la autenticación e ingreso a las instalaciones</w:t>
            </w:r>
          </w:p>
        </w:tc>
      </w:tr>
    </w:tbl>
    <w:p w14:paraId="076C9088" w14:textId="77777777" w:rsidR="00B35382" w:rsidRDefault="00B35382" w:rsidP="00F16380"/>
    <w:p w14:paraId="5D173164" w14:textId="05BBA494" w:rsidR="001C6DF6" w:rsidRDefault="001C6DF6" w:rsidP="001C6DF6">
      <w:pPr>
        <w:jc w:val="center"/>
      </w:pPr>
      <w:r w:rsidRPr="00DB06B5">
        <w:rPr>
          <w:noProof/>
        </w:rPr>
        <w:drawing>
          <wp:inline distT="0" distB="0" distL="0" distR="0" wp14:anchorId="0AA57CE3" wp14:editId="05B05747">
            <wp:extent cx="5400040" cy="2761751"/>
            <wp:effectExtent l="0" t="0" r="0" b="635"/>
            <wp:docPr id="10542408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40814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7810" w14:textId="5DC63863" w:rsidR="00B35382" w:rsidRDefault="00B01970" w:rsidP="00D41D25">
      <w:pPr>
        <w:pStyle w:val="Ttulo3"/>
        <w:numPr>
          <w:ilvl w:val="2"/>
          <w:numId w:val="8"/>
        </w:numPr>
      </w:pPr>
      <w:bookmarkStart w:id="27" w:name="_Toc207978677"/>
      <w:r>
        <w:t>UT</w:t>
      </w:r>
      <w:r w:rsidR="00B35382">
        <w:t xml:space="preserve">8 – </w:t>
      </w:r>
      <w:r w:rsidR="00B35382" w:rsidRPr="0044679A">
        <w:t>Deposito de un libro físico</w:t>
      </w:r>
      <w:bookmarkEnd w:id="27"/>
    </w:p>
    <w:p w14:paraId="4C97E2AA" w14:textId="77777777" w:rsidR="00B35382" w:rsidRPr="003B6D33" w:rsidRDefault="00B35382" w:rsidP="00B353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B35382" w:rsidRPr="00AB054F" w14:paraId="49A2CB99" w14:textId="77777777" w:rsidTr="00777B4E">
        <w:tc>
          <w:tcPr>
            <w:tcW w:w="1795" w:type="dxa"/>
          </w:tcPr>
          <w:p w14:paraId="79DF807A" w14:textId="77777777" w:rsidR="00B35382" w:rsidRPr="00AB054F" w:rsidRDefault="00B35382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E50B7AB" w14:textId="6585F563" w:rsidR="00B35382" w:rsidRPr="00AB054F" w:rsidRDefault="002537A0" w:rsidP="00777B4E">
            <w:pPr>
              <w:spacing w:after="0" w:line="240" w:lineRule="auto"/>
            </w:pPr>
            <w:r>
              <w:t>UT</w:t>
            </w:r>
            <w:r w:rsidR="00B35382">
              <w:t>8</w:t>
            </w:r>
          </w:p>
        </w:tc>
      </w:tr>
      <w:tr w:rsidR="00B35382" w:rsidRPr="00AB054F" w14:paraId="67F1447A" w14:textId="77777777" w:rsidTr="00777B4E">
        <w:tc>
          <w:tcPr>
            <w:tcW w:w="1795" w:type="dxa"/>
          </w:tcPr>
          <w:p w14:paraId="05699A6E" w14:textId="77777777" w:rsidR="00B35382" w:rsidRPr="00AB054F" w:rsidRDefault="00B35382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3F562C60" w14:textId="77777777" w:rsidR="00B35382" w:rsidRPr="00AB054F" w:rsidRDefault="00B35382" w:rsidP="00777B4E">
            <w:pPr>
              <w:spacing w:after="0" w:line="240" w:lineRule="auto"/>
            </w:pPr>
            <w:r w:rsidRPr="0044679A">
              <w:t>Depósito de un libro físico</w:t>
            </w:r>
          </w:p>
        </w:tc>
      </w:tr>
      <w:tr w:rsidR="00B35382" w:rsidRPr="00AB054F" w14:paraId="2AD47F03" w14:textId="77777777" w:rsidTr="00777B4E">
        <w:tc>
          <w:tcPr>
            <w:tcW w:w="1795" w:type="dxa"/>
          </w:tcPr>
          <w:p w14:paraId="2DDCE1D9" w14:textId="77777777" w:rsidR="00B35382" w:rsidRPr="00AB054F" w:rsidRDefault="00B35382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0DD12065" w14:textId="77777777" w:rsidR="00B35382" w:rsidRPr="00A72644" w:rsidRDefault="00B35382" w:rsidP="00777B4E">
            <w:pPr>
              <w:pStyle w:val="doctext"/>
            </w:pP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Permitir al usuario devolver un libro físico al sistema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automático BAI</w:t>
            </w:r>
          </w:p>
        </w:tc>
      </w:tr>
      <w:tr w:rsidR="00B35382" w:rsidRPr="00AB054F" w14:paraId="17431A5F" w14:textId="77777777" w:rsidTr="00777B4E">
        <w:tc>
          <w:tcPr>
            <w:tcW w:w="1795" w:type="dxa"/>
          </w:tcPr>
          <w:p w14:paraId="35195209" w14:textId="77777777" w:rsidR="00B35382" w:rsidRPr="00AB054F" w:rsidRDefault="00B35382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276CE2BC" w14:textId="77777777" w:rsidR="00B35382" w:rsidRPr="00AB054F" w:rsidRDefault="00B35382" w:rsidP="00777B4E">
            <w:pPr>
              <w:spacing w:after="0" w:line="240" w:lineRule="auto"/>
            </w:pPr>
            <w:r>
              <w:t>Usuario final</w:t>
            </w:r>
          </w:p>
        </w:tc>
      </w:tr>
      <w:tr w:rsidR="00B35382" w:rsidRPr="00AB054F" w14:paraId="5E7D14AB" w14:textId="77777777" w:rsidTr="00777B4E">
        <w:tc>
          <w:tcPr>
            <w:tcW w:w="1795" w:type="dxa"/>
          </w:tcPr>
          <w:p w14:paraId="04575A59" w14:textId="7D53C766" w:rsidR="00B35382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2631C5C6" w14:textId="068A50F7" w:rsidR="00B35382" w:rsidRPr="00AB054F" w:rsidRDefault="00CE3E9D" w:rsidP="00777B4E">
            <w:pPr>
              <w:spacing w:after="0" w:line="240" w:lineRule="auto"/>
            </w:pPr>
            <w:r>
              <w:t>Alta</w:t>
            </w:r>
          </w:p>
        </w:tc>
      </w:tr>
      <w:tr w:rsidR="00B35382" w:rsidRPr="00AB054F" w14:paraId="0C6ECFD9" w14:textId="77777777" w:rsidTr="00777B4E">
        <w:tc>
          <w:tcPr>
            <w:tcW w:w="1795" w:type="dxa"/>
          </w:tcPr>
          <w:p w14:paraId="7F8ED8DB" w14:textId="3B911A76" w:rsidR="00B35382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2622499D" w14:textId="6F03E921" w:rsidR="00B35382" w:rsidRPr="00AB054F" w:rsidRDefault="00CE3E9D" w:rsidP="00777B4E">
            <w:pPr>
              <w:spacing w:after="0" w:line="240" w:lineRule="auto"/>
              <w:jc w:val="both"/>
            </w:pPr>
            <w:r>
              <w:t>Alto</w:t>
            </w:r>
          </w:p>
        </w:tc>
      </w:tr>
      <w:tr w:rsidR="00B35382" w:rsidRPr="00AB054F" w14:paraId="65EA9D5C" w14:textId="77777777" w:rsidTr="00777B4E">
        <w:tc>
          <w:tcPr>
            <w:tcW w:w="1795" w:type="dxa"/>
          </w:tcPr>
          <w:p w14:paraId="12287A12" w14:textId="540A2363" w:rsidR="00B35382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35DFCDE5" w14:textId="06E73D1D" w:rsidR="00B35382" w:rsidRPr="00AB054F" w:rsidRDefault="00CE3E9D" w:rsidP="00CE3E9D">
            <w:pPr>
              <w:spacing w:after="0" w:line="240" w:lineRule="auto"/>
            </w:pPr>
            <w:r>
              <w:t xml:space="preserve">7 </w:t>
            </w:r>
            <w:proofErr w:type="spellStart"/>
            <w:r>
              <w:t>hh</w:t>
            </w:r>
            <w:proofErr w:type="spellEnd"/>
          </w:p>
        </w:tc>
      </w:tr>
    </w:tbl>
    <w:p w14:paraId="6A15E0B1" w14:textId="77777777" w:rsidR="00B35382" w:rsidRDefault="00B35382" w:rsidP="00B35382"/>
    <w:p w14:paraId="22B3D767" w14:textId="77777777" w:rsidR="001C6DF6" w:rsidRPr="00E93A44" w:rsidRDefault="001C6DF6" w:rsidP="00B35382"/>
    <w:p w14:paraId="077EC974" w14:textId="1BD5B691" w:rsidR="00B35382" w:rsidRDefault="00B01970" w:rsidP="00D41D25">
      <w:pPr>
        <w:pStyle w:val="Ttulo3"/>
        <w:numPr>
          <w:ilvl w:val="2"/>
          <w:numId w:val="8"/>
        </w:numPr>
      </w:pPr>
      <w:bookmarkStart w:id="28" w:name="_Toc207978678"/>
      <w:r>
        <w:t>UT</w:t>
      </w:r>
      <w:r w:rsidR="00B35382">
        <w:t xml:space="preserve">09 – </w:t>
      </w:r>
      <w:r w:rsidR="00B35382" w:rsidRPr="00E04ABD">
        <w:t>Escaneo del libro físico</w:t>
      </w:r>
      <w:bookmarkEnd w:id="28"/>
      <w:r w:rsidR="00732F74">
        <w:t xml:space="preserve"> - </w:t>
      </w:r>
      <w:r w:rsidR="00732F74" w:rsidRPr="00732F74">
        <w:t>Mockup</w:t>
      </w:r>
    </w:p>
    <w:p w14:paraId="26031646" w14:textId="77777777" w:rsidR="00B35382" w:rsidRDefault="00B35382" w:rsidP="00B353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B35382" w:rsidRPr="00AB054F" w14:paraId="19F804EE" w14:textId="77777777" w:rsidTr="00777B4E">
        <w:tc>
          <w:tcPr>
            <w:tcW w:w="1795" w:type="dxa"/>
          </w:tcPr>
          <w:p w14:paraId="5F7A3892" w14:textId="77777777" w:rsidR="00B35382" w:rsidRPr="00AB054F" w:rsidRDefault="00B35382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6ED91B44" w14:textId="79E6221D" w:rsidR="00B35382" w:rsidRPr="00AB054F" w:rsidRDefault="002537A0" w:rsidP="00777B4E">
            <w:pPr>
              <w:spacing w:after="0" w:line="240" w:lineRule="auto"/>
            </w:pPr>
            <w:r>
              <w:t>UT</w:t>
            </w:r>
            <w:r w:rsidR="00B35382">
              <w:t>9</w:t>
            </w:r>
          </w:p>
        </w:tc>
      </w:tr>
      <w:tr w:rsidR="00B35382" w:rsidRPr="00AB054F" w14:paraId="1DB04C80" w14:textId="77777777" w:rsidTr="00777B4E">
        <w:tc>
          <w:tcPr>
            <w:tcW w:w="1795" w:type="dxa"/>
          </w:tcPr>
          <w:p w14:paraId="5AE1D070" w14:textId="77777777" w:rsidR="00B35382" w:rsidRPr="00AB054F" w:rsidRDefault="00B35382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24063873" w14:textId="77777777" w:rsidR="00B35382" w:rsidRPr="00AB054F" w:rsidRDefault="00B35382" w:rsidP="00777B4E">
            <w:pPr>
              <w:spacing w:after="0" w:line="240" w:lineRule="auto"/>
            </w:pPr>
            <w:r w:rsidRPr="00E04ABD">
              <w:t>Escaneo del libro físico</w:t>
            </w:r>
          </w:p>
        </w:tc>
      </w:tr>
      <w:tr w:rsidR="00B35382" w:rsidRPr="00AB054F" w14:paraId="4FBA5610" w14:textId="77777777" w:rsidTr="00777B4E">
        <w:tc>
          <w:tcPr>
            <w:tcW w:w="1795" w:type="dxa"/>
          </w:tcPr>
          <w:p w14:paraId="0F73913C" w14:textId="77777777" w:rsidR="00B35382" w:rsidRPr="00AB054F" w:rsidRDefault="00B35382" w:rsidP="00777B4E">
            <w:pPr>
              <w:spacing w:after="0" w:line="240" w:lineRule="auto"/>
            </w:pPr>
            <w:r w:rsidRPr="00AB054F">
              <w:lastRenderedPageBreak/>
              <w:t>Descripción</w:t>
            </w:r>
          </w:p>
        </w:tc>
        <w:tc>
          <w:tcPr>
            <w:tcW w:w="6699" w:type="dxa"/>
          </w:tcPr>
          <w:p w14:paraId="5F977041" w14:textId="77777777" w:rsidR="00B35382" w:rsidRPr="00A72644" w:rsidRDefault="00B35382" w:rsidP="00777B4E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>scane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ar para 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>identifica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r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el libro 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y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estado físico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del libro</w:t>
            </w:r>
          </w:p>
        </w:tc>
      </w:tr>
      <w:tr w:rsidR="00B35382" w:rsidRPr="00AB054F" w14:paraId="44605868" w14:textId="77777777" w:rsidTr="00777B4E">
        <w:tc>
          <w:tcPr>
            <w:tcW w:w="1795" w:type="dxa"/>
          </w:tcPr>
          <w:p w14:paraId="3A848598" w14:textId="77777777" w:rsidR="00B35382" w:rsidRPr="00AB054F" w:rsidRDefault="00B35382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0905F3A3" w14:textId="77777777" w:rsidR="00B35382" w:rsidRPr="00AB054F" w:rsidRDefault="00B35382" w:rsidP="00777B4E">
            <w:pPr>
              <w:spacing w:after="0" w:line="240" w:lineRule="auto"/>
            </w:pPr>
            <w:r>
              <w:t>Sistema automático BAI</w:t>
            </w:r>
          </w:p>
        </w:tc>
      </w:tr>
      <w:tr w:rsidR="00B35382" w:rsidRPr="00AB054F" w14:paraId="1F24A0B2" w14:textId="77777777" w:rsidTr="00777B4E">
        <w:tc>
          <w:tcPr>
            <w:tcW w:w="1795" w:type="dxa"/>
          </w:tcPr>
          <w:p w14:paraId="3F2C5D5B" w14:textId="60500072" w:rsidR="00B35382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24064227" w14:textId="05936233" w:rsidR="00B35382" w:rsidRPr="00AB054F" w:rsidRDefault="00CE0780" w:rsidP="00777B4E">
            <w:pPr>
              <w:spacing w:after="0" w:line="240" w:lineRule="auto"/>
            </w:pPr>
            <w:r>
              <w:t>Alta</w:t>
            </w:r>
          </w:p>
        </w:tc>
      </w:tr>
      <w:tr w:rsidR="00B35382" w:rsidRPr="00AB054F" w14:paraId="03E8D907" w14:textId="77777777" w:rsidTr="00777B4E">
        <w:tc>
          <w:tcPr>
            <w:tcW w:w="1795" w:type="dxa"/>
          </w:tcPr>
          <w:p w14:paraId="5B358DED" w14:textId="44EB6D54" w:rsidR="00B35382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30929EF5" w14:textId="77E3D57E" w:rsidR="00B35382" w:rsidRPr="00AB054F" w:rsidRDefault="00CE0780" w:rsidP="00777B4E">
            <w:pPr>
              <w:spacing w:after="0" w:line="240" w:lineRule="auto"/>
              <w:jc w:val="both"/>
            </w:pPr>
            <w:r>
              <w:t>Alto</w:t>
            </w:r>
          </w:p>
        </w:tc>
      </w:tr>
      <w:tr w:rsidR="00B35382" w:rsidRPr="00AB054F" w14:paraId="5A17E5DD" w14:textId="77777777" w:rsidTr="00777B4E">
        <w:tc>
          <w:tcPr>
            <w:tcW w:w="1795" w:type="dxa"/>
          </w:tcPr>
          <w:p w14:paraId="16DA819D" w14:textId="2412293E" w:rsidR="00B35382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21231636" w14:textId="6BAFBBE5" w:rsidR="00B35382" w:rsidRPr="00AB054F" w:rsidRDefault="00CE0780" w:rsidP="00CE0780">
            <w:pPr>
              <w:spacing w:after="0" w:line="240" w:lineRule="auto"/>
            </w:pPr>
            <w:r>
              <w:t xml:space="preserve">14 </w:t>
            </w:r>
            <w:proofErr w:type="spellStart"/>
            <w:r>
              <w:t>hh</w:t>
            </w:r>
            <w:proofErr w:type="spellEnd"/>
          </w:p>
        </w:tc>
      </w:tr>
    </w:tbl>
    <w:p w14:paraId="030DAE61" w14:textId="77777777" w:rsidR="00B35382" w:rsidRDefault="00B35382" w:rsidP="00B35382"/>
    <w:p w14:paraId="5537E3D3" w14:textId="07F7B51B" w:rsidR="001C6DF6" w:rsidRPr="00F215D8" w:rsidRDefault="001C6DF6" w:rsidP="001C6DF6">
      <w:pPr>
        <w:jc w:val="center"/>
      </w:pPr>
      <w:r w:rsidRPr="001034E9">
        <w:rPr>
          <w:noProof/>
        </w:rPr>
        <w:drawing>
          <wp:inline distT="0" distB="0" distL="0" distR="0" wp14:anchorId="44EB800F" wp14:editId="04899D7D">
            <wp:extent cx="3467100" cy="3228922"/>
            <wp:effectExtent l="0" t="0" r="0" b="0"/>
            <wp:docPr id="200593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325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4370" cy="32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FFA" w14:textId="70C98A5A" w:rsidR="00B35382" w:rsidRDefault="00B01970" w:rsidP="00D41D25">
      <w:pPr>
        <w:pStyle w:val="Ttulo3"/>
        <w:numPr>
          <w:ilvl w:val="2"/>
          <w:numId w:val="8"/>
        </w:numPr>
      </w:pPr>
      <w:bookmarkStart w:id="29" w:name="_Toc207978679"/>
      <w:r>
        <w:t>UT</w:t>
      </w:r>
      <w:r w:rsidR="00B35382">
        <w:t>10 – Gestión de inventario</w:t>
      </w:r>
      <w:bookmarkEnd w:id="29"/>
      <w:r w:rsidR="00732F74">
        <w:t xml:space="preserve"> - </w:t>
      </w:r>
      <w:r w:rsidR="00732F74" w:rsidRPr="00732F74">
        <w:t>Mockup</w:t>
      </w:r>
    </w:p>
    <w:p w14:paraId="52257143" w14:textId="77777777" w:rsidR="00B35382" w:rsidRDefault="00B35382" w:rsidP="00B35382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B35382" w:rsidRPr="00AB054F" w14:paraId="48767BD9" w14:textId="77777777" w:rsidTr="00777B4E">
        <w:tc>
          <w:tcPr>
            <w:tcW w:w="1795" w:type="dxa"/>
          </w:tcPr>
          <w:p w14:paraId="01770736" w14:textId="77777777" w:rsidR="00B35382" w:rsidRPr="00AB054F" w:rsidRDefault="00B35382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4E5C5D5C" w14:textId="4381247E" w:rsidR="00B35382" w:rsidRPr="00AB054F" w:rsidRDefault="00F16380" w:rsidP="00777B4E">
            <w:pPr>
              <w:spacing w:after="0" w:line="240" w:lineRule="auto"/>
            </w:pPr>
            <w:r>
              <w:t>UT</w:t>
            </w:r>
            <w:r w:rsidR="00B35382">
              <w:t>10</w:t>
            </w:r>
          </w:p>
        </w:tc>
      </w:tr>
      <w:tr w:rsidR="00B35382" w:rsidRPr="00AB054F" w14:paraId="3A61245B" w14:textId="77777777" w:rsidTr="00777B4E">
        <w:tc>
          <w:tcPr>
            <w:tcW w:w="1795" w:type="dxa"/>
          </w:tcPr>
          <w:p w14:paraId="047A0894" w14:textId="77777777" w:rsidR="00B35382" w:rsidRPr="00AB054F" w:rsidRDefault="00B35382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58A7D9F3" w14:textId="77777777" w:rsidR="00B35382" w:rsidRPr="00AB054F" w:rsidRDefault="00B35382" w:rsidP="00777B4E">
            <w:pPr>
              <w:spacing w:after="0" w:line="240" w:lineRule="auto"/>
            </w:pPr>
            <w:r>
              <w:t>Gestión de inventario</w:t>
            </w:r>
          </w:p>
        </w:tc>
      </w:tr>
      <w:tr w:rsidR="00B35382" w:rsidRPr="00AB054F" w14:paraId="60232799" w14:textId="77777777" w:rsidTr="00777B4E">
        <w:tc>
          <w:tcPr>
            <w:tcW w:w="1795" w:type="dxa"/>
          </w:tcPr>
          <w:p w14:paraId="3BBC922C" w14:textId="77777777" w:rsidR="00B35382" w:rsidRPr="00AB054F" w:rsidRDefault="00B35382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4C407707" w14:textId="77777777" w:rsidR="00B35382" w:rsidRPr="00A72644" w:rsidRDefault="00B35382" w:rsidP="00777B4E">
            <w:pPr>
              <w:pStyle w:val="doctext"/>
            </w:pPr>
            <w:r w:rsidRPr="00D04787">
              <w:rPr>
                <w:rFonts w:ascii="Calibri" w:eastAsia="Calibri" w:hAnsi="Calibri"/>
                <w:sz w:val="22"/>
                <w:szCs w:val="22"/>
                <w:lang w:eastAsia="en-US"/>
              </w:rPr>
              <w:t>El sistema registra automáticamente cada préstamo, devolución y movimiento de material.</w:t>
            </w:r>
          </w:p>
        </w:tc>
      </w:tr>
      <w:tr w:rsidR="00B35382" w:rsidRPr="00AB054F" w14:paraId="56757358" w14:textId="77777777" w:rsidTr="00777B4E">
        <w:tc>
          <w:tcPr>
            <w:tcW w:w="1795" w:type="dxa"/>
          </w:tcPr>
          <w:p w14:paraId="3FB3138A" w14:textId="77777777" w:rsidR="00B35382" w:rsidRPr="00AB054F" w:rsidRDefault="00B35382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540171BE" w14:textId="77777777" w:rsidR="00B35382" w:rsidRPr="00AB054F" w:rsidRDefault="00B35382" w:rsidP="00777B4E">
            <w:pPr>
              <w:spacing w:after="0" w:line="240" w:lineRule="auto"/>
            </w:pPr>
            <w:r>
              <w:t>Sistema automático BAI</w:t>
            </w:r>
          </w:p>
        </w:tc>
      </w:tr>
      <w:tr w:rsidR="00B35382" w:rsidRPr="00AB054F" w14:paraId="720537B5" w14:textId="77777777" w:rsidTr="00777B4E">
        <w:tc>
          <w:tcPr>
            <w:tcW w:w="1795" w:type="dxa"/>
          </w:tcPr>
          <w:p w14:paraId="72D6D154" w14:textId="1998D03D" w:rsidR="00B35382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362985F7" w14:textId="78C47BF2" w:rsidR="00B35382" w:rsidRPr="00AB054F" w:rsidRDefault="00F16380" w:rsidP="00777B4E">
            <w:pPr>
              <w:spacing w:after="0" w:line="240" w:lineRule="auto"/>
            </w:pPr>
            <w:r>
              <w:t>Alta</w:t>
            </w:r>
          </w:p>
        </w:tc>
      </w:tr>
      <w:tr w:rsidR="00B35382" w:rsidRPr="00AB054F" w14:paraId="695D6D30" w14:textId="77777777" w:rsidTr="00777B4E">
        <w:tc>
          <w:tcPr>
            <w:tcW w:w="1795" w:type="dxa"/>
          </w:tcPr>
          <w:p w14:paraId="4D3718EF" w14:textId="78190770" w:rsidR="00B35382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55C45E2B" w14:textId="72DA60CC" w:rsidR="00B35382" w:rsidRPr="00AB054F" w:rsidRDefault="00F16380" w:rsidP="00777B4E">
            <w:pPr>
              <w:spacing w:after="0" w:line="240" w:lineRule="auto"/>
              <w:jc w:val="both"/>
            </w:pPr>
            <w:r>
              <w:t>Alto</w:t>
            </w:r>
          </w:p>
        </w:tc>
      </w:tr>
      <w:tr w:rsidR="00B35382" w:rsidRPr="00AB054F" w14:paraId="7DA2A172" w14:textId="77777777" w:rsidTr="00777B4E">
        <w:tc>
          <w:tcPr>
            <w:tcW w:w="1795" w:type="dxa"/>
          </w:tcPr>
          <w:p w14:paraId="4032B4E9" w14:textId="0C782CCC" w:rsidR="00B35382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3E347614" w14:textId="17F6EEF8" w:rsidR="00B35382" w:rsidRPr="00AB054F" w:rsidRDefault="00F16380" w:rsidP="00F16380">
            <w:pPr>
              <w:spacing w:after="0" w:line="240" w:lineRule="auto"/>
            </w:pPr>
            <w:r>
              <w:t xml:space="preserve">12 </w:t>
            </w:r>
            <w:proofErr w:type="spellStart"/>
            <w:r>
              <w:t>hh</w:t>
            </w:r>
            <w:proofErr w:type="spellEnd"/>
          </w:p>
        </w:tc>
      </w:tr>
    </w:tbl>
    <w:p w14:paraId="4AFE93C0" w14:textId="77777777" w:rsidR="00B35382" w:rsidRDefault="00B35382" w:rsidP="00B35382"/>
    <w:p w14:paraId="6A1FC570" w14:textId="53D233DE" w:rsidR="001C6DF6" w:rsidRDefault="001C6DF6" w:rsidP="001C6DF6">
      <w:pPr>
        <w:jc w:val="center"/>
      </w:pPr>
      <w:r w:rsidRPr="00DB45A7">
        <w:rPr>
          <w:noProof/>
        </w:rPr>
        <w:lastRenderedPageBreak/>
        <w:drawing>
          <wp:inline distT="0" distB="0" distL="0" distR="0" wp14:anchorId="421C9DD8" wp14:editId="569B8F20">
            <wp:extent cx="4899660" cy="2820446"/>
            <wp:effectExtent l="0" t="0" r="0" b="0"/>
            <wp:docPr id="106841125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1252" name="Imagen 1" descr="Imagen que contiene 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3196" cy="28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7545" w14:textId="77777777" w:rsidR="00732F74" w:rsidRDefault="00732F74" w:rsidP="001C6DF6">
      <w:pPr>
        <w:jc w:val="center"/>
      </w:pPr>
    </w:p>
    <w:p w14:paraId="0C96D1F8" w14:textId="57467118" w:rsidR="0061030B" w:rsidRPr="00983144" w:rsidRDefault="0061030B" w:rsidP="0061030B">
      <w:pPr>
        <w:pStyle w:val="Ttulo2"/>
        <w:numPr>
          <w:ilvl w:val="0"/>
          <w:numId w:val="0"/>
        </w:numPr>
        <w:spacing w:before="0"/>
        <w:ind w:left="792"/>
        <w:rPr>
          <w:rStyle w:val="nfasisintenso"/>
          <w:rFonts w:ascii="Cambria" w:hAnsi="Cambria"/>
          <w:b/>
          <w:bCs/>
          <w:color w:val="365F91"/>
          <w:szCs w:val="24"/>
        </w:rPr>
      </w:pPr>
      <w:bookmarkStart w:id="30" w:name="_Toc207978680"/>
      <w:r>
        <w:rPr>
          <w:rStyle w:val="nfasisintenso"/>
          <w:rFonts w:ascii="Cambria" w:hAnsi="Cambria"/>
          <w:b/>
          <w:bCs/>
          <w:color w:val="365F91"/>
          <w:szCs w:val="24"/>
        </w:rPr>
        <w:t xml:space="preserve">8.2 </w:t>
      </w:r>
      <w:r w:rsidRPr="00983144">
        <w:rPr>
          <w:rStyle w:val="nfasisintenso"/>
          <w:rFonts w:ascii="Cambria" w:hAnsi="Cambria"/>
          <w:b/>
          <w:bCs/>
          <w:color w:val="365F91"/>
          <w:szCs w:val="24"/>
        </w:rPr>
        <w:t xml:space="preserve">Sprint </w:t>
      </w:r>
      <w:r>
        <w:rPr>
          <w:rStyle w:val="nfasisintenso"/>
          <w:rFonts w:ascii="Cambria" w:hAnsi="Cambria"/>
          <w:b/>
          <w:bCs/>
          <w:color w:val="365F91"/>
          <w:szCs w:val="24"/>
        </w:rPr>
        <w:t>2</w:t>
      </w:r>
      <w:r w:rsidRPr="00983144">
        <w:rPr>
          <w:rStyle w:val="nfasisintenso"/>
          <w:rFonts w:ascii="Cambria" w:hAnsi="Cambria"/>
          <w:b/>
          <w:bCs/>
          <w:color w:val="365F91"/>
          <w:szCs w:val="24"/>
        </w:rPr>
        <w:t>:</w:t>
      </w:r>
      <w:r w:rsidR="004E4046">
        <w:rPr>
          <w:rStyle w:val="nfasisintenso"/>
          <w:rFonts w:ascii="Cambria" w:hAnsi="Cambria"/>
          <w:b/>
          <w:bCs/>
          <w:color w:val="365F91"/>
          <w:szCs w:val="24"/>
        </w:rPr>
        <w:t xml:space="preserve"> I</w:t>
      </w:r>
      <w:r w:rsidR="004E4046" w:rsidRPr="004E4046">
        <w:rPr>
          <w:rStyle w:val="nfasisintenso"/>
          <w:rFonts w:ascii="Cambria" w:hAnsi="Cambria"/>
          <w:b/>
          <w:bCs/>
          <w:color w:val="365F91"/>
          <w:szCs w:val="24"/>
        </w:rPr>
        <w:t>ntegración con el sistema de préstamos</w:t>
      </w:r>
      <w:r>
        <w:rPr>
          <w:rStyle w:val="nfasisintenso"/>
          <w:rFonts w:ascii="Cambria" w:hAnsi="Cambria"/>
          <w:b/>
          <w:bCs/>
          <w:color w:val="365F91"/>
          <w:szCs w:val="24"/>
        </w:rPr>
        <w:t xml:space="preserve">– duración </w:t>
      </w:r>
      <w:r w:rsidRPr="00983144">
        <w:rPr>
          <w:rStyle w:val="nfasisintenso"/>
          <w:rFonts w:ascii="Cambria" w:hAnsi="Cambria"/>
          <w:b/>
          <w:bCs/>
          <w:color w:val="365F91"/>
          <w:szCs w:val="24"/>
        </w:rPr>
        <w:t>2 semanas</w:t>
      </w:r>
      <w:bookmarkEnd w:id="30"/>
    </w:p>
    <w:p w14:paraId="58BCBED7" w14:textId="77777777" w:rsidR="004E4046" w:rsidRDefault="004E4046" w:rsidP="00F16380"/>
    <w:p w14:paraId="0386A45C" w14:textId="6EF85C87" w:rsidR="0061030B" w:rsidRDefault="00B01970" w:rsidP="00D41D25">
      <w:pPr>
        <w:pStyle w:val="Ttulo3"/>
        <w:numPr>
          <w:ilvl w:val="2"/>
          <w:numId w:val="7"/>
        </w:numPr>
      </w:pPr>
      <w:bookmarkStart w:id="31" w:name="_Toc207978681"/>
      <w:r>
        <w:t>UT</w:t>
      </w:r>
      <w:r w:rsidR="0061030B">
        <w:t>11 – Emisión de Reportes</w:t>
      </w:r>
      <w:bookmarkEnd w:id="31"/>
    </w:p>
    <w:p w14:paraId="5F5C1EE8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3E7DD603" w14:textId="77777777" w:rsidTr="00777B4E">
        <w:tc>
          <w:tcPr>
            <w:tcW w:w="1795" w:type="dxa"/>
          </w:tcPr>
          <w:p w14:paraId="6C1AA10A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54A0F903" w14:textId="3F18CA8A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1</w:t>
            </w:r>
          </w:p>
        </w:tc>
      </w:tr>
      <w:tr w:rsidR="0061030B" w:rsidRPr="00AB054F" w14:paraId="4131EBAA" w14:textId="77777777" w:rsidTr="00777B4E">
        <w:tc>
          <w:tcPr>
            <w:tcW w:w="1795" w:type="dxa"/>
          </w:tcPr>
          <w:p w14:paraId="7C87F678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07076171" w14:textId="77777777" w:rsidR="0061030B" w:rsidRPr="00AB054F" w:rsidRDefault="0061030B" w:rsidP="00777B4E">
            <w:pPr>
              <w:spacing w:after="0" w:line="240" w:lineRule="auto"/>
            </w:pPr>
            <w:r>
              <w:t>Emisión de Reportes</w:t>
            </w:r>
          </w:p>
        </w:tc>
      </w:tr>
      <w:tr w:rsidR="0061030B" w:rsidRPr="00AB054F" w14:paraId="3957D216" w14:textId="77777777" w:rsidTr="00777B4E">
        <w:tc>
          <w:tcPr>
            <w:tcW w:w="1795" w:type="dxa"/>
          </w:tcPr>
          <w:p w14:paraId="332ABAC4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094BBB29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Usuario puede emitir reportes sobre frecuencia de uso de libros, áreas temáticas más consultadas, usuarios más activos y disponibilidad de material</w:t>
            </w:r>
            <w:r w:rsidRPr="00D04787"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9C73A7">
              <w:rPr>
                <w:rFonts w:ascii="Calibri" w:eastAsia="Calibri" w:hAnsi="Calibri"/>
                <w:sz w:val="22"/>
                <w:szCs w:val="22"/>
                <w:lang w:eastAsia="en-US"/>
              </w:rPr>
              <w:t>Estos informes también podrán exportarse en diversos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9C73A7">
              <w:rPr>
                <w:rFonts w:ascii="Calibri" w:eastAsia="Calibri" w:hAnsi="Calibri"/>
                <w:sz w:val="22"/>
                <w:szCs w:val="22"/>
                <w:lang w:eastAsia="en-US"/>
              </w:rPr>
              <w:t>formatos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</w:tc>
      </w:tr>
      <w:tr w:rsidR="0061030B" w:rsidRPr="00AB054F" w14:paraId="27942574" w14:textId="77777777" w:rsidTr="00777B4E">
        <w:tc>
          <w:tcPr>
            <w:tcW w:w="1795" w:type="dxa"/>
          </w:tcPr>
          <w:p w14:paraId="792366B0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5E275FD4" w14:textId="77777777" w:rsidR="0061030B" w:rsidRPr="00AB054F" w:rsidRDefault="0061030B" w:rsidP="00777B4E">
            <w:pPr>
              <w:spacing w:after="0" w:line="240" w:lineRule="auto"/>
            </w:pPr>
            <w:r>
              <w:t>Usuario de la BAI</w:t>
            </w:r>
          </w:p>
        </w:tc>
      </w:tr>
      <w:tr w:rsidR="0061030B" w:rsidRPr="00AB054F" w14:paraId="205506B0" w14:textId="77777777" w:rsidTr="00777B4E">
        <w:tc>
          <w:tcPr>
            <w:tcW w:w="1795" w:type="dxa"/>
          </w:tcPr>
          <w:p w14:paraId="796D9A05" w14:textId="4CF0CE36" w:rsidR="0061030B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7CBAAB92" w14:textId="76E7C000" w:rsidR="0061030B" w:rsidRPr="00AB054F" w:rsidRDefault="002A18F5" w:rsidP="00777B4E">
            <w:pPr>
              <w:spacing w:after="0" w:line="240" w:lineRule="auto"/>
            </w:pPr>
            <w:r>
              <w:t>Media</w:t>
            </w:r>
          </w:p>
        </w:tc>
      </w:tr>
      <w:tr w:rsidR="0061030B" w:rsidRPr="00AB054F" w14:paraId="050A0825" w14:textId="77777777" w:rsidTr="00777B4E">
        <w:tc>
          <w:tcPr>
            <w:tcW w:w="1795" w:type="dxa"/>
          </w:tcPr>
          <w:p w14:paraId="78EE5125" w14:textId="5BEA4CF5" w:rsidR="0061030B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69ABF605" w14:textId="238EF30B" w:rsidR="0061030B" w:rsidRPr="00AB054F" w:rsidRDefault="002A18F5" w:rsidP="00777B4E">
            <w:pPr>
              <w:spacing w:after="0" w:line="240" w:lineRule="auto"/>
              <w:jc w:val="both"/>
            </w:pPr>
            <w:r>
              <w:t>Bajo</w:t>
            </w:r>
          </w:p>
        </w:tc>
      </w:tr>
      <w:tr w:rsidR="0061030B" w:rsidRPr="00AB054F" w14:paraId="04B493BB" w14:textId="77777777" w:rsidTr="00777B4E">
        <w:tc>
          <w:tcPr>
            <w:tcW w:w="1795" w:type="dxa"/>
          </w:tcPr>
          <w:p w14:paraId="6CE71D40" w14:textId="3E62B87B" w:rsidR="0061030B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7BD064B6" w14:textId="5B2C8ED6" w:rsidR="0061030B" w:rsidRPr="00AB054F" w:rsidRDefault="002A18F5" w:rsidP="002A18F5">
            <w:pPr>
              <w:spacing w:after="0" w:line="240" w:lineRule="auto"/>
            </w:pPr>
            <w:r>
              <w:t xml:space="preserve">30 </w:t>
            </w:r>
            <w:proofErr w:type="spellStart"/>
            <w:r>
              <w:t>hh</w:t>
            </w:r>
            <w:proofErr w:type="spellEnd"/>
          </w:p>
        </w:tc>
      </w:tr>
    </w:tbl>
    <w:p w14:paraId="71117E8D" w14:textId="77777777" w:rsidR="0061030B" w:rsidRDefault="0061030B" w:rsidP="0061030B"/>
    <w:p w14:paraId="2C878A36" w14:textId="4EEA4EA4" w:rsidR="00F81CD2" w:rsidRDefault="00F81CD2" w:rsidP="0061030B">
      <w:r w:rsidRPr="00F81CD2">
        <w:rPr>
          <w:noProof/>
        </w:rPr>
        <w:lastRenderedPageBreak/>
        <w:drawing>
          <wp:inline distT="0" distB="0" distL="0" distR="0" wp14:anchorId="0DD7CE6F" wp14:editId="1229E700">
            <wp:extent cx="5400040" cy="2293620"/>
            <wp:effectExtent l="0" t="0" r="0" b="5080"/>
            <wp:docPr id="198788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89491" name=""/>
                    <pic:cNvPicPr/>
                  </pic:nvPicPr>
                  <pic:blipFill rotWithShape="1">
                    <a:blip r:embed="rId22"/>
                    <a:srcRect b="42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D3821" w14:textId="77777777" w:rsidR="0061030B" w:rsidRDefault="0061030B" w:rsidP="0061030B">
      <w:pPr>
        <w:jc w:val="center"/>
      </w:pPr>
    </w:p>
    <w:p w14:paraId="1BAF1478" w14:textId="103DAC98" w:rsidR="0061030B" w:rsidRDefault="00B01970" w:rsidP="00D41D25">
      <w:pPr>
        <w:pStyle w:val="Ttulo3"/>
        <w:numPr>
          <w:ilvl w:val="2"/>
          <w:numId w:val="7"/>
        </w:numPr>
      </w:pPr>
      <w:bookmarkStart w:id="32" w:name="_Toc207978682"/>
      <w:r>
        <w:t>UT</w:t>
      </w:r>
      <w:r w:rsidR="0061030B">
        <w:t>12 – Consulta del Catálogo Digital</w:t>
      </w:r>
      <w:bookmarkEnd w:id="32"/>
    </w:p>
    <w:p w14:paraId="26B10833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276E6435" w14:textId="77777777" w:rsidTr="00777B4E">
        <w:tc>
          <w:tcPr>
            <w:tcW w:w="1795" w:type="dxa"/>
          </w:tcPr>
          <w:p w14:paraId="709466BD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836552D" w14:textId="7E7B81B2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2</w:t>
            </w:r>
          </w:p>
        </w:tc>
      </w:tr>
      <w:tr w:rsidR="0061030B" w:rsidRPr="00AB054F" w14:paraId="711B60C3" w14:textId="77777777" w:rsidTr="00777B4E">
        <w:tc>
          <w:tcPr>
            <w:tcW w:w="1795" w:type="dxa"/>
          </w:tcPr>
          <w:p w14:paraId="51071C52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18D6522E" w14:textId="77777777" w:rsidR="0061030B" w:rsidRPr="00AB054F" w:rsidRDefault="0061030B" w:rsidP="00777B4E">
            <w:pPr>
              <w:spacing w:after="0" w:line="240" w:lineRule="auto"/>
            </w:pPr>
            <w:r>
              <w:t>Consulta del Catálogo Digital</w:t>
            </w:r>
          </w:p>
        </w:tc>
      </w:tr>
      <w:tr w:rsidR="0061030B" w:rsidRPr="00AB054F" w14:paraId="5F54928E" w14:textId="77777777" w:rsidTr="00777B4E">
        <w:tc>
          <w:tcPr>
            <w:tcW w:w="1795" w:type="dxa"/>
          </w:tcPr>
          <w:p w14:paraId="425BFF91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5E6838B6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usuario podrá consultar y reservar materiales del catálogo digital de la BAI.</w:t>
            </w:r>
          </w:p>
        </w:tc>
      </w:tr>
      <w:tr w:rsidR="0061030B" w:rsidRPr="00AB054F" w14:paraId="1E4D335F" w14:textId="77777777" w:rsidTr="00777B4E">
        <w:tc>
          <w:tcPr>
            <w:tcW w:w="1795" w:type="dxa"/>
          </w:tcPr>
          <w:p w14:paraId="4A8735C4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4026746C" w14:textId="77777777" w:rsidR="0061030B" w:rsidRPr="00AB054F" w:rsidRDefault="0061030B" w:rsidP="00777B4E">
            <w:pPr>
              <w:spacing w:after="0" w:line="240" w:lineRule="auto"/>
            </w:pPr>
            <w:r>
              <w:t>Usuario de la BAI</w:t>
            </w:r>
          </w:p>
        </w:tc>
      </w:tr>
      <w:tr w:rsidR="0061030B" w:rsidRPr="00AB054F" w14:paraId="58994601" w14:textId="77777777" w:rsidTr="00777B4E">
        <w:tc>
          <w:tcPr>
            <w:tcW w:w="1795" w:type="dxa"/>
          </w:tcPr>
          <w:p w14:paraId="12B878B7" w14:textId="70A7A52C" w:rsidR="0061030B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49FBB69B" w14:textId="0C3EC8AD" w:rsidR="0061030B" w:rsidRPr="00AB054F" w:rsidRDefault="002A18F5" w:rsidP="00777B4E">
            <w:pPr>
              <w:spacing w:after="0" w:line="240" w:lineRule="auto"/>
            </w:pPr>
            <w:r>
              <w:t>Alta</w:t>
            </w:r>
          </w:p>
        </w:tc>
      </w:tr>
      <w:tr w:rsidR="0061030B" w:rsidRPr="00AB054F" w14:paraId="47A9EC13" w14:textId="77777777" w:rsidTr="00777B4E">
        <w:tc>
          <w:tcPr>
            <w:tcW w:w="1795" w:type="dxa"/>
          </w:tcPr>
          <w:p w14:paraId="0B1F6B35" w14:textId="33C507EE" w:rsidR="0061030B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4F6097BC" w14:textId="1BDA6A1D" w:rsidR="0061030B" w:rsidRPr="00AB054F" w:rsidRDefault="002A18F5" w:rsidP="00777B4E">
            <w:pPr>
              <w:spacing w:after="0" w:line="240" w:lineRule="auto"/>
              <w:jc w:val="both"/>
            </w:pPr>
            <w:r>
              <w:t>Medio</w:t>
            </w:r>
          </w:p>
        </w:tc>
      </w:tr>
      <w:tr w:rsidR="0061030B" w:rsidRPr="00AB054F" w14:paraId="22CA110D" w14:textId="77777777" w:rsidTr="00777B4E">
        <w:tc>
          <w:tcPr>
            <w:tcW w:w="1795" w:type="dxa"/>
          </w:tcPr>
          <w:p w14:paraId="5CD27A81" w14:textId="404BFD8F" w:rsidR="0061030B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3F5B0B37" w14:textId="0851E70D" w:rsidR="0061030B" w:rsidRPr="00AB054F" w:rsidRDefault="002A18F5" w:rsidP="00F16380">
            <w:pPr>
              <w:spacing w:after="0" w:line="240" w:lineRule="auto"/>
            </w:pPr>
            <w:r>
              <w:t xml:space="preserve">10 </w:t>
            </w:r>
            <w:proofErr w:type="spellStart"/>
            <w:r>
              <w:t>hh</w:t>
            </w:r>
            <w:proofErr w:type="spellEnd"/>
          </w:p>
        </w:tc>
      </w:tr>
    </w:tbl>
    <w:p w14:paraId="08D7D78F" w14:textId="77777777" w:rsidR="0061030B" w:rsidRDefault="0061030B" w:rsidP="0061030B"/>
    <w:p w14:paraId="4E20D6DC" w14:textId="111C3EF0" w:rsidR="00F81CD2" w:rsidRDefault="00F81CD2" w:rsidP="0061030B">
      <w:r w:rsidRPr="00F81CD2">
        <w:rPr>
          <w:noProof/>
        </w:rPr>
        <w:drawing>
          <wp:inline distT="0" distB="0" distL="0" distR="0" wp14:anchorId="03A73BAF" wp14:editId="572545C8">
            <wp:extent cx="5400040" cy="3375025"/>
            <wp:effectExtent l="0" t="0" r="0" b="3175"/>
            <wp:docPr id="2128071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71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0777" w14:textId="77777777" w:rsidR="0061030B" w:rsidRDefault="0061030B" w:rsidP="0061030B">
      <w:pPr>
        <w:jc w:val="center"/>
      </w:pPr>
    </w:p>
    <w:p w14:paraId="242F337A" w14:textId="16C3B0A0" w:rsidR="0061030B" w:rsidRDefault="00B01970" w:rsidP="00D41D25">
      <w:pPr>
        <w:pStyle w:val="Ttulo3"/>
        <w:numPr>
          <w:ilvl w:val="2"/>
          <w:numId w:val="7"/>
        </w:numPr>
      </w:pPr>
      <w:bookmarkStart w:id="33" w:name="_Toc207978683"/>
      <w:r>
        <w:lastRenderedPageBreak/>
        <w:t>UT</w:t>
      </w:r>
      <w:r w:rsidR="0061030B">
        <w:t>13 – Definición de Políticas de Préstamo</w:t>
      </w:r>
      <w:bookmarkEnd w:id="33"/>
    </w:p>
    <w:p w14:paraId="41D6A197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5F35ECEC" w14:textId="77777777" w:rsidTr="00777B4E">
        <w:tc>
          <w:tcPr>
            <w:tcW w:w="1795" w:type="dxa"/>
          </w:tcPr>
          <w:p w14:paraId="620208A0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311DC1D" w14:textId="15527E0F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3</w:t>
            </w:r>
          </w:p>
        </w:tc>
      </w:tr>
      <w:tr w:rsidR="0061030B" w:rsidRPr="00AB054F" w14:paraId="05CA85F3" w14:textId="77777777" w:rsidTr="00777B4E">
        <w:tc>
          <w:tcPr>
            <w:tcW w:w="1795" w:type="dxa"/>
          </w:tcPr>
          <w:p w14:paraId="32CEEFE8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47D65D6A" w14:textId="77777777" w:rsidR="0061030B" w:rsidRPr="00AB054F" w:rsidRDefault="0061030B" w:rsidP="00777B4E">
            <w:pPr>
              <w:spacing w:after="0" w:line="240" w:lineRule="auto"/>
            </w:pPr>
            <w:r>
              <w:t>Definición de Políticas de Préstamo</w:t>
            </w:r>
          </w:p>
        </w:tc>
      </w:tr>
      <w:tr w:rsidR="0061030B" w:rsidRPr="00AB054F" w14:paraId="5A0CDFF6" w14:textId="77777777" w:rsidTr="00777B4E">
        <w:tc>
          <w:tcPr>
            <w:tcW w:w="1795" w:type="dxa"/>
          </w:tcPr>
          <w:p w14:paraId="458177F8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12E443E2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Administrador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podrá definir y actualizar las políticas de préstamo,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>tiempos máximos, sanciones por retraso y restricciones por tipo de usuario.</w:t>
            </w:r>
          </w:p>
        </w:tc>
      </w:tr>
      <w:tr w:rsidR="0061030B" w:rsidRPr="00AB054F" w14:paraId="54D55F2C" w14:textId="77777777" w:rsidTr="00777B4E">
        <w:tc>
          <w:tcPr>
            <w:tcW w:w="1795" w:type="dxa"/>
          </w:tcPr>
          <w:p w14:paraId="3AF8B650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7276DBA6" w14:textId="77777777" w:rsidR="0061030B" w:rsidRPr="00AB054F" w:rsidRDefault="0061030B" w:rsidP="00777B4E">
            <w:pPr>
              <w:spacing w:after="0" w:line="240" w:lineRule="auto"/>
            </w:pPr>
            <w:r>
              <w:t>Administrador del Sistema</w:t>
            </w:r>
          </w:p>
        </w:tc>
      </w:tr>
      <w:tr w:rsidR="0061030B" w:rsidRPr="00AB054F" w14:paraId="5CE616D3" w14:textId="77777777" w:rsidTr="00777B4E">
        <w:tc>
          <w:tcPr>
            <w:tcW w:w="1795" w:type="dxa"/>
          </w:tcPr>
          <w:p w14:paraId="18B0FC2B" w14:textId="2D2288F6" w:rsidR="0061030B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58C6C7A6" w14:textId="06AC3C5E" w:rsidR="0061030B" w:rsidRPr="00AB054F" w:rsidRDefault="002A18F5" w:rsidP="00777B4E">
            <w:pPr>
              <w:spacing w:after="0" w:line="240" w:lineRule="auto"/>
            </w:pPr>
            <w:r>
              <w:t>Alta</w:t>
            </w:r>
          </w:p>
        </w:tc>
      </w:tr>
      <w:tr w:rsidR="0061030B" w:rsidRPr="00AB054F" w14:paraId="4F9706FD" w14:textId="77777777" w:rsidTr="00777B4E">
        <w:tc>
          <w:tcPr>
            <w:tcW w:w="1795" w:type="dxa"/>
          </w:tcPr>
          <w:p w14:paraId="02068F99" w14:textId="03A99499" w:rsidR="0061030B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5E892D2D" w14:textId="554789BC" w:rsidR="0061030B" w:rsidRPr="00AB054F" w:rsidRDefault="002A18F5" w:rsidP="00777B4E">
            <w:pPr>
              <w:spacing w:after="0" w:line="240" w:lineRule="auto"/>
              <w:jc w:val="both"/>
            </w:pPr>
            <w:r>
              <w:t>Alto</w:t>
            </w:r>
          </w:p>
        </w:tc>
      </w:tr>
      <w:tr w:rsidR="0061030B" w:rsidRPr="00AB054F" w14:paraId="50169A9A" w14:textId="77777777" w:rsidTr="00777B4E">
        <w:tc>
          <w:tcPr>
            <w:tcW w:w="1795" w:type="dxa"/>
          </w:tcPr>
          <w:p w14:paraId="6FF40A79" w14:textId="63CF9BBF" w:rsidR="0061030B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1C6E5744" w14:textId="68C9FC5E" w:rsidR="0061030B" w:rsidRPr="00AB054F" w:rsidRDefault="002A18F5" w:rsidP="00F16380">
            <w:pPr>
              <w:spacing w:after="0" w:line="240" w:lineRule="auto"/>
            </w:pPr>
            <w:r>
              <w:t>18 hh</w:t>
            </w:r>
          </w:p>
        </w:tc>
      </w:tr>
    </w:tbl>
    <w:p w14:paraId="13456066" w14:textId="77777777" w:rsidR="0061030B" w:rsidRDefault="0061030B" w:rsidP="0061030B"/>
    <w:p w14:paraId="4438C0D4" w14:textId="1F092611" w:rsidR="00F81CD2" w:rsidRDefault="00F81CD2" w:rsidP="0061030B">
      <w:r w:rsidRPr="00F81CD2">
        <w:rPr>
          <w:noProof/>
        </w:rPr>
        <w:drawing>
          <wp:inline distT="0" distB="0" distL="0" distR="0" wp14:anchorId="3D062435" wp14:editId="1CBBE774">
            <wp:extent cx="5400040" cy="4079875"/>
            <wp:effectExtent l="0" t="0" r="0" b="0"/>
            <wp:docPr id="112993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34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26F6" w14:textId="77777777" w:rsidR="00F81CD2" w:rsidRPr="0061030B" w:rsidRDefault="00F81CD2" w:rsidP="0061030B"/>
    <w:p w14:paraId="678FF508" w14:textId="72491204" w:rsidR="0061030B" w:rsidRDefault="00B01970" w:rsidP="00D41D25">
      <w:pPr>
        <w:pStyle w:val="Ttulo3"/>
        <w:numPr>
          <w:ilvl w:val="2"/>
          <w:numId w:val="7"/>
        </w:numPr>
      </w:pPr>
      <w:bookmarkStart w:id="34" w:name="_Toc207978684"/>
      <w:r>
        <w:t>UT</w:t>
      </w:r>
      <w:r w:rsidR="0061030B">
        <w:t>14 – Aplicación de bloqueo temporal por Reincidencia.</w:t>
      </w:r>
      <w:bookmarkEnd w:id="34"/>
    </w:p>
    <w:p w14:paraId="18B814CB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1AF52B65" w14:textId="77777777" w:rsidTr="00777B4E">
        <w:tc>
          <w:tcPr>
            <w:tcW w:w="1795" w:type="dxa"/>
          </w:tcPr>
          <w:p w14:paraId="69025DE6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1AD93C90" w14:textId="4E18D07C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4</w:t>
            </w:r>
          </w:p>
        </w:tc>
      </w:tr>
      <w:tr w:rsidR="0061030B" w:rsidRPr="00AB054F" w14:paraId="2AD11E6B" w14:textId="77777777" w:rsidTr="00777B4E">
        <w:tc>
          <w:tcPr>
            <w:tcW w:w="1795" w:type="dxa"/>
          </w:tcPr>
          <w:p w14:paraId="4A8E7551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56378409" w14:textId="77777777" w:rsidR="0061030B" w:rsidRPr="00AB054F" w:rsidRDefault="0061030B" w:rsidP="00777B4E">
            <w:pPr>
              <w:spacing w:after="0" w:line="240" w:lineRule="auto"/>
            </w:pPr>
            <w:r>
              <w:t>Aplicación de bloqueo temporal por reincidencia.</w:t>
            </w:r>
          </w:p>
        </w:tc>
      </w:tr>
      <w:tr w:rsidR="0061030B" w:rsidRPr="00AB054F" w14:paraId="205087A1" w14:textId="77777777" w:rsidTr="00777B4E">
        <w:tc>
          <w:tcPr>
            <w:tcW w:w="1795" w:type="dxa"/>
          </w:tcPr>
          <w:p w14:paraId="3388BDD9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1FE7F28B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Administrador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podrá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aplicar bloqueos a usuarios reincidentes en el no cumplimiento de las políticas de préstamo.</w:t>
            </w:r>
          </w:p>
        </w:tc>
      </w:tr>
      <w:tr w:rsidR="0061030B" w:rsidRPr="00AB054F" w14:paraId="262B8811" w14:textId="77777777" w:rsidTr="00777B4E">
        <w:tc>
          <w:tcPr>
            <w:tcW w:w="1795" w:type="dxa"/>
          </w:tcPr>
          <w:p w14:paraId="4C6FE9C1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7C6768C7" w14:textId="77777777" w:rsidR="0061030B" w:rsidRPr="00AB054F" w:rsidRDefault="0061030B" w:rsidP="00777B4E">
            <w:pPr>
              <w:spacing w:after="0" w:line="240" w:lineRule="auto"/>
            </w:pPr>
            <w:r>
              <w:t>Administrador del Sistema</w:t>
            </w:r>
          </w:p>
        </w:tc>
      </w:tr>
      <w:tr w:rsidR="0061030B" w:rsidRPr="00AB054F" w14:paraId="3358D018" w14:textId="77777777" w:rsidTr="00777B4E">
        <w:tc>
          <w:tcPr>
            <w:tcW w:w="1795" w:type="dxa"/>
          </w:tcPr>
          <w:p w14:paraId="6F0FABB2" w14:textId="42C1F236" w:rsidR="0061030B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473ABC5B" w14:textId="4619C407" w:rsidR="0061030B" w:rsidRPr="00AB054F" w:rsidRDefault="002A18F5" w:rsidP="00777B4E">
            <w:pPr>
              <w:spacing w:after="0" w:line="240" w:lineRule="auto"/>
            </w:pPr>
            <w:r>
              <w:t>Alto</w:t>
            </w:r>
          </w:p>
        </w:tc>
      </w:tr>
      <w:tr w:rsidR="0061030B" w:rsidRPr="00AB054F" w14:paraId="60B87FD7" w14:textId="77777777" w:rsidTr="00777B4E">
        <w:tc>
          <w:tcPr>
            <w:tcW w:w="1795" w:type="dxa"/>
          </w:tcPr>
          <w:p w14:paraId="7133E4CF" w14:textId="3EE846C7" w:rsidR="0061030B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4E0CEBA2" w14:textId="181D5FA1" w:rsidR="0061030B" w:rsidRPr="00AB054F" w:rsidRDefault="002A18F5" w:rsidP="00777B4E">
            <w:pPr>
              <w:spacing w:after="0" w:line="240" w:lineRule="auto"/>
              <w:jc w:val="both"/>
            </w:pPr>
            <w:r>
              <w:t>Medio</w:t>
            </w:r>
          </w:p>
        </w:tc>
      </w:tr>
      <w:tr w:rsidR="0061030B" w:rsidRPr="00AB054F" w14:paraId="5EB8B0B5" w14:textId="77777777" w:rsidTr="00777B4E">
        <w:tc>
          <w:tcPr>
            <w:tcW w:w="1795" w:type="dxa"/>
          </w:tcPr>
          <w:p w14:paraId="210D3AB7" w14:textId="6A8EDF1A" w:rsidR="0061030B" w:rsidRPr="00AB054F" w:rsidRDefault="00B01970" w:rsidP="00777B4E">
            <w:pPr>
              <w:spacing w:after="0" w:line="240" w:lineRule="auto"/>
            </w:pPr>
            <w:r>
              <w:lastRenderedPageBreak/>
              <w:t>Estimación</w:t>
            </w:r>
          </w:p>
        </w:tc>
        <w:tc>
          <w:tcPr>
            <w:tcW w:w="6699" w:type="dxa"/>
          </w:tcPr>
          <w:p w14:paraId="320AADC2" w14:textId="10875FE1" w:rsidR="0061030B" w:rsidRPr="00AB054F" w:rsidRDefault="002A18F5" w:rsidP="00413A1F">
            <w:pPr>
              <w:spacing w:after="0" w:line="240" w:lineRule="auto"/>
            </w:pPr>
            <w:r>
              <w:t xml:space="preserve">18 </w:t>
            </w:r>
            <w:proofErr w:type="spellStart"/>
            <w:r>
              <w:t>hh</w:t>
            </w:r>
            <w:proofErr w:type="spellEnd"/>
          </w:p>
        </w:tc>
      </w:tr>
    </w:tbl>
    <w:p w14:paraId="3DD30759" w14:textId="77777777" w:rsidR="0061030B" w:rsidRDefault="0061030B" w:rsidP="0061030B"/>
    <w:p w14:paraId="27F565C0" w14:textId="5A121BB8" w:rsidR="00F81CD2" w:rsidRPr="005C7C16" w:rsidRDefault="00F81CD2" w:rsidP="0061030B">
      <w:r w:rsidRPr="00F81CD2">
        <w:rPr>
          <w:noProof/>
        </w:rPr>
        <w:drawing>
          <wp:inline distT="0" distB="0" distL="0" distR="0" wp14:anchorId="03BE359E" wp14:editId="067C3FDD">
            <wp:extent cx="5400040" cy="2255520"/>
            <wp:effectExtent l="0" t="0" r="0" b="5080"/>
            <wp:docPr id="1565535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35011" name=""/>
                    <pic:cNvPicPr/>
                  </pic:nvPicPr>
                  <pic:blipFill rotWithShape="1">
                    <a:blip r:embed="rId25"/>
                    <a:srcRect b="33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73ACB" w14:textId="77777777" w:rsidR="0061030B" w:rsidRPr="0061030B" w:rsidRDefault="0061030B" w:rsidP="0061030B"/>
    <w:p w14:paraId="4AA76CDD" w14:textId="1C7328B6" w:rsidR="0061030B" w:rsidRDefault="00B01970" w:rsidP="00D41D25">
      <w:pPr>
        <w:pStyle w:val="Ttulo3"/>
        <w:numPr>
          <w:ilvl w:val="2"/>
          <w:numId w:val="7"/>
        </w:numPr>
      </w:pPr>
      <w:bookmarkStart w:id="35" w:name="_Toc207978685"/>
      <w:r>
        <w:t>UT</w:t>
      </w:r>
      <w:r w:rsidR="0061030B">
        <w:t>15 – Envío de notificaciones sobre devoluciones.</w:t>
      </w:r>
      <w:bookmarkEnd w:id="35"/>
    </w:p>
    <w:p w14:paraId="14084270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0F5F16F5" w14:textId="77777777" w:rsidTr="00777B4E">
        <w:tc>
          <w:tcPr>
            <w:tcW w:w="1795" w:type="dxa"/>
          </w:tcPr>
          <w:p w14:paraId="1BE98899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692A1B1D" w14:textId="74606BF8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5</w:t>
            </w:r>
          </w:p>
        </w:tc>
      </w:tr>
      <w:tr w:rsidR="0061030B" w:rsidRPr="00AB054F" w14:paraId="34157CDF" w14:textId="77777777" w:rsidTr="00777B4E">
        <w:tc>
          <w:tcPr>
            <w:tcW w:w="1795" w:type="dxa"/>
          </w:tcPr>
          <w:p w14:paraId="4E006C4D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0147A1C4" w14:textId="77777777" w:rsidR="0061030B" w:rsidRPr="00AB054F" w:rsidRDefault="0061030B" w:rsidP="00777B4E">
            <w:pPr>
              <w:spacing w:after="0" w:line="240" w:lineRule="auto"/>
            </w:pPr>
            <w:r>
              <w:t>Envío de notificaciones sobre devoluciones.</w:t>
            </w:r>
          </w:p>
        </w:tc>
      </w:tr>
      <w:tr w:rsidR="0061030B" w:rsidRPr="00AB054F" w14:paraId="0D299338" w14:textId="77777777" w:rsidTr="00777B4E">
        <w:tc>
          <w:tcPr>
            <w:tcW w:w="1795" w:type="dxa"/>
          </w:tcPr>
          <w:p w14:paraId="37645858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1F9E0B70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sistema envía, de manera automática notificaciones sobre devoluciones próximas o vencidas, tanto por email como por medio de la app.</w:t>
            </w:r>
          </w:p>
        </w:tc>
      </w:tr>
      <w:tr w:rsidR="0061030B" w:rsidRPr="00AB054F" w14:paraId="1E840483" w14:textId="77777777" w:rsidTr="00777B4E">
        <w:tc>
          <w:tcPr>
            <w:tcW w:w="1795" w:type="dxa"/>
          </w:tcPr>
          <w:p w14:paraId="0F01826B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47F509C1" w14:textId="77777777" w:rsidR="0061030B" w:rsidRPr="00AB054F" w:rsidRDefault="0061030B" w:rsidP="00777B4E">
            <w:pPr>
              <w:spacing w:after="0" w:line="240" w:lineRule="auto"/>
            </w:pPr>
            <w:r>
              <w:t>Sistema BAI</w:t>
            </w:r>
          </w:p>
        </w:tc>
      </w:tr>
      <w:tr w:rsidR="0061030B" w:rsidRPr="00AB054F" w14:paraId="72C920ED" w14:textId="77777777" w:rsidTr="00777B4E">
        <w:tc>
          <w:tcPr>
            <w:tcW w:w="1795" w:type="dxa"/>
          </w:tcPr>
          <w:p w14:paraId="49ADCF6F" w14:textId="368D7C60" w:rsidR="0061030B" w:rsidRPr="00AB054F" w:rsidRDefault="00565CF1" w:rsidP="00777B4E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2BFBB7DB" w14:textId="22BA9D93" w:rsidR="0061030B" w:rsidRPr="00AB054F" w:rsidRDefault="002A18F5" w:rsidP="00777B4E">
            <w:pPr>
              <w:spacing w:after="0" w:line="240" w:lineRule="auto"/>
            </w:pPr>
            <w:r>
              <w:t>Media</w:t>
            </w:r>
          </w:p>
        </w:tc>
      </w:tr>
      <w:tr w:rsidR="0061030B" w:rsidRPr="00AB054F" w14:paraId="376CACA9" w14:textId="77777777" w:rsidTr="00777B4E">
        <w:tc>
          <w:tcPr>
            <w:tcW w:w="1795" w:type="dxa"/>
          </w:tcPr>
          <w:p w14:paraId="2901122B" w14:textId="6852A597" w:rsidR="0061030B" w:rsidRPr="00AB054F" w:rsidRDefault="00B01970" w:rsidP="00777B4E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2922CF05" w14:textId="674115BC" w:rsidR="0061030B" w:rsidRPr="00AB054F" w:rsidRDefault="002A18F5" w:rsidP="00777B4E">
            <w:pPr>
              <w:spacing w:after="0" w:line="240" w:lineRule="auto"/>
              <w:jc w:val="both"/>
            </w:pPr>
            <w:r>
              <w:t>Bajo</w:t>
            </w:r>
          </w:p>
        </w:tc>
      </w:tr>
      <w:tr w:rsidR="0061030B" w:rsidRPr="00AB054F" w14:paraId="12FF337D" w14:textId="77777777" w:rsidTr="00777B4E">
        <w:tc>
          <w:tcPr>
            <w:tcW w:w="1795" w:type="dxa"/>
          </w:tcPr>
          <w:p w14:paraId="5F28B1EC" w14:textId="742EA6FB" w:rsidR="0061030B" w:rsidRPr="00AB054F" w:rsidRDefault="00B01970" w:rsidP="00777B4E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4137C14B" w14:textId="31FEF929" w:rsidR="0061030B" w:rsidRPr="00AB054F" w:rsidRDefault="002A18F5" w:rsidP="00647523">
            <w:pPr>
              <w:spacing w:after="0" w:line="240" w:lineRule="auto"/>
            </w:pPr>
            <w:r>
              <w:t xml:space="preserve">20 </w:t>
            </w:r>
            <w:proofErr w:type="spellStart"/>
            <w:r>
              <w:t>hh</w:t>
            </w:r>
            <w:proofErr w:type="spellEnd"/>
          </w:p>
        </w:tc>
      </w:tr>
    </w:tbl>
    <w:p w14:paraId="635E1824" w14:textId="77777777" w:rsidR="00B35382" w:rsidRDefault="00B35382" w:rsidP="00B35382"/>
    <w:p w14:paraId="4AFFD388" w14:textId="00B10B1C" w:rsidR="0061030B" w:rsidRDefault="00F81CD2" w:rsidP="0061030B">
      <w:pPr>
        <w:jc w:val="center"/>
      </w:pPr>
      <w:r w:rsidRPr="00F81CD2">
        <w:rPr>
          <w:noProof/>
        </w:rPr>
        <w:drawing>
          <wp:inline distT="0" distB="0" distL="0" distR="0" wp14:anchorId="2303E3C0" wp14:editId="02A91948">
            <wp:extent cx="5400040" cy="2712720"/>
            <wp:effectExtent l="0" t="0" r="0" b="5080"/>
            <wp:docPr id="65464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44151" name=""/>
                    <pic:cNvPicPr/>
                  </pic:nvPicPr>
                  <pic:blipFill rotWithShape="1">
                    <a:blip r:embed="rId26"/>
                    <a:srcRect b="19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697C5" w14:textId="77777777" w:rsidR="00F81CD2" w:rsidRDefault="00F81CD2" w:rsidP="0061030B">
      <w:pPr>
        <w:jc w:val="center"/>
      </w:pPr>
    </w:p>
    <w:p w14:paraId="5362F221" w14:textId="56894330" w:rsidR="0061030B" w:rsidRDefault="00B01970" w:rsidP="00D41D25">
      <w:pPr>
        <w:pStyle w:val="Ttulo3"/>
        <w:numPr>
          <w:ilvl w:val="2"/>
          <w:numId w:val="7"/>
        </w:numPr>
      </w:pPr>
      <w:bookmarkStart w:id="36" w:name="_Toc207978686"/>
      <w:r>
        <w:lastRenderedPageBreak/>
        <w:t>UT</w:t>
      </w:r>
      <w:r w:rsidR="0061030B">
        <w:t>16 – Solicitud de Asistencia Remota</w:t>
      </w:r>
      <w:bookmarkEnd w:id="36"/>
    </w:p>
    <w:p w14:paraId="15EFC125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49A8B75C" w14:textId="77777777" w:rsidTr="00777B4E">
        <w:tc>
          <w:tcPr>
            <w:tcW w:w="1795" w:type="dxa"/>
          </w:tcPr>
          <w:p w14:paraId="29D16429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60FC49D1" w14:textId="4FB9B787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6</w:t>
            </w:r>
          </w:p>
        </w:tc>
      </w:tr>
      <w:tr w:rsidR="0061030B" w:rsidRPr="00AB054F" w14:paraId="14596146" w14:textId="77777777" w:rsidTr="00777B4E">
        <w:tc>
          <w:tcPr>
            <w:tcW w:w="1795" w:type="dxa"/>
          </w:tcPr>
          <w:p w14:paraId="688F157E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54387124" w14:textId="77777777" w:rsidR="0061030B" w:rsidRPr="00AB054F" w:rsidRDefault="0061030B" w:rsidP="00777B4E">
            <w:pPr>
              <w:spacing w:after="0" w:line="240" w:lineRule="auto"/>
            </w:pPr>
            <w:r>
              <w:t>Solicitud de Asistencia Remota</w:t>
            </w:r>
          </w:p>
        </w:tc>
      </w:tr>
      <w:tr w:rsidR="0061030B" w:rsidRPr="00AB054F" w14:paraId="41E198FB" w14:textId="77777777" w:rsidTr="00777B4E">
        <w:tc>
          <w:tcPr>
            <w:tcW w:w="1795" w:type="dxa"/>
          </w:tcPr>
          <w:p w14:paraId="43F5832F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3CB68A3A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En caso de necesitar asistencia del personal bibliotecario, el usuario ingresará una solicitud en el Sistema BAI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</w:tc>
      </w:tr>
      <w:tr w:rsidR="0061030B" w:rsidRPr="00AB054F" w14:paraId="716B4E36" w14:textId="77777777" w:rsidTr="00777B4E">
        <w:tc>
          <w:tcPr>
            <w:tcW w:w="1795" w:type="dxa"/>
          </w:tcPr>
          <w:p w14:paraId="06B69AB9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265A4DE7" w14:textId="77777777" w:rsidR="0061030B" w:rsidRPr="00AB054F" w:rsidRDefault="0061030B" w:rsidP="00777B4E">
            <w:pPr>
              <w:spacing w:after="0" w:line="240" w:lineRule="auto"/>
            </w:pPr>
            <w:r>
              <w:t>Usuario</w:t>
            </w:r>
          </w:p>
        </w:tc>
      </w:tr>
      <w:tr w:rsidR="002A18F5" w:rsidRPr="00AB054F" w14:paraId="14DA71CA" w14:textId="77777777" w:rsidTr="00777B4E">
        <w:tc>
          <w:tcPr>
            <w:tcW w:w="1795" w:type="dxa"/>
          </w:tcPr>
          <w:p w14:paraId="3CA46FC5" w14:textId="48DFF0F5" w:rsidR="002A18F5" w:rsidRPr="00AB054F" w:rsidRDefault="002A18F5" w:rsidP="002A18F5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0B609FAD" w14:textId="7C8A7665" w:rsidR="002A18F5" w:rsidRPr="00AB054F" w:rsidRDefault="002A18F5" w:rsidP="002A18F5">
            <w:pPr>
              <w:spacing w:after="0" w:line="240" w:lineRule="auto"/>
            </w:pPr>
            <w:r>
              <w:t>Baja</w:t>
            </w:r>
          </w:p>
        </w:tc>
      </w:tr>
      <w:tr w:rsidR="002A18F5" w:rsidRPr="00AB054F" w14:paraId="19FB7B5C" w14:textId="77777777" w:rsidTr="00777B4E">
        <w:tc>
          <w:tcPr>
            <w:tcW w:w="1795" w:type="dxa"/>
          </w:tcPr>
          <w:p w14:paraId="1B4BFFDE" w14:textId="483F1F42" w:rsidR="002A18F5" w:rsidRPr="00AB054F" w:rsidRDefault="002A18F5" w:rsidP="002A18F5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4DA3A4F0" w14:textId="66ECF521" w:rsidR="002A18F5" w:rsidRPr="00AB054F" w:rsidRDefault="002A18F5" w:rsidP="002A18F5">
            <w:pPr>
              <w:spacing w:after="0" w:line="240" w:lineRule="auto"/>
              <w:jc w:val="both"/>
            </w:pPr>
            <w:r>
              <w:t>Bajo</w:t>
            </w:r>
          </w:p>
        </w:tc>
      </w:tr>
      <w:tr w:rsidR="002A18F5" w:rsidRPr="00AB054F" w14:paraId="2E9E092A" w14:textId="77777777" w:rsidTr="00777B4E">
        <w:tc>
          <w:tcPr>
            <w:tcW w:w="1795" w:type="dxa"/>
          </w:tcPr>
          <w:p w14:paraId="5FB828AD" w14:textId="7F5D705A" w:rsidR="002A18F5" w:rsidRPr="00AB054F" w:rsidRDefault="002A18F5" w:rsidP="002A18F5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36FD4DCA" w14:textId="2B84D752" w:rsidR="002A18F5" w:rsidRPr="00AB054F" w:rsidRDefault="002A18F5" w:rsidP="002A18F5">
            <w:pPr>
              <w:spacing w:after="0" w:line="240" w:lineRule="auto"/>
            </w:pPr>
            <w:r>
              <w:t xml:space="preserve">18 </w:t>
            </w:r>
            <w:proofErr w:type="spellStart"/>
            <w:r>
              <w:t>hh</w:t>
            </w:r>
            <w:proofErr w:type="spellEnd"/>
          </w:p>
        </w:tc>
      </w:tr>
    </w:tbl>
    <w:p w14:paraId="4492FB8A" w14:textId="77777777" w:rsidR="0061030B" w:rsidRDefault="0061030B" w:rsidP="0061030B"/>
    <w:p w14:paraId="03F98817" w14:textId="52E26F82" w:rsidR="00F81CD2" w:rsidRDefault="00365CFE" w:rsidP="0061030B">
      <w:r w:rsidRPr="00365CFE">
        <w:rPr>
          <w:noProof/>
        </w:rPr>
        <w:drawing>
          <wp:inline distT="0" distB="0" distL="0" distR="0" wp14:anchorId="53DCBC4C" wp14:editId="08850C67">
            <wp:extent cx="5400040" cy="2446020"/>
            <wp:effectExtent l="0" t="0" r="0" b="5080"/>
            <wp:docPr id="105256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63509" name=""/>
                    <pic:cNvPicPr/>
                  </pic:nvPicPr>
                  <pic:blipFill rotWithShape="1">
                    <a:blip r:embed="rId27"/>
                    <a:srcRect b="27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8AAE8" w14:textId="6E88CAE4" w:rsidR="0061030B" w:rsidRDefault="00B01970" w:rsidP="00D41D25">
      <w:pPr>
        <w:pStyle w:val="Ttulo3"/>
        <w:numPr>
          <w:ilvl w:val="2"/>
          <w:numId w:val="7"/>
        </w:numPr>
      </w:pPr>
      <w:bookmarkStart w:id="37" w:name="_Toc207978687"/>
      <w:r>
        <w:t>UT</w:t>
      </w:r>
      <w:r w:rsidR="0061030B">
        <w:t>17 – Asistencia Remota</w:t>
      </w:r>
      <w:bookmarkEnd w:id="37"/>
    </w:p>
    <w:p w14:paraId="0E5174F4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73486C92" w14:textId="77777777" w:rsidTr="00777B4E">
        <w:tc>
          <w:tcPr>
            <w:tcW w:w="1795" w:type="dxa"/>
          </w:tcPr>
          <w:p w14:paraId="660072FB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3A47E5D2" w14:textId="2016203F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7</w:t>
            </w:r>
          </w:p>
        </w:tc>
      </w:tr>
      <w:tr w:rsidR="0061030B" w:rsidRPr="00AB054F" w14:paraId="7C852614" w14:textId="77777777" w:rsidTr="00777B4E">
        <w:tc>
          <w:tcPr>
            <w:tcW w:w="1795" w:type="dxa"/>
          </w:tcPr>
          <w:p w14:paraId="3C7A2196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34675DC5" w14:textId="77777777" w:rsidR="0061030B" w:rsidRPr="00AB054F" w:rsidRDefault="0061030B" w:rsidP="00777B4E">
            <w:pPr>
              <w:spacing w:after="0" w:line="240" w:lineRule="auto"/>
            </w:pPr>
            <w:r>
              <w:t>Asistencia Remota</w:t>
            </w:r>
          </w:p>
        </w:tc>
      </w:tr>
      <w:tr w:rsidR="0061030B" w:rsidRPr="00AB054F" w14:paraId="13D56F38" w14:textId="77777777" w:rsidTr="00777B4E">
        <w:tc>
          <w:tcPr>
            <w:tcW w:w="1795" w:type="dxa"/>
          </w:tcPr>
          <w:p w14:paraId="1B12D377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3C473BFF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Personal Bibliotecario realizará las Asistencias en el orden en que fueron solicitadas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</w:tc>
      </w:tr>
      <w:tr w:rsidR="0061030B" w:rsidRPr="00AB054F" w14:paraId="02CE0CFD" w14:textId="77777777" w:rsidTr="00777B4E">
        <w:tc>
          <w:tcPr>
            <w:tcW w:w="1795" w:type="dxa"/>
          </w:tcPr>
          <w:p w14:paraId="7E18790D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0BE8F364" w14:textId="77777777" w:rsidR="0061030B" w:rsidRPr="00AB054F" w:rsidRDefault="0061030B" w:rsidP="00777B4E">
            <w:pPr>
              <w:spacing w:after="0" w:line="240" w:lineRule="auto"/>
            </w:pPr>
            <w:r>
              <w:t>Personal Bibliotecario</w:t>
            </w:r>
          </w:p>
        </w:tc>
      </w:tr>
      <w:tr w:rsidR="002A18F5" w:rsidRPr="00AB054F" w14:paraId="310AD0A6" w14:textId="77777777" w:rsidTr="00777B4E">
        <w:tc>
          <w:tcPr>
            <w:tcW w:w="1795" w:type="dxa"/>
          </w:tcPr>
          <w:p w14:paraId="35D4E83A" w14:textId="76B6CBED" w:rsidR="002A18F5" w:rsidRPr="00AB054F" w:rsidRDefault="002A18F5" w:rsidP="002A18F5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43DDDA41" w14:textId="52435C84" w:rsidR="002A18F5" w:rsidRPr="00AB054F" w:rsidRDefault="002A18F5" w:rsidP="002A18F5">
            <w:pPr>
              <w:spacing w:after="0" w:line="240" w:lineRule="auto"/>
            </w:pPr>
            <w:r>
              <w:t>Baja</w:t>
            </w:r>
          </w:p>
        </w:tc>
      </w:tr>
      <w:tr w:rsidR="002A18F5" w:rsidRPr="00AB054F" w14:paraId="6FFFDE54" w14:textId="77777777" w:rsidTr="00777B4E">
        <w:tc>
          <w:tcPr>
            <w:tcW w:w="1795" w:type="dxa"/>
          </w:tcPr>
          <w:p w14:paraId="06F32C67" w14:textId="4961C768" w:rsidR="002A18F5" w:rsidRPr="00AB054F" w:rsidRDefault="002A18F5" w:rsidP="002A18F5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39FB1275" w14:textId="7D41186E" w:rsidR="002A18F5" w:rsidRPr="00AB054F" w:rsidRDefault="002A18F5" w:rsidP="002A18F5">
            <w:pPr>
              <w:spacing w:after="0" w:line="240" w:lineRule="auto"/>
              <w:jc w:val="both"/>
            </w:pPr>
            <w:r>
              <w:t>Baja</w:t>
            </w:r>
          </w:p>
        </w:tc>
      </w:tr>
      <w:tr w:rsidR="002A18F5" w:rsidRPr="00AB054F" w14:paraId="1B43D340" w14:textId="77777777" w:rsidTr="00777B4E">
        <w:tc>
          <w:tcPr>
            <w:tcW w:w="1795" w:type="dxa"/>
          </w:tcPr>
          <w:p w14:paraId="460135D3" w14:textId="6CE1B522" w:rsidR="002A18F5" w:rsidRPr="00AB054F" w:rsidRDefault="002A18F5" w:rsidP="002A18F5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1624C26F" w14:textId="4553240E" w:rsidR="002A18F5" w:rsidRPr="00AB054F" w:rsidRDefault="002A18F5" w:rsidP="002A18F5">
            <w:pPr>
              <w:spacing w:after="0" w:line="240" w:lineRule="auto"/>
            </w:pPr>
            <w:r>
              <w:t xml:space="preserve">18 </w:t>
            </w:r>
            <w:proofErr w:type="spellStart"/>
            <w:r>
              <w:t>hh</w:t>
            </w:r>
            <w:proofErr w:type="spellEnd"/>
          </w:p>
        </w:tc>
      </w:tr>
    </w:tbl>
    <w:p w14:paraId="2B34E683" w14:textId="77777777" w:rsidR="0061030B" w:rsidRDefault="0061030B" w:rsidP="0061030B">
      <w:pPr>
        <w:jc w:val="center"/>
      </w:pPr>
    </w:p>
    <w:p w14:paraId="7C2A7BA9" w14:textId="77777777" w:rsidR="00365CFE" w:rsidRDefault="00365CFE" w:rsidP="0061030B">
      <w:pPr>
        <w:jc w:val="center"/>
      </w:pPr>
    </w:p>
    <w:p w14:paraId="4460DDCC" w14:textId="77777777" w:rsidR="00365CFE" w:rsidRDefault="00365CFE" w:rsidP="0061030B">
      <w:pPr>
        <w:jc w:val="center"/>
      </w:pPr>
    </w:p>
    <w:p w14:paraId="02388CAD" w14:textId="04D6ED79" w:rsidR="00365CFE" w:rsidRDefault="00365CFE" w:rsidP="0061030B">
      <w:pPr>
        <w:jc w:val="center"/>
      </w:pPr>
      <w:r w:rsidRPr="00365CFE">
        <w:rPr>
          <w:noProof/>
        </w:rPr>
        <w:lastRenderedPageBreak/>
        <w:drawing>
          <wp:inline distT="0" distB="0" distL="0" distR="0" wp14:anchorId="656C2C3F" wp14:editId="03E0E7D3">
            <wp:extent cx="5400040" cy="2758440"/>
            <wp:effectExtent l="0" t="0" r="0" b="0"/>
            <wp:docPr id="1660294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94511" name=""/>
                    <pic:cNvPicPr/>
                  </pic:nvPicPr>
                  <pic:blipFill rotWithShape="1">
                    <a:blip r:embed="rId28"/>
                    <a:srcRect b="24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8E14E" w14:textId="77777777" w:rsidR="00365CFE" w:rsidRDefault="00365CFE" w:rsidP="0061030B">
      <w:pPr>
        <w:jc w:val="center"/>
      </w:pPr>
    </w:p>
    <w:p w14:paraId="277BF5F3" w14:textId="52350A0A" w:rsidR="0061030B" w:rsidRDefault="00B01970" w:rsidP="00D41D25">
      <w:pPr>
        <w:pStyle w:val="Ttulo3"/>
        <w:numPr>
          <w:ilvl w:val="2"/>
          <w:numId w:val="7"/>
        </w:numPr>
      </w:pPr>
      <w:bookmarkStart w:id="38" w:name="_Toc207978688"/>
      <w:r>
        <w:t>UT</w:t>
      </w:r>
      <w:r w:rsidR="0061030B">
        <w:t>18 – Acceso a la Base de Datos y Sistemas Institucionales</w:t>
      </w:r>
      <w:bookmarkEnd w:id="38"/>
    </w:p>
    <w:p w14:paraId="59973442" w14:textId="77777777" w:rsidR="0061030B" w:rsidRDefault="0061030B" w:rsidP="006103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1030B" w:rsidRPr="00AB054F" w14:paraId="3DC88790" w14:textId="77777777" w:rsidTr="00777B4E">
        <w:tc>
          <w:tcPr>
            <w:tcW w:w="1795" w:type="dxa"/>
          </w:tcPr>
          <w:p w14:paraId="18BC9EAC" w14:textId="77777777" w:rsidR="0061030B" w:rsidRPr="00AB054F" w:rsidRDefault="0061030B" w:rsidP="00777B4E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171FE608" w14:textId="24404128" w:rsidR="0061030B" w:rsidRPr="00AB054F" w:rsidRDefault="00F16380" w:rsidP="00777B4E">
            <w:pPr>
              <w:spacing w:after="0" w:line="240" w:lineRule="auto"/>
            </w:pPr>
            <w:r>
              <w:t>UT1</w:t>
            </w:r>
            <w:r w:rsidR="0061030B">
              <w:t>8</w:t>
            </w:r>
          </w:p>
        </w:tc>
      </w:tr>
      <w:tr w:rsidR="0061030B" w:rsidRPr="00AB054F" w14:paraId="771A456B" w14:textId="77777777" w:rsidTr="00777B4E">
        <w:tc>
          <w:tcPr>
            <w:tcW w:w="1795" w:type="dxa"/>
          </w:tcPr>
          <w:p w14:paraId="5105842A" w14:textId="77777777" w:rsidR="0061030B" w:rsidRPr="00AB054F" w:rsidRDefault="0061030B" w:rsidP="00777B4E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5BAC2BD4" w14:textId="77777777" w:rsidR="0061030B" w:rsidRPr="00AB054F" w:rsidRDefault="0061030B" w:rsidP="00777B4E">
            <w:pPr>
              <w:spacing w:after="0" w:line="240" w:lineRule="auto"/>
            </w:pPr>
            <w:r>
              <w:t>Acceso a la Base de Datos y Sistemas Institucionales</w:t>
            </w:r>
          </w:p>
        </w:tc>
      </w:tr>
      <w:tr w:rsidR="0061030B" w:rsidRPr="00AB054F" w14:paraId="36A30D3A" w14:textId="77777777" w:rsidTr="00777B4E">
        <w:tc>
          <w:tcPr>
            <w:tcW w:w="1795" w:type="dxa"/>
          </w:tcPr>
          <w:p w14:paraId="45E61F2B" w14:textId="77777777" w:rsidR="0061030B" w:rsidRPr="00AB054F" w:rsidRDefault="0061030B" w:rsidP="00777B4E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284693DB" w14:textId="77777777" w:rsidR="0061030B" w:rsidRPr="009C73A7" w:rsidRDefault="0061030B" w:rsidP="00777B4E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AB28D7">
              <w:rPr>
                <w:rFonts w:ascii="Calibri" w:eastAsia="Calibri" w:hAnsi="Calibri"/>
                <w:sz w:val="22"/>
                <w:szCs w:val="22"/>
                <w:lang w:eastAsia="en-US"/>
              </w:rPr>
              <w:t>El sistema deberá ser capaz de integrarse con la base de datos institucional de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AB28D7">
              <w:rPr>
                <w:rFonts w:ascii="Calibri" w:eastAsia="Calibri" w:hAnsi="Calibri"/>
                <w:sz w:val="22"/>
                <w:szCs w:val="22"/>
                <w:lang w:eastAsia="en-US"/>
              </w:rPr>
              <w:t>usuarios, así como con los sistemas académicos y administrativos de la universidad.</w:t>
            </w:r>
          </w:p>
        </w:tc>
      </w:tr>
      <w:tr w:rsidR="0061030B" w:rsidRPr="00AB054F" w14:paraId="5C3CA99A" w14:textId="77777777" w:rsidTr="00777B4E">
        <w:tc>
          <w:tcPr>
            <w:tcW w:w="1795" w:type="dxa"/>
          </w:tcPr>
          <w:p w14:paraId="283F4DA7" w14:textId="77777777" w:rsidR="0061030B" w:rsidRPr="00AB054F" w:rsidRDefault="0061030B" w:rsidP="00777B4E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1F92C282" w14:textId="77777777" w:rsidR="0061030B" w:rsidRPr="00AB054F" w:rsidRDefault="0061030B" w:rsidP="00777B4E">
            <w:pPr>
              <w:spacing w:after="0" w:line="240" w:lineRule="auto"/>
            </w:pPr>
            <w:r>
              <w:t>Sistema BAI</w:t>
            </w:r>
          </w:p>
        </w:tc>
      </w:tr>
      <w:tr w:rsidR="002A18F5" w:rsidRPr="00AB054F" w14:paraId="2B18E98D" w14:textId="77777777" w:rsidTr="00777B4E">
        <w:tc>
          <w:tcPr>
            <w:tcW w:w="1795" w:type="dxa"/>
          </w:tcPr>
          <w:p w14:paraId="1E435183" w14:textId="4D3078AB" w:rsidR="002A18F5" w:rsidRPr="00AB054F" w:rsidRDefault="002A18F5" w:rsidP="002A18F5">
            <w:pPr>
              <w:spacing w:after="0" w:line="240" w:lineRule="auto"/>
            </w:pPr>
            <w:r>
              <w:t>Prioridad</w:t>
            </w:r>
          </w:p>
        </w:tc>
        <w:tc>
          <w:tcPr>
            <w:tcW w:w="6699" w:type="dxa"/>
          </w:tcPr>
          <w:p w14:paraId="179ADCE5" w14:textId="69BC0BAF" w:rsidR="002A18F5" w:rsidRPr="00AB054F" w:rsidRDefault="002A18F5" w:rsidP="002A18F5">
            <w:pPr>
              <w:spacing w:after="0" w:line="240" w:lineRule="auto"/>
            </w:pPr>
            <w:r>
              <w:t>Media</w:t>
            </w:r>
          </w:p>
        </w:tc>
      </w:tr>
      <w:tr w:rsidR="002A18F5" w:rsidRPr="00AB054F" w14:paraId="514EC3D4" w14:textId="77777777" w:rsidTr="00777B4E">
        <w:tc>
          <w:tcPr>
            <w:tcW w:w="1795" w:type="dxa"/>
          </w:tcPr>
          <w:p w14:paraId="75C48E13" w14:textId="712AD3E2" w:rsidR="002A18F5" w:rsidRPr="00AB054F" w:rsidRDefault="002A18F5" w:rsidP="002A18F5">
            <w:pPr>
              <w:spacing w:after="0" w:line="240" w:lineRule="auto"/>
            </w:pPr>
            <w:r>
              <w:t>Riesgo</w:t>
            </w:r>
          </w:p>
        </w:tc>
        <w:tc>
          <w:tcPr>
            <w:tcW w:w="6699" w:type="dxa"/>
          </w:tcPr>
          <w:p w14:paraId="108B7687" w14:textId="7A8F706D" w:rsidR="002A18F5" w:rsidRPr="00AB054F" w:rsidRDefault="002A18F5" w:rsidP="002A18F5">
            <w:pPr>
              <w:spacing w:after="0" w:line="240" w:lineRule="auto"/>
              <w:jc w:val="both"/>
            </w:pPr>
            <w:r>
              <w:t>Alto</w:t>
            </w:r>
          </w:p>
        </w:tc>
      </w:tr>
      <w:tr w:rsidR="002A18F5" w:rsidRPr="00AB054F" w14:paraId="0031337B" w14:textId="77777777" w:rsidTr="00777B4E">
        <w:tc>
          <w:tcPr>
            <w:tcW w:w="1795" w:type="dxa"/>
          </w:tcPr>
          <w:p w14:paraId="55BB6AFD" w14:textId="4685434D" w:rsidR="002A18F5" w:rsidRPr="00AB054F" w:rsidRDefault="002A18F5" w:rsidP="002A18F5">
            <w:pPr>
              <w:spacing w:after="0" w:line="240" w:lineRule="auto"/>
            </w:pPr>
            <w:r>
              <w:t>Estimación</w:t>
            </w:r>
          </w:p>
        </w:tc>
        <w:tc>
          <w:tcPr>
            <w:tcW w:w="6699" w:type="dxa"/>
          </w:tcPr>
          <w:p w14:paraId="4B89CAAD" w14:textId="04061A5B" w:rsidR="002A18F5" w:rsidRPr="00AB054F" w:rsidRDefault="002A18F5" w:rsidP="002A18F5">
            <w:pPr>
              <w:spacing w:after="0" w:line="240" w:lineRule="auto"/>
            </w:pPr>
            <w:r>
              <w:t>24 hh</w:t>
            </w:r>
          </w:p>
        </w:tc>
      </w:tr>
    </w:tbl>
    <w:p w14:paraId="499A76FC" w14:textId="77777777" w:rsidR="0061030B" w:rsidRDefault="0061030B" w:rsidP="0061030B"/>
    <w:p w14:paraId="57194400" w14:textId="211165AA" w:rsidR="00365CFE" w:rsidRDefault="00365CFE" w:rsidP="0061030B">
      <w:r w:rsidRPr="00365CFE">
        <w:rPr>
          <w:b/>
          <w:bCs/>
        </w:rPr>
        <w:t xml:space="preserve">NOTA: </w:t>
      </w:r>
      <w:r>
        <w:t>No existe Mockup porque se trata de un API con su documentación asociada.</w:t>
      </w:r>
    </w:p>
    <w:p w14:paraId="45D38EF1" w14:textId="77777777" w:rsidR="0061030B" w:rsidRDefault="0061030B" w:rsidP="0061030B"/>
    <w:p w14:paraId="35C05A62" w14:textId="486EF128" w:rsidR="00EC32CC" w:rsidRPr="00EC32CC" w:rsidRDefault="00EC32CC" w:rsidP="00D41D25">
      <w:pPr>
        <w:pStyle w:val="Ttulo1"/>
        <w:numPr>
          <w:ilvl w:val="0"/>
          <w:numId w:val="6"/>
        </w:numPr>
        <w:rPr>
          <w:rStyle w:val="nfasisintenso"/>
          <w:rFonts w:asciiTheme="majorHAnsi" w:hAnsiTheme="majorHAnsi"/>
          <w:b/>
          <w:bCs/>
          <w:i w:val="0"/>
          <w:iCs w:val="0"/>
          <w:color w:val="365F91"/>
        </w:rPr>
      </w:pPr>
      <w:bookmarkStart w:id="39" w:name="_Toc206526286"/>
      <w:bookmarkStart w:id="40" w:name="_Toc207978689"/>
      <w:r w:rsidRPr="00EC32CC">
        <w:rPr>
          <w:rStyle w:val="nfasisintenso"/>
          <w:b/>
          <w:bCs/>
          <w:i w:val="0"/>
          <w:iCs w:val="0"/>
          <w:color w:val="365F91"/>
        </w:rPr>
        <w:t>REQUISITOS</w:t>
      </w:r>
      <w:r w:rsidRPr="00EC32CC">
        <w:rPr>
          <w:rStyle w:val="nfasisintenso"/>
          <w:rFonts w:asciiTheme="majorHAnsi" w:hAnsiTheme="majorHAnsi"/>
          <w:b/>
          <w:bCs/>
          <w:i w:val="0"/>
          <w:iCs w:val="0"/>
          <w:color w:val="365F91"/>
        </w:rPr>
        <w:t xml:space="preserve"> NO FUNCIONALES</w:t>
      </w:r>
      <w:bookmarkEnd w:id="39"/>
      <w:bookmarkEnd w:id="40"/>
    </w:p>
    <w:p w14:paraId="2F583260" w14:textId="77777777" w:rsidR="00EC32CC" w:rsidRPr="00EC32CC" w:rsidRDefault="00EC32CC" w:rsidP="00EC32CC"/>
    <w:p w14:paraId="65915F5E" w14:textId="77777777" w:rsidR="00EC32CC" w:rsidRPr="00EC32CC" w:rsidRDefault="00EC32CC" w:rsidP="00EC32CC">
      <w:pPr>
        <w:jc w:val="both"/>
      </w:pPr>
      <w:r w:rsidRPr="00EC32CC">
        <w:t>RNF01. Rendimiento: El tiempo estimado para la entrega del material solicitado no superará los tres minutos. El sistema automatizado debe reducir considerablemente el tiempo de espera.</w:t>
      </w:r>
    </w:p>
    <w:p w14:paraId="150498D4" w14:textId="77777777" w:rsidR="00EC32CC" w:rsidRPr="00EC32CC" w:rsidRDefault="00EC32CC" w:rsidP="00EC32CC">
      <w:pPr>
        <w:jc w:val="both"/>
      </w:pPr>
      <w:r w:rsidRPr="00EC32CC">
        <w:t>RNF02. Usabilidad: La interfaz de usuario de estos sistemas será intuitiva y multilingüe, permitiendo la navegación tanto en español como en inglés, con posibilidades de incorporar otros idiomas según las necesidades de los programas internacionales. También se integrarán audiolibros y servicios de lectura accesible para personas con discapacidad visual.</w:t>
      </w:r>
    </w:p>
    <w:p w14:paraId="6C67C445" w14:textId="77777777" w:rsidR="00EC32CC" w:rsidRPr="00EC32CC" w:rsidRDefault="00EC32CC" w:rsidP="00EC32CC">
      <w:pPr>
        <w:jc w:val="both"/>
      </w:pPr>
      <w:r w:rsidRPr="00EC32CC">
        <w:t>RNF03. Seguridad: El acceso a las instalaciones se debe estar registrado en la base de datos institucional.</w:t>
      </w:r>
    </w:p>
    <w:p w14:paraId="63E1814D" w14:textId="77777777" w:rsidR="00EC32CC" w:rsidRPr="00EC32CC" w:rsidRDefault="00EC32CC" w:rsidP="00EC32CC">
      <w:pPr>
        <w:jc w:val="both"/>
      </w:pPr>
      <w:r w:rsidRPr="00EC32CC">
        <w:lastRenderedPageBreak/>
        <w:t>RNF04. Escalabilidad: El sistema se espera que pueda escalarse fácilmente a futuro, en caso de que se abran nuevas sedes o se adquieran más recursos físicos y digitales.</w:t>
      </w:r>
    </w:p>
    <w:p w14:paraId="5D2A5916" w14:textId="77777777" w:rsidR="00EC32CC" w:rsidRPr="00EC32CC" w:rsidRDefault="00EC32CC" w:rsidP="00EC32CC">
      <w:pPr>
        <w:jc w:val="both"/>
      </w:pPr>
      <w:r w:rsidRPr="00EC32CC">
        <w:t>RNF05. Mantenimiento: El código del sistema debe estar bien documentado y ser modular para facilitar futuras actualizaciones y correcciones. Debe también contener un módulo de limpieza automática que mantenga los libros libres de polvo durante su almacenamiento prolongado.</w:t>
      </w:r>
    </w:p>
    <w:p w14:paraId="3CA89355" w14:textId="77777777" w:rsidR="00EC32CC" w:rsidRPr="00EC32CC" w:rsidRDefault="00EC32CC" w:rsidP="00EC32CC">
      <w:pPr>
        <w:jc w:val="both"/>
      </w:pPr>
      <w:r w:rsidRPr="00EC32CC">
        <w:t>RNF06. Confiabilidad: el sistema está diseñado para maximizar la eficiencia en la gestión del espacio y asegurar la disponibilidad de recursos para todos los usuarios.</w:t>
      </w:r>
    </w:p>
    <w:p w14:paraId="2A2904C3" w14:textId="77777777" w:rsidR="00EC32CC" w:rsidRPr="00EC32CC" w:rsidRDefault="00EC32CC" w:rsidP="00EC32CC">
      <w:pPr>
        <w:jc w:val="both"/>
      </w:pPr>
      <w:r w:rsidRPr="00EC32CC">
        <w:t>RNF07. Interoperabilidad: Se contempla la adopción de estándares internacionales para garantizar la interoperabilidad con otras plataformas y facilitar convenios de intercambio bibliográfico entre instituciones.</w:t>
      </w:r>
    </w:p>
    <w:p w14:paraId="75DEF415" w14:textId="77777777" w:rsidR="00EC32CC" w:rsidRPr="005C7C16" w:rsidRDefault="00EC32CC" w:rsidP="001D549F"/>
    <w:sectPr w:rsidR="00EC32CC" w:rsidRPr="005C7C16" w:rsidSect="00025109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47A0" w14:textId="77777777" w:rsidR="00A70F33" w:rsidRDefault="00A70F33" w:rsidP="006707DD">
      <w:pPr>
        <w:spacing w:after="0" w:line="240" w:lineRule="auto"/>
      </w:pPr>
      <w:r>
        <w:separator/>
      </w:r>
    </w:p>
  </w:endnote>
  <w:endnote w:type="continuationSeparator" w:id="0">
    <w:p w14:paraId="19CE82CB" w14:textId="77777777" w:rsidR="00A70F33" w:rsidRDefault="00A70F33" w:rsidP="0067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50"/>
      <w:gridCol w:w="7654"/>
    </w:tblGrid>
    <w:tr w:rsidR="001D6E5F" w:rsidRPr="00AB054F" w14:paraId="6FBCDF3D" w14:textId="77777777" w:rsidTr="00AB054F">
      <w:tc>
        <w:tcPr>
          <w:tcW w:w="500" w:type="pct"/>
          <w:tcBorders>
            <w:top w:val="single" w:sz="4" w:space="0" w:color="943634"/>
          </w:tcBorders>
          <w:shd w:val="clear" w:color="auto" w:fill="943634"/>
        </w:tcPr>
        <w:p w14:paraId="66BB4535" w14:textId="77777777" w:rsidR="001D6E5F" w:rsidRPr="00AB054F" w:rsidRDefault="0034437D">
          <w:pPr>
            <w:pStyle w:val="Piedepgina"/>
            <w:jc w:val="right"/>
            <w:rPr>
              <w:b/>
              <w:color w:val="FFFFFF"/>
            </w:rPr>
          </w:pPr>
          <w:r w:rsidRPr="00AB054F">
            <w:fldChar w:fldCharType="begin"/>
          </w:r>
          <w:r w:rsidRPr="00AB054F">
            <w:instrText xml:space="preserve"> PAGE   \* MERGEFORMAT </w:instrText>
          </w:r>
          <w:r w:rsidRPr="00AB054F">
            <w:fldChar w:fldCharType="separate"/>
          </w:r>
          <w:r w:rsidR="00413891" w:rsidRPr="00413891">
            <w:rPr>
              <w:noProof/>
              <w:color w:val="FFFFFF"/>
            </w:rPr>
            <w:t>4</w:t>
          </w:r>
          <w:r w:rsidRPr="00AB054F">
            <w:rPr>
              <w:noProof/>
              <w:color w:val="FFFFFF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95AE981" w14:textId="77777777" w:rsidR="001D6E5F" w:rsidRPr="00AB054F" w:rsidRDefault="001D6E5F" w:rsidP="001F0628">
          <w:pPr>
            <w:pStyle w:val="Piedepgina"/>
          </w:pPr>
        </w:p>
      </w:tc>
    </w:tr>
  </w:tbl>
  <w:p w14:paraId="3BCD1E26" w14:textId="77777777" w:rsidR="001D6E5F" w:rsidRDefault="001D6E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4C1AA" w14:textId="77777777" w:rsidR="00A70F33" w:rsidRDefault="00A70F33" w:rsidP="006707DD">
      <w:pPr>
        <w:spacing w:after="0" w:line="240" w:lineRule="auto"/>
      </w:pPr>
      <w:r>
        <w:separator/>
      </w:r>
    </w:p>
  </w:footnote>
  <w:footnote w:type="continuationSeparator" w:id="0">
    <w:p w14:paraId="684BE463" w14:textId="77777777" w:rsidR="00A70F33" w:rsidRDefault="00A70F33" w:rsidP="0067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953"/>
      <w:gridCol w:w="2551"/>
    </w:tblGrid>
    <w:tr w:rsidR="001D6E5F" w:rsidRPr="00AB054F" w14:paraId="2DD481B0" w14:textId="77777777" w:rsidTr="00AB054F">
      <w:tc>
        <w:tcPr>
          <w:tcW w:w="3500" w:type="pct"/>
          <w:tcBorders>
            <w:bottom w:val="single" w:sz="4" w:space="0" w:color="auto"/>
          </w:tcBorders>
          <w:vAlign w:val="bottom"/>
        </w:tcPr>
        <w:p w14:paraId="3966DB2A" w14:textId="77777777" w:rsidR="001D6E5F" w:rsidRPr="00AB054F" w:rsidRDefault="001D6E5F" w:rsidP="002C793C">
          <w:pPr>
            <w:pStyle w:val="Encabezado"/>
            <w:jc w:val="right"/>
            <w:rPr>
              <w:bCs/>
              <w:noProof/>
              <w:color w:val="76923C"/>
              <w:sz w:val="24"/>
              <w:szCs w:val="24"/>
            </w:rPr>
          </w:pPr>
        </w:p>
      </w:tc>
      <w:tc>
        <w:tcPr>
          <w:tcW w:w="1500" w:type="pct"/>
          <w:tcBorders>
            <w:bottom w:val="single" w:sz="4" w:space="0" w:color="943634"/>
          </w:tcBorders>
          <w:shd w:val="clear" w:color="auto" w:fill="943634"/>
          <w:vAlign w:val="bottom"/>
        </w:tcPr>
        <w:p w14:paraId="39F2AC9B" w14:textId="1577B5AD" w:rsidR="001D6E5F" w:rsidRPr="00AB054F" w:rsidRDefault="005E3D61" w:rsidP="001F0628">
          <w:pPr>
            <w:pStyle w:val="Encabezado"/>
            <w:jc w:val="center"/>
            <w:rPr>
              <w:color w:val="FFFFFF"/>
            </w:rPr>
          </w:pPr>
          <w:r>
            <w:rPr>
              <w:color w:val="FFFFFF"/>
            </w:rPr>
            <w:t>SCRUM</w:t>
          </w:r>
        </w:p>
      </w:tc>
    </w:tr>
  </w:tbl>
  <w:p w14:paraId="4C800C70" w14:textId="77777777" w:rsidR="001D6E5F" w:rsidRDefault="001D6E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70C5"/>
    <w:multiLevelType w:val="multilevel"/>
    <w:tmpl w:val="FB1629B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92C2D0E"/>
    <w:multiLevelType w:val="hybridMultilevel"/>
    <w:tmpl w:val="7EBEC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C760D"/>
    <w:multiLevelType w:val="multilevel"/>
    <w:tmpl w:val="10A041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36C69D3"/>
    <w:multiLevelType w:val="multilevel"/>
    <w:tmpl w:val="CEAACE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661623B"/>
    <w:multiLevelType w:val="multilevel"/>
    <w:tmpl w:val="8538588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A25682B"/>
    <w:multiLevelType w:val="multilevel"/>
    <w:tmpl w:val="D7708DD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A7D7284"/>
    <w:multiLevelType w:val="hybridMultilevel"/>
    <w:tmpl w:val="155E0D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60230">
    <w:abstractNumId w:val="2"/>
  </w:num>
  <w:num w:numId="2" w16cid:durableId="1308898741">
    <w:abstractNumId w:val="5"/>
  </w:num>
  <w:num w:numId="3" w16cid:durableId="529295967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495613946">
    <w:abstractNumId w:val="6"/>
  </w:num>
  <w:num w:numId="5" w16cid:durableId="344211894">
    <w:abstractNumId w:val="1"/>
  </w:num>
  <w:num w:numId="6" w16cid:durableId="1288509366">
    <w:abstractNumId w:val="3"/>
  </w:num>
  <w:num w:numId="7" w16cid:durableId="2086409823">
    <w:abstractNumId w:val="4"/>
  </w:num>
  <w:num w:numId="8" w16cid:durableId="1156535211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E5"/>
    <w:rsid w:val="00004ADE"/>
    <w:rsid w:val="00013CF3"/>
    <w:rsid w:val="00020CFF"/>
    <w:rsid w:val="00025109"/>
    <w:rsid w:val="000321C4"/>
    <w:rsid w:val="00035F03"/>
    <w:rsid w:val="000404F0"/>
    <w:rsid w:val="000409DB"/>
    <w:rsid w:val="0004156E"/>
    <w:rsid w:val="000561F8"/>
    <w:rsid w:val="00065EEB"/>
    <w:rsid w:val="0007595A"/>
    <w:rsid w:val="00075E36"/>
    <w:rsid w:val="00086AC7"/>
    <w:rsid w:val="00092465"/>
    <w:rsid w:val="00095DCD"/>
    <w:rsid w:val="000A4E6C"/>
    <w:rsid w:val="000B1156"/>
    <w:rsid w:val="000C655C"/>
    <w:rsid w:val="000D1DFF"/>
    <w:rsid w:val="000F0C43"/>
    <w:rsid w:val="000F1908"/>
    <w:rsid w:val="00114403"/>
    <w:rsid w:val="00115B4C"/>
    <w:rsid w:val="0012280A"/>
    <w:rsid w:val="00126C7F"/>
    <w:rsid w:val="0015028F"/>
    <w:rsid w:val="0015084C"/>
    <w:rsid w:val="00150B81"/>
    <w:rsid w:val="001721C3"/>
    <w:rsid w:val="001A4304"/>
    <w:rsid w:val="001A4DE1"/>
    <w:rsid w:val="001A59F7"/>
    <w:rsid w:val="001B7CF7"/>
    <w:rsid w:val="001C0D21"/>
    <w:rsid w:val="001C25E3"/>
    <w:rsid w:val="001C6DF6"/>
    <w:rsid w:val="001D0953"/>
    <w:rsid w:val="001D137E"/>
    <w:rsid w:val="001D325B"/>
    <w:rsid w:val="001D549F"/>
    <w:rsid w:val="001D6E5F"/>
    <w:rsid w:val="001E0316"/>
    <w:rsid w:val="001E196E"/>
    <w:rsid w:val="001F0628"/>
    <w:rsid w:val="001F0CB2"/>
    <w:rsid w:val="001F1C5A"/>
    <w:rsid w:val="002033C6"/>
    <w:rsid w:val="00205208"/>
    <w:rsid w:val="00213849"/>
    <w:rsid w:val="0024643B"/>
    <w:rsid w:val="002537A0"/>
    <w:rsid w:val="002757D5"/>
    <w:rsid w:val="00276B5D"/>
    <w:rsid w:val="0028086F"/>
    <w:rsid w:val="00294375"/>
    <w:rsid w:val="002A18F5"/>
    <w:rsid w:val="002C37DF"/>
    <w:rsid w:val="002C793C"/>
    <w:rsid w:val="002D152E"/>
    <w:rsid w:val="002D4369"/>
    <w:rsid w:val="002D5801"/>
    <w:rsid w:val="00300C80"/>
    <w:rsid w:val="00330379"/>
    <w:rsid w:val="0033764D"/>
    <w:rsid w:val="0034437D"/>
    <w:rsid w:val="003630B8"/>
    <w:rsid w:val="00365CFE"/>
    <w:rsid w:val="00365D17"/>
    <w:rsid w:val="00367431"/>
    <w:rsid w:val="003705C7"/>
    <w:rsid w:val="00370A54"/>
    <w:rsid w:val="00372E0D"/>
    <w:rsid w:val="003A3EEA"/>
    <w:rsid w:val="003B2EE7"/>
    <w:rsid w:val="003B52A4"/>
    <w:rsid w:val="003B6D33"/>
    <w:rsid w:val="003B7264"/>
    <w:rsid w:val="003B774E"/>
    <w:rsid w:val="003E3F2D"/>
    <w:rsid w:val="003E41D1"/>
    <w:rsid w:val="00404CFB"/>
    <w:rsid w:val="004078D9"/>
    <w:rsid w:val="00413891"/>
    <w:rsid w:val="00413A1F"/>
    <w:rsid w:val="004265D8"/>
    <w:rsid w:val="00432103"/>
    <w:rsid w:val="00445CF2"/>
    <w:rsid w:val="0044679A"/>
    <w:rsid w:val="00475D48"/>
    <w:rsid w:val="00490F85"/>
    <w:rsid w:val="0049289A"/>
    <w:rsid w:val="004B6C3C"/>
    <w:rsid w:val="004B7740"/>
    <w:rsid w:val="004C0A52"/>
    <w:rsid w:val="004D6A97"/>
    <w:rsid w:val="004D6FB0"/>
    <w:rsid w:val="004E4046"/>
    <w:rsid w:val="004F357D"/>
    <w:rsid w:val="004F5717"/>
    <w:rsid w:val="00511FA2"/>
    <w:rsid w:val="005264C5"/>
    <w:rsid w:val="005437B9"/>
    <w:rsid w:val="00544436"/>
    <w:rsid w:val="00565CF1"/>
    <w:rsid w:val="00567DCE"/>
    <w:rsid w:val="005A0A19"/>
    <w:rsid w:val="005A2DB2"/>
    <w:rsid w:val="005A6104"/>
    <w:rsid w:val="005C2F17"/>
    <w:rsid w:val="005C7C16"/>
    <w:rsid w:val="005E273E"/>
    <w:rsid w:val="005E3D61"/>
    <w:rsid w:val="005F691E"/>
    <w:rsid w:val="006034EB"/>
    <w:rsid w:val="0061030B"/>
    <w:rsid w:val="006128E3"/>
    <w:rsid w:val="00634479"/>
    <w:rsid w:val="006375AD"/>
    <w:rsid w:val="00642050"/>
    <w:rsid w:val="006421B0"/>
    <w:rsid w:val="00642510"/>
    <w:rsid w:val="00647523"/>
    <w:rsid w:val="00656ACA"/>
    <w:rsid w:val="00662654"/>
    <w:rsid w:val="006707DD"/>
    <w:rsid w:val="006717D8"/>
    <w:rsid w:val="006722A1"/>
    <w:rsid w:val="00685BEB"/>
    <w:rsid w:val="006A5823"/>
    <w:rsid w:val="006A729F"/>
    <w:rsid w:val="006B1B00"/>
    <w:rsid w:val="006B5114"/>
    <w:rsid w:val="0071456D"/>
    <w:rsid w:val="00732F74"/>
    <w:rsid w:val="007338F2"/>
    <w:rsid w:val="007424F3"/>
    <w:rsid w:val="00760B37"/>
    <w:rsid w:val="00762353"/>
    <w:rsid w:val="00763E6E"/>
    <w:rsid w:val="00771887"/>
    <w:rsid w:val="00772AB6"/>
    <w:rsid w:val="007741A9"/>
    <w:rsid w:val="007859D8"/>
    <w:rsid w:val="007915B8"/>
    <w:rsid w:val="007A350A"/>
    <w:rsid w:val="007B5CB7"/>
    <w:rsid w:val="007C55A4"/>
    <w:rsid w:val="007E261A"/>
    <w:rsid w:val="007E3C3A"/>
    <w:rsid w:val="007F158D"/>
    <w:rsid w:val="007F4520"/>
    <w:rsid w:val="007F5C89"/>
    <w:rsid w:val="00815680"/>
    <w:rsid w:val="00822EC1"/>
    <w:rsid w:val="00834009"/>
    <w:rsid w:val="008347A9"/>
    <w:rsid w:val="0086403A"/>
    <w:rsid w:val="008805D6"/>
    <w:rsid w:val="00885192"/>
    <w:rsid w:val="00893423"/>
    <w:rsid w:val="0089659B"/>
    <w:rsid w:val="008A312F"/>
    <w:rsid w:val="008B4464"/>
    <w:rsid w:val="008B5F81"/>
    <w:rsid w:val="008D0221"/>
    <w:rsid w:val="008D702C"/>
    <w:rsid w:val="008E3DC6"/>
    <w:rsid w:val="008E6754"/>
    <w:rsid w:val="00903CCA"/>
    <w:rsid w:val="00904CCC"/>
    <w:rsid w:val="00921FB9"/>
    <w:rsid w:val="009316B8"/>
    <w:rsid w:val="0093233A"/>
    <w:rsid w:val="00942A5A"/>
    <w:rsid w:val="00945B1B"/>
    <w:rsid w:val="00962165"/>
    <w:rsid w:val="00983144"/>
    <w:rsid w:val="009A0E91"/>
    <w:rsid w:val="009A2E7A"/>
    <w:rsid w:val="009A538F"/>
    <w:rsid w:val="009A5897"/>
    <w:rsid w:val="009A60EA"/>
    <w:rsid w:val="009B232B"/>
    <w:rsid w:val="00A20A7E"/>
    <w:rsid w:val="00A42300"/>
    <w:rsid w:val="00A44EF6"/>
    <w:rsid w:val="00A70F33"/>
    <w:rsid w:val="00A74EF9"/>
    <w:rsid w:val="00A77189"/>
    <w:rsid w:val="00A83B18"/>
    <w:rsid w:val="00A8584E"/>
    <w:rsid w:val="00A87ED1"/>
    <w:rsid w:val="00A96018"/>
    <w:rsid w:val="00AA0195"/>
    <w:rsid w:val="00AA4BE8"/>
    <w:rsid w:val="00AA7CF8"/>
    <w:rsid w:val="00AB054F"/>
    <w:rsid w:val="00AB083D"/>
    <w:rsid w:val="00AB617B"/>
    <w:rsid w:val="00AC0069"/>
    <w:rsid w:val="00AD5DA4"/>
    <w:rsid w:val="00AE2552"/>
    <w:rsid w:val="00AF0A8B"/>
    <w:rsid w:val="00AF216D"/>
    <w:rsid w:val="00AF59FF"/>
    <w:rsid w:val="00AF723D"/>
    <w:rsid w:val="00AF77DA"/>
    <w:rsid w:val="00AF7DBE"/>
    <w:rsid w:val="00B01970"/>
    <w:rsid w:val="00B043D6"/>
    <w:rsid w:val="00B05DEB"/>
    <w:rsid w:val="00B0633D"/>
    <w:rsid w:val="00B11381"/>
    <w:rsid w:val="00B11E4E"/>
    <w:rsid w:val="00B13CB6"/>
    <w:rsid w:val="00B1450C"/>
    <w:rsid w:val="00B1479C"/>
    <w:rsid w:val="00B21135"/>
    <w:rsid w:val="00B228E9"/>
    <w:rsid w:val="00B27529"/>
    <w:rsid w:val="00B3405B"/>
    <w:rsid w:val="00B35382"/>
    <w:rsid w:val="00B42523"/>
    <w:rsid w:val="00B42CBA"/>
    <w:rsid w:val="00B77F58"/>
    <w:rsid w:val="00B84689"/>
    <w:rsid w:val="00B9193C"/>
    <w:rsid w:val="00BA1990"/>
    <w:rsid w:val="00BA7E69"/>
    <w:rsid w:val="00BC2D5E"/>
    <w:rsid w:val="00BC4017"/>
    <w:rsid w:val="00BC5EA0"/>
    <w:rsid w:val="00BD7EE5"/>
    <w:rsid w:val="00BE1C43"/>
    <w:rsid w:val="00BE7400"/>
    <w:rsid w:val="00BF03BD"/>
    <w:rsid w:val="00BF10A2"/>
    <w:rsid w:val="00C1720E"/>
    <w:rsid w:val="00C20F27"/>
    <w:rsid w:val="00C2564B"/>
    <w:rsid w:val="00C51F99"/>
    <w:rsid w:val="00C52BEC"/>
    <w:rsid w:val="00C54376"/>
    <w:rsid w:val="00C5723F"/>
    <w:rsid w:val="00C61921"/>
    <w:rsid w:val="00C71061"/>
    <w:rsid w:val="00C712A8"/>
    <w:rsid w:val="00C822CF"/>
    <w:rsid w:val="00C8337A"/>
    <w:rsid w:val="00C8346E"/>
    <w:rsid w:val="00C93D19"/>
    <w:rsid w:val="00CD6216"/>
    <w:rsid w:val="00CD7715"/>
    <w:rsid w:val="00CE0780"/>
    <w:rsid w:val="00CE3E9D"/>
    <w:rsid w:val="00CF2498"/>
    <w:rsid w:val="00CF55BF"/>
    <w:rsid w:val="00D04787"/>
    <w:rsid w:val="00D05475"/>
    <w:rsid w:val="00D14278"/>
    <w:rsid w:val="00D211DE"/>
    <w:rsid w:val="00D359B6"/>
    <w:rsid w:val="00D412ED"/>
    <w:rsid w:val="00D41D25"/>
    <w:rsid w:val="00D54611"/>
    <w:rsid w:val="00D70F71"/>
    <w:rsid w:val="00D95DB9"/>
    <w:rsid w:val="00DA191A"/>
    <w:rsid w:val="00DA3327"/>
    <w:rsid w:val="00DC1031"/>
    <w:rsid w:val="00DD294B"/>
    <w:rsid w:val="00DD77F8"/>
    <w:rsid w:val="00DF43A6"/>
    <w:rsid w:val="00E04ABD"/>
    <w:rsid w:val="00E064CE"/>
    <w:rsid w:val="00E203D6"/>
    <w:rsid w:val="00E263FD"/>
    <w:rsid w:val="00E301B4"/>
    <w:rsid w:val="00E36888"/>
    <w:rsid w:val="00E557BF"/>
    <w:rsid w:val="00E65F56"/>
    <w:rsid w:val="00E87994"/>
    <w:rsid w:val="00E93A44"/>
    <w:rsid w:val="00EA4138"/>
    <w:rsid w:val="00EB08D3"/>
    <w:rsid w:val="00EB1921"/>
    <w:rsid w:val="00EB5E98"/>
    <w:rsid w:val="00EC231F"/>
    <w:rsid w:val="00EC32CC"/>
    <w:rsid w:val="00ED3101"/>
    <w:rsid w:val="00EE4290"/>
    <w:rsid w:val="00EE5FDD"/>
    <w:rsid w:val="00EF7A88"/>
    <w:rsid w:val="00EF7D20"/>
    <w:rsid w:val="00F16380"/>
    <w:rsid w:val="00F215D8"/>
    <w:rsid w:val="00F31F47"/>
    <w:rsid w:val="00F35487"/>
    <w:rsid w:val="00F50CFB"/>
    <w:rsid w:val="00F57E94"/>
    <w:rsid w:val="00F81CD2"/>
    <w:rsid w:val="00F83A54"/>
    <w:rsid w:val="00FA5E72"/>
    <w:rsid w:val="00FC2AC2"/>
    <w:rsid w:val="00FD318E"/>
    <w:rsid w:val="00FD4C81"/>
    <w:rsid w:val="00FD6617"/>
    <w:rsid w:val="00FE3B9E"/>
    <w:rsid w:val="00FE5209"/>
    <w:rsid w:val="00FF0A4B"/>
    <w:rsid w:val="00FF34D7"/>
    <w:rsid w:val="00FF3975"/>
    <w:rsid w:val="00FF4EFC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806250"/>
  <w15:docId w15:val="{D2699012-3CFB-684D-A90A-1A439A03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FB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707DD"/>
    <w:pPr>
      <w:keepNext/>
      <w:keepLines/>
      <w:numPr>
        <w:numId w:val="2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B18"/>
    <w:pPr>
      <w:keepNext/>
      <w:keepLines/>
      <w:numPr>
        <w:ilvl w:val="1"/>
        <w:numId w:val="2"/>
      </w:numPr>
      <w:spacing w:before="200" w:after="0"/>
      <w:outlineLvl w:val="1"/>
    </w:pPr>
    <w:rPr>
      <w:rFonts w:eastAsia="Times New Roman"/>
      <w:b/>
      <w:bCs/>
      <w:i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B18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C0504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BE8"/>
    <w:pPr>
      <w:keepNext/>
      <w:keepLines/>
      <w:numPr>
        <w:ilvl w:val="3"/>
        <w:numId w:val="2"/>
      </w:numPr>
      <w:tabs>
        <w:tab w:val="num" w:pos="360"/>
      </w:tabs>
      <w:spacing w:before="200" w:after="0"/>
      <w:ind w:left="0" w:firstLine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BE8"/>
    <w:pPr>
      <w:keepNext/>
      <w:keepLines/>
      <w:numPr>
        <w:ilvl w:val="4"/>
        <w:numId w:val="2"/>
      </w:numPr>
      <w:tabs>
        <w:tab w:val="num" w:pos="360"/>
      </w:tabs>
      <w:spacing w:before="200" w:after="0"/>
      <w:ind w:left="0" w:firstLine="0"/>
      <w:outlineLvl w:val="4"/>
    </w:pPr>
    <w:rPr>
      <w:rFonts w:ascii="Cambria" w:eastAsia="Times New Roman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BE8"/>
    <w:pPr>
      <w:keepNext/>
      <w:keepLines/>
      <w:numPr>
        <w:ilvl w:val="5"/>
        <w:numId w:val="2"/>
      </w:numPr>
      <w:tabs>
        <w:tab w:val="num" w:pos="360"/>
      </w:tabs>
      <w:spacing w:before="200" w:after="0"/>
      <w:ind w:left="0" w:firstLine="0"/>
      <w:outlineLvl w:val="5"/>
    </w:pPr>
    <w:rPr>
      <w:rFonts w:ascii="Cambria" w:eastAsia="Times New Roman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BE8"/>
    <w:pPr>
      <w:keepNext/>
      <w:keepLines/>
      <w:numPr>
        <w:ilvl w:val="6"/>
        <w:numId w:val="2"/>
      </w:numPr>
      <w:tabs>
        <w:tab w:val="num" w:pos="360"/>
      </w:tabs>
      <w:spacing w:before="200" w:after="0"/>
      <w:ind w:left="0" w:firstLine="0"/>
      <w:outlineLvl w:val="6"/>
    </w:pPr>
    <w:rPr>
      <w:rFonts w:ascii="Cambria" w:eastAsia="Times New Roman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BE8"/>
    <w:pPr>
      <w:keepNext/>
      <w:keepLines/>
      <w:numPr>
        <w:ilvl w:val="7"/>
        <w:numId w:val="2"/>
      </w:numPr>
      <w:tabs>
        <w:tab w:val="num" w:pos="360"/>
      </w:tabs>
      <w:spacing w:before="200" w:after="0"/>
      <w:ind w:left="0" w:firstLine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BE8"/>
    <w:pPr>
      <w:keepNext/>
      <w:keepLines/>
      <w:numPr>
        <w:ilvl w:val="8"/>
        <w:numId w:val="2"/>
      </w:numPr>
      <w:tabs>
        <w:tab w:val="num" w:pos="360"/>
      </w:tabs>
      <w:spacing w:before="200" w:after="0"/>
      <w:ind w:left="0" w:firstLine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7DD"/>
  </w:style>
  <w:style w:type="paragraph" w:styleId="Piedepgina">
    <w:name w:val="footer"/>
    <w:basedOn w:val="Normal"/>
    <w:link w:val="PiedepginaCar"/>
    <w:uiPriority w:val="99"/>
    <w:unhideWhenUsed/>
    <w:rsid w:val="0067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7DD"/>
  </w:style>
  <w:style w:type="paragraph" w:styleId="Textodeglobo">
    <w:name w:val="Balloon Text"/>
    <w:basedOn w:val="Normal"/>
    <w:link w:val="TextodegloboCar"/>
    <w:uiPriority w:val="99"/>
    <w:semiHidden/>
    <w:unhideWhenUsed/>
    <w:rsid w:val="00670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707D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707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uiPriority w:val="9"/>
    <w:rsid w:val="006707DD"/>
    <w:rPr>
      <w:rFonts w:ascii="Cambria" w:eastAsia="Times New Roman" w:hAnsi="Cambria"/>
      <w:b/>
      <w:bCs/>
      <w:color w:val="365F91"/>
      <w:sz w:val="28"/>
      <w:szCs w:val="28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6707DD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707DD"/>
    <w:pPr>
      <w:spacing w:after="100"/>
    </w:pPr>
  </w:style>
  <w:style w:type="character" w:styleId="Hipervnculo">
    <w:name w:val="Hyperlink"/>
    <w:uiPriority w:val="99"/>
    <w:unhideWhenUsed/>
    <w:rsid w:val="006707DD"/>
    <w:rPr>
      <w:color w:val="0000FF"/>
      <w:u w:val="single"/>
    </w:rPr>
  </w:style>
  <w:style w:type="character" w:styleId="Textodelmarcadordeposicin">
    <w:name w:val="Placeholder Text"/>
    <w:uiPriority w:val="99"/>
    <w:semiHidden/>
    <w:rsid w:val="001F0628"/>
    <w:rPr>
      <w:color w:val="808080"/>
    </w:rPr>
  </w:style>
  <w:style w:type="character" w:styleId="nfasisintenso">
    <w:name w:val="Intense Emphasis"/>
    <w:uiPriority w:val="21"/>
    <w:qFormat/>
    <w:rsid w:val="00004ADE"/>
    <w:rPr>
      <w:b/>
      <w:bCs/>
      <w:i/>
      <w:iCs/>
      <w:color w:val="4F81BD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C7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2C793C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A83B18"/>
    <w:rPr>
      <w:rFonts w:eastAsia="Times New Roman"/>
      <w:b/>
      <w:bCs/>
      <w:i/>
      <w:color w:val="4F81BD"/>
      <w:sz w:val="24"/>
      <w:szCs w:val="26"/>
      <w:lang w:val="es-E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C793C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AF216D"/>
    <w:pPr>
      <w:ind w:left="720"/>
      <w:contextualSpacing/>
    </w:pPr>
  </w:style>
  <w:style w:type="character" w:styleId="nfasissutil">
    <w:name w:val="Subtle Emphasis"/>
    <w:uiPriority w:val="19"/>
    <w:qFormat/>
    <w:rsid w:val="00AF216D"/>
    <w:rPr>
      <w:i/>
      <w:iCs/>
      <w:color w:val="808080"/>
    </w:rPr>
  </w:style>
  <w:style w:type="table" w:customStyle="1" w:styleId="Sombreadoclaro-nfasis11">
    <w:name w:val="Sombreado claro - Énfasis 11"/>
    <w:basedOn w:val="Tablanormal"/>
    <w:uiPriority w:val="60"/>
    <w:rsid w:val="001A59F7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stamedia2-nfasis2">
    <w:name w:val="Medium List 2 Accent 2"/>
    <w:basedOn w:val="Tablanormal"/>
    <w:uiPriority w:val="66"/>
    <w:rsid w:val="00025109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Sinespaciado">
    <w:name w:val="No Spacing"/>
    <w:link w:val="SinespaciadoCar"/>
    <w:uiPriority w:val="1"/>
    <w:qFormat/>
    <w:rsid w:val="00025109"/>
    <w:rPr>
      <w:rFonts w:eastAsia="Times New Roman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025109"/>
    <w:rPr>
      <w:rFonts w:eastAsia="Times New Roman"/>
    </w:rPr>
  </w:style>
  <w:style w:type="table" w:styleId="Sombreadoclaro-nfasis3">
    <w:name w:val="Light Shading Accent 3"/>
    <w:basedOn w:val="Tablanormal"/>
    <w:uiPriority w:val="60"/>
    <w:rsid w:val="00FA5E7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2">
    <w:name w:val="Light Shading Accent 2"/>
    <w:basedOn w:val="Tablanormal"/>
    <w:uiPriority w:val="60"/>
    <w:rsid w:val="00FA5E7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vistoso-nfasis1">
    <w:name w:val="Colorful Shading Accent 1"/>
    <w:basedOn w:val="Tablanormal"/>
    <w:uiPriority w:val="71"/>
    <w:rsid w:val="00FA5E7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media1-nfasis3">
    <w:name w:val="Medium List 1 Accent 3"/>
    <w:basedOn w:val="Tablanormal"/>
    <w:uiPriority w:val="65"/>
    <w:rsid w:val="00FA5E7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character" w:styleId="nfasis">
    <w:name w:val="Emphasis"/>
    <w:uiPriority w:val="99"/>
    <w:qFormat/>
    <w:rsid w:val="007424F3"/>
    <w:rPr>
      <w:i/>
      <w:iCs/>
    </w:rPr>
  </w:style>
  <w:style w:type="character" w:customStyle="1" w:styleId="corchete-llamada">
    <w:name w:val="corchete-llamada"/>
    <w:basedOn w:val="Fuentedeprrafopredeter"/>
    <w:rsid w:val="00065EEB"/>
  </w:style>
  <w:style w:type="character" w:customStyle="1" w:styleId="Ttulo3Car">
    <w:name w:val="Título 3 Car"/>
    <w:link w:val="Ttulo3"/>
    <w:uiPriority w:val="9"/>
    <w:rsid w:val="00A83B18"/>
    <w:rPr>
      <w:rFonts w:ascii="Cambria" w:eastAsia="Times New Roman" w:hAnsi="Cambria"/>
      <w:b/>
      <w:bCs/>
      <w:color w:val="C0504D"/>
      <w:sz w:val="22"/>
      <w:szCs w:val="22"/>
      <w:lang w:val="es-ES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712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C712A8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C712A8"/>
    <w:rPr>
      <w:vertAlign w:val="superscript"/>
    </w:rPr>
  </w:style>
  <w:style w:type="paragraph" w:customStyle="1" w:styleId="doctext">
    <w:name w:val="doctext"/>
    <w:basedOn w:val="Normal"/>
    <w:rsid w:val="00EE5F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4Car">
    <w:name w:val="Título 4 Car"/>
    <w:link w:val="Ttulo4"/>
    <w:uiPriority w:val="9"/>
    <w:semiHidden/>
    <w:rsid w:val="00AA4BE8"/>
    <w:rPr>
      <w:rFonts w:ascii="Cambria" w:eastAsia="Times New Roman" w:hAnsi="Cambria"/>
      <w:b/>
      <w:bCs/>
      <w:i/>
      <w:iCs/>
      <w:color w:val="4F81BD"/>
      <w:sz w:val="22"/>
      <w:szCs w:val="22"/>
      <w:lang w:val="es-ES" w:eastAsia="en-US"/>
    </w:rPr>
  </w:style>
  <w:style w:type="character" w:customStyle="1" w:styleId="Ttulo5Car">
    <w:name w:val="Título 5 Car"/>
    <w:link w:val="Ttulo5"/>
    <w:uiPriority w:val="9"/>
    <w:semiHidden/>
    <w:rsid w:val="00AA4BE8"/>
    <w:rPr>
      <w:rFonts w:ascii="Cambria" w:eastAsia="Times New Roman" w:hAnsi="Cambria"/>
      <w:color w:val="243F60"/>
      <w:sz w:val="22"/>
      <w:szCs w:val="22"/>
      <w:lang w:val="es-ES" w:eastAsia="en-US"/>
    </w:rPr>
  </w:style>
  <w:style w:type="character" w:customStyle="1" w:styleId="Ttulo6Car">
    <w:name w:val="Título 6 Car"/>
    <w:link w:val="Ttulo6"/>
    <w:uiPriority w:val="9"/>
    <w:semiHidden/>
    <w:rsid w:val="00AA4BE8"/>
    <w:rPr>
      <w:rFonts w:ascii="Cambria" w:eastAsia="Times New Roman" w:hAnsi="Cambria"/>
      <w:i/>
      <w:iCs/>
      <w:color w:val="243F60"/>
      <w:sz w:val="22"/>
      <w:szCs w:val="22"/>
      <w:lang w:val="es-ES" w:eastAsia="en-US"/>
    </w:rPr>
  </w:style>
  <w:style w:type="character" w:customStyle="1" w:styleId="Ttulo7Car">
    <w:name w:val="Título 7 Car"/>
    <w:link w:val="Ttulo7"/>
    <w:uiPriority w:val="9"/>
    <w:semiHidden/>
    <w:rsid w:val="00AA4BE8"/>
    <w:rPr>
      <w:rFonts w:ascii="Cambria" w:eastAsia="Times New Roman" w:hAnsi="Cambria"/>
      <w:i/>
      <w:iCs/>
      <w:color w:val="404040"/>
      <w:sz w:val="22"/>
      <w:szCs w:val="22"/>
      <w:lang w:val="es-ES" w:eastAsia="en-US"/>
    </w:rPr>
  </w:style>
  <w:style w:type="character" w:customStyle="1" w:styleId="Ttulo8Car">
    <w:name w:val="Título 8 Car"/>
    <w:link w:val="Ttulo8"/>
    <w:uiPriority w:val="9"/>
    <w:semiHidden/>
    <w:rsid w:val="00AA4BE8"/>
    <w:rPr>
      <w:rFonts w:ascii="Cambria" w:eastAsia="Times New Roman" w:hAnsi="Cambria"/>
      <w:color w:val="404040"/>
      <w:lang w:val="es-ES" w:eastAsia="en-US"/>
    </w:rPr>
  </w:style>
  <w:style w:type="character" w:customStyle="1" w:styleId="Ttulo9Car">
    <w:name w:val="Título 9 Car"/>
    <w:link w:val="Ttulo9"/>
    <w:uiPriority w:val="9"/>
    <w:semiHidden/>
    <w:rsid w:val="00AA4BE8"/>
    <w:rPr>
      <w:rFonts w:ascii="Cambria" w:eastAsia="Times New Roman" w:hAnsi="Cambria"/>
      <w:i/>
      <w:iCs/>
      <w:color w:val="404040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A83B1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ATERIAS%20UPV\IRD-INGENIERIA%20DE%20REQUISITOS\practicas\plantillas\plantillas\Plantilla-CasosDeUs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2011-09-21T00:00:00</PublishDate>
  <Abstract>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43641C-876C-4E60-B3D6-A65A1B883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D:\MATERIAS UPV\IRD-INGENIERIA DE REQUISITOS\practicas\plantillas\plantillas\Plantilla-CasosDeUso.dot</Template>
  <TotalTime>1</TotalTime>
  <Pages>25</Pages>
  <Words>3637</Words>
  <Characters>20008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</vt:lpstr>
    </vt:vector>
  </TitlesOfParts>
  <Company>ETSINF - IDR</Company>
  <LinksUpToDate>false</LinksUpToDate>
  <CharactersWithSpaces>23598</CharactersWithSpaces>
  <SharedDoc>false</SharedDoc>
  <HLinks>
    <vt:vector size="78" baseType="variant">
      <vt:variant>
        <vt:i4>1638449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_Toc305867114</vt:lpwstr>
      </vt:variant>
      <vt:variant>
        <vt:i4>1638449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_Toc305867113</vt:lpwstr>
      </vt:variant>
      <vt:variant>
        <vt:i4>1638449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_Toc305867112</vt:lpwstr>
      </vt:variant>
      <vt:variant>
        <vt:i4>1638449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_Toc305867111</vt:lpwstr>
      </vt:variant>
      <vt:variant>
        <vt:i4>1638449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_Toc305867110</vt:lpwstr>
      </vt:variant>
      <vt:variant>
        <vt:i4>1572913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_Toc305867109</vt:lpwstr>
      </vt:variant>
      <vt:variant>
        <vt:i4>1572913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_Toc305867108</vt:lpwstr>
      </vt:variant>
      <vt:variant>
        <vt:i4>1572913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_Toc305867107</vt:lpwstr>
      </vt:variant>
      <vt:variant>
        <vt:i4>1572913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_Toc305867106</vt:lpwstr>
      </vt:variant>
      <vt:variant>
        <vt:i4>1572913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_Toc305867105</vt:lpwstr>
      </vt:variant>
      <vt:variant>
        <vt:i4>1572913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_Toc305867104</vt:lpwstr>
      </vt:variant>
      <vt:variant>
        <vt:i4>1572913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_Toc305867103</vt:lpwstr>
      </vt:variant>
      <vt:variant>
        <vt:i4>1572913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_Toc305867102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subject>Nombre Proyecto</dc:subject>
  <dc:creator>Windows 7</dc:creator>
  <dc:description>Plantilla</dc:description>
  <cp:lastModifiedBy>Luis Vinicio Torres Vivanco</cp:lastModifiedBy>
  <cp:revision>2</cp:revision>
  <cp:lastPrinted>2025-08-28T13:25:00Z</cp:lastPrinted>
  <dcterms:created xsi:type="dcterms:W3CDTF">2025-10-22T13:45:00Z</dcterms:created>
  <dcterms:modified xsi:type="dcterms:W3CDTF">2025-10-22T13:45:00Z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</Properties>
</file>