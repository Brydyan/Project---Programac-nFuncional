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1848"/>
        <w:gridCol w:w="3435"/>
      </w:tblGrid>
      <w:tr w:rsidR="00025109" w:rsidRPr="00AB054F" w14:paraId="31A7E8BC" w14:textId="77777777" w:rsidTr="28087AB7">
        <w:trPr>
          <w:trHeight w:val="1460"/>
        </w:trPr>
        <w:tc>
          <w:tcPr>
            <w:tcW w:w="1848" w:type="dxa"/>
            <w:tcBorders>
              <w:right w:val="single" w:sz="4" w:space="0" w:color="FFFFFF" w:themeColor="background1"/>
            </w:tcBorders>
            <w:shd w:val="clear" w:color="auto" w:fill="943634" w:themeFill="accent2" w:themeFillShade="BF"/>
          </w:tcPr>
          <w:p w14:paraId="3E174CD1" w14:textId="00E5B513" w:rsidR="00025109" w:rsidRPr="00AB054F" w:rsidRDefault="00025109"/>
        </w:tc>
        <w:tc>
          <w:tcPr>
            <w:tcW w:w="3435" w:type="dxa"/>
            <w:tcBorders>
              <w:left w:val="single" w:sz="4" w:space="0" w:color="FFFFFF" w:themeColor="background1"/>
            </w:tcBorders>
            <w:shd w:val="clear" w:color="auto" w:fill="943634" w:themeFill="accent2" w:themeFillShade="BF"/>
            <w:vAlign w:val="bottom"/>
          </w:tcPr>
          <w:p w14:paraId="1EEAD2DB" w14:textId="77777777" w:rsidR="00025109" w:rsidRPr="00AB054F" w:rsidRDefault="00025109">
            <w:pPr>
              <w:pStyle w:val="Sinespaciado"/>
              <w:rPr>
                <w:rFonts w:ascii="Cambria" w:hAnsi="Cambria"/>
                <w:b/>
                <w:bCs/>
                <w:color w:val="FFFFFF"/>
                <w:sz w:val="72"/>
                <w:szCs w:val="72"/>
              </w:rPr>
            </w:pPr>
          </w:p>
        </w:tc>
      </w:tr>
      <w:tr w:rsidR="00025109" w:rsidRPr="00AB054F" w14:paraId="13E2E140" w14:textId="77777777" w:rsidTr="28087AB7">
        <w:trPr>
          <w:trHeight w:val="2920"/>
        </w:trPr>
        <w:tc>
          <w:tcPr>
            <w:tcW w:w="1848" w:type="dxa"/>
            <w:tcBorders>
              <w:right w:val="single" w:sz="4" w:space="0" w:color="000000" w:themeColor="text1"/>
            </w:tcBorders>
          </w:tcPr>
          <w:p w14:paraId="11985196" w14:textId="77777777" w:rsidR="00025109" w:rsidRPr="00AB054F" w:rsidRDefault="00025109"/>
        </w:tc>
        <w:tc>
          <w:tcPr>
            <w:tcW w:w="3435" w:type="dxa"/>
            <w:tcBorders>
              <w:left w:val="single" w:sz="4" w:space="0" w:color="000000" w:themeColor="text1"/>
            </w:tcBorders>
            <w:vAlign w:val="center"/>
          </w:tcPr>
          <w:p w14:paraId="1B7EA071" w14:textId="77777777" w:rsidR="00025109" w:rsidRPr="00EC231F" w:rsidRDefault="00EC231F">
            <w:pPr>
              <w:pStyle w:val="Sinespaciado"/>
              <w:rPr>
                <w:color w:val="76923C"/>
                <w:sz w:val="32"/>
              </w:rPr>
            </w:pPr>
            <w:r w:rsidRPr="00EC231F">
              <w:rPr>
                <w:color w:val="76923C"/>
                <w:sz w:val="32"/>
              </w:rPr>
              <w:t>Especificación de Requisitos Software</w:t>
            </w:r>
          </w:p>
          <w:p w14:paraId="63DDC453" w14:textId="77777777" w:rsidR="0033764D" w:rsidRPr="00AB054F" w:rsidRDefault="0033764D">
            <w:pPr>
              <w:pStyle w:val="Sinespaciado"/>
              <w:rPr>
                <w:color w:val="76923C"/>
              </w:rPr>
            </w:pPr>
          </w:p>
          <w:p w14:paraId="4DC1839C" w14:textId="77777777" w:rsidR="00025109" w:rsidRPr="00AB054F" w:rsidRDefault="00000000" w:rsidP="00C712A8">
            <w:pPr>
              <w:pStyle w:val="Sinespaciado"/>
              <w:rPr>
                <w:color w:val="76923C"/>
                <w:sz w:val="44"/>
                <w:szCs w:val="44"/>
              </w:rPr>
            </w:pPr>
            <w:fldSimple w:instr=" TITLE   \* MERGEFORMAT ">
              <w:r w:rsidR="00BD7EE5" w:rsidRPr="00BD7EE5">
                <w:rPr>
                  <w:color w:val="76923C"/>
                  <w:sz w:val="44"/>
                  <w:szCs w:val="44"/>
                </w:rPr>
                <w:t>CASOS</w:t>
              </w:r>
              <w:r w:rsidR="00BD7EE5">
                <w:t xml:space="preserve"> </w:t>
              </w:r>
              <w:r w:rsidR="00BD7EE5" w:rsidRPr="00BD7EE5">
                <w:rPr>
                  <w:color w:val="76923C"/>
                  <w:sz w:val="44"/>
                  <w:szCs w:val="44"/>
                </w:rPr>
                <w:t>DE USO</w:t>
              </w:r>
            </w:fldSimple>
          </w:p>
        </w:tc>
      </w:tr>
    </w:tbl>
    <w:p w14:paraId="01E8051B" w14:textId="77777777" w:rsidR="00025109" w:rsidRDefault="00025109"/>
    <w:p w14:paraId="3D18A0C5" w14:textId="77777777" w:rsidR="00025109" w:rsidRDefault="00025109"/>
    <w:tbl>
      <w:tblPr>
        <w:tblpPr w:leftFromText="187" w:rightFromText="187" w:horzAnchor="margin" w:tblpXSpec="center" w:tblpYSpec="bottom"/>
        <w:tblW w:w="5000" w:type="pct"/>
        <w:tblLook w:val="04A0" w:firstRow="1" w:lastRow="0" w:firstColumn="1" w:lastColumn="0" w:noHBand="0" w:noVBand="1"/>
      </w:tblPr>
      <w:tblGrid>
        <w:gridCol w:w="8504"/>
      </w:tblGrid>
      <w:tr w:rsidR="00025109" w:rsidRPr="00AB054F" w14:paraId="59B98AE8" w14:textId="77777777">
        <w:tc>
          <w:tcPr>
            <w:tcW w:w="0" w:type="auto"/>
          </w:tcPr>
          <w:p w14:paraId="74DC75BD" w14:textId="77777777" w:rsidR="00025109" w:rsidRPr="00AB054F" w:rsidRDefault="00025109" w:rsidP="00025109">
            <w:pPr>
              <w:rPr>
                <w:b/>
                <w:bCs/>
                <w:caps/>
                <w:color w:val="76923C"/>
                <w:sz w:val="72"/>
                <w:szCs w:val="72"/>
              </w:rPr>
            </w:pPr>
          </w:p>
          <w:p w14:paraId="489DD224" w14:textId="77777777" w:rsidR="00025109" w:rsidRPr="00AB054F" w:rsidRDefault="00025109" w:rsidP="00025109">
            <w:pPr>
              <w:rPr>
                <w:b/>
                <w:bCs/>
                <w:caps/>
                <w:color w:val="76923C"/>
                <w:sz w:val="72"/>
                <w:szCs w:val="72"/>
              </w:rPr>
            </w:pPr>
          </w:p>
          <w:p w14:paraId="699379EE" w14:textId="77777777" w:rsidR="00025109" w:rsidRPr="00AB054F" w:rsidRDefault="00025109" w:rsidP="00FA5E72">
            <w:pPr>
              <w:rPr>
                <w:b/>
                <w:bCs/>
                <w:caps/>
                <w:sz w:val="72"/>
                <w:szCs w:val="72"/>
              </w:rPr>
            </w:pPr>
          </w:p>
        </w:tc>
      </w:tr>
      <w:tr w:rsidR="00025109" w:rsidRPr="00AB054F" w14:paraId="7318D7A2" w14:textId="77777777">
        <w:tc>
          <w:tcPr>
            <w:tcW w:w="0" w:type="auto"/>
          </w:tcPr>
          <w:p w14:paraId="3E12D241" w14:textId="77777777" w:rsidR="00025109" w:rsidRPr="00AB054F" w:rsidRDefault="00025109" w:rsidP="00025109">
            <w:pPr>
              <w:pStyle w:val="Sinespaciado"/>
              <w:rPr>
                <w:color w:val="7F7F7F"/>
              </w:rPr>
            </w:pPr>
            <w:r w:rsidRPr="00AB054F">
              <w:rPr>
                <w:rFonts w:ascii="Cambria" w:hAnsi="Cambria"/>
                <w:color w:val="D99594"/>
                <w:sz w:val="44"/>
                <w:szCs w:val="44"/>
              </w:rPr>
              <w:t xml:space="preserve"> </w:t>
            </w:r>
          </w:p>
        </w:tc>
      </w:tr>
    </w:tbl>
    <w:p w14:paraId="1B1561C2" w14:textId="77777777" w:rsidR="00025109" w:rsidRDefault="00025109"/>
    <w:p w14:paraId="1E54055A" w14:textId="77777777" w:rsidR="00025109" w:rsidRPr="00AB054F" w:rsidRDefault="00025109">
      <w:pPr>
        <w:rPr>
          <w:color w:val="D99594"/>
          <w:sz w:val="96"/>
          <w:szCs w:val="96"/>
        </w:rPr>
      </w:pPr>
    </w:p>
    <w:p w14:paraId="185E182D" w14:textId="77777777" w:rsidR="00025109" w:rsidRPr="00AB054F" w:rsidRDefault="00025109">
      <w:pPr>
        <w:rPr>
          <w:color w:val="D99594"/>
          <w:sz w:val="96"/>
          <w:szCs w:val="96"/>
        </w:rPr>
      </w:pPr>
    </w:p>
    <w:tbl>
      <w:tblPr>
        <w:tblW w:w="8789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ook w:val="04A0" w:firstRow="1" w:lastRow="0" w:firstColumn="1" w:lastColumn="0" w:noHBand="0" w:noVBand="1"/>
      </w:tblPr>
      <w:tblGrid>
        <w:gridCol w:w="8789"/>
      </w:tblGrid>
      <w:tr w:rsidR="00025109" w:rsidRPr="00AB054F" w14:paraId="58C5F0DA" w14:textId="77777777" w:rsidTr="00AB054F">
        <w:tc>
          <w:tcPr>
            <w:tcW w:w="8789" w:type="dxa"/>
            <w:tcBorders>
              <w:bottom w:val="single" w:sz="24" w:space="0" w:color="C0504D"/>
            </w:tcBorders>
            <w:shd w:val="clear" w:color="auto" w:fill="FFFFFF"/>
          </w:tcPr>
          <w:p w14:paraId="6CD23EF3" w14:textId="77110B1C" w:rsidR="00025109" w:rsidRPr="00AB054F" w:rsidRDefault="007A350A" w:rsidP="007A350A">
            <w:pPr>
              <w:spacing w:after="0" w:line="240" w:lineRule="auto"/>
              <w:rPr>
                <w:rFonts w:ascii="Cambria" w:eastAsia="Times New Roman" w:hAnsi="Cambria"/>
                <w:color w:val="D99594"/>
                <w:sz w:val="56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56"/>
                <w:szCs w:val="44"/>
              </w:rPr>
              <w:t>B</w:t>
            </w:r>
            <w:r w:rsidRPr="007A350A">
              <w:rPr>
                <w:rFonts w:ascii="Cambria" w:eastAsia="Times New Roman" w:hAnsi="Cambria"/>
                <w:color w:val="D99594"/>
                <w:sz w:val="56"/>
                <w:szCs w:val="44"/>
              </w:rPr>
              <w:t>iblioteca Autónoma Inteligente</w:t>
            </w:r>
          </w:p>
        </w:tc>
      </w:tr>
      <w:tr w:rsidR="00FF3975" w:rsidRPr="00AB054F" w14:paraId="25EE3DE7" w14:textId="77777777" w:rsidTr="00AB054F">
        <w:tc>
          <w:tcPr>
            <w:tcW w:w="8789" w:type="dxa"/>
            <w:tcBorders>
              <w:top w:val="nil"/>
              <w:right w:val="single" w:sz="8" w:space="0" w:color="C0504D"/>
            </w:tcBorders>
            <w:shd w:val="clear" w:color="auto" w:fill="FFFFFF"/>
          </w:tcPr>
          <w:p w14:paraId="3CB5CFB6" w14:textId="3715556A" w:rsidR="00FF3975" w:rsidRPr="00AB054F" w:rsidRDefault="00260310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96"/>
                <w:szCs w:val="96"/>
              </w:rPr>
            </w:pPr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Yandris Miguel Rivera Torres</w:t>
            </w:r>
          </w:p>
        </w:tc>
      </w:tr>
      <w:tr w:rsidR="00FF3975" w:rsidRPr="00AB054F" w14:paraId="33B354F6" w14:textId="77777777" w:rsidTr="00AB054F">
        <w:tc>
          <w:tcPr>
            <w:tcW w:w="8789" w:type="dxa"/>
            <w:tcBorders>
              <w:right w:val="single" w:sz="8" w:space="0" w:color="C0504D"/>
            </w:tcBorders>
            <w:shd w:val="clear" w:color="auto" w:fill="FFFFFF"/>
          </w:tcPr>
          <w:p w14:paraId="2C9CB019" w14:textId="280D9774" w:rsidR="00FF3975" w:rsidRDefault="00260310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44"/>
                <w:szCs w:val="44"/>
              </w:rPr>
            </w:pPr>
            <w:proofErr w:type="spellStart"/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Alisson</w:t>
            </w:r>
            <w:proofErr w:type="spellEnd"/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 xml:space="preserve"> </w:t>
            </w:r>
            <w:proofErr w:type="spellStart"/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Yamel</w:t>
            </w:r>
            <w:proofErr w:type="spellEnd"/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 xml:space="preserve"> Reyes Ricardo</w:t>
            </w:r>
          </w:p>
          <w:p w14:paraId="128A15BA" w14:textId="68B1D0C1" w:rsidR="00260310" w:rsidRDefault="00260310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44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Gino Maximiliano Bermúdez Santos</w:t>
            </w:r>
          </w:p>
          <w:p w14:paraId="5BD5C91D" w14:textId="291F236F" w:rsidR="00260310" w:rsidRDefault="00260310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44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44"/>
                <w:szCs w:val="44"/>
              </w:rPr>
              <w:t>Andy Bryan Alejandro Vera</w:t>
            </w:r>
          </w:p>
          <w:p w14:paraId="3FC99704" w14:textId="67D423BC" w:rsidR="00FF3975" w:rsidRP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16"/>
                <w:szCs w:val="16"/>
              </w:rPr>
            </w:pPr>
          </w:p>
        </w:tc>
      </w:tr>
      <w:tr w:rsidR="00FF3975" w:rsidRPr="00AB054F" w14:paraId="1AA9091C" w14:textId="77777777" w:rsidTr="00AB054F">
        <w:tc>
          <w:tcPr>
            <w:tcW w:w="8789" w:type="dxa"/>
            <w:tcBorders>
              <w:right w:val="single" w:sz="8" w:space="0" w:color="C0504D"/>
            </w:tcBorders>
            <w:shd w:val="clear" w:color="auto" w:fill="FFFFFF"/>
          </w:tcPr>
          <w:p w14:paraId="61CF4698" w14:textId="375367D1" w:rsid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36"/>
                <w:szCs w:val="44"/>
              </w:rPr>
            </w:pPr>
            <w:r>
              <w:rPr>
                <w:rFonts w:ascii="Cambria" w:eastAsia="Times New Roman" w:hAnsi="Cambria"/>
                <w:color w:val="D99594"/>
                <w:sz w:val="36"/>
                <w:szCs w:val="44"/>
              </w:rPr>
              <w:t xml:space="preserve">Fecha: </w:t>
            </w:r>
            <w:r w:rsidR="00260310">
              <w:rPr>
                <w:rFonts w:ascii="Cambria" w:eastAsia="Times New Roman" w:hAnsi="Cambria"/>
                <w:color w:val="D99594"/>
                <w:sz w:val="36"/>
                <w:szCs w:val="44"/>
              </w:rPr>
              <w:t>22 de octubre de 2025</w:t>
            </w:r>
          </w:p>
          <w:p w14:paraId="41029208" w14:textId="77777777" w:rsidR="00FF3975" w:rsidRDefault="00FF3975" w:rsidP="00FF3975">
            <w:pPr>
              <w:spacing w:after="0" w:line="240" w:lineRule="auto"/>
              <w:rPr>
                <w:rFonts w:ascii="Cambria" w:eastAsia="Times New Roman" w:hAnsi="Cambria"/>
                <w:color w:val="D99594"/>
                <w:sz w:val="44"/>
                <w:szCs w:val="44"/>
              </w:rPr>
            </w:pPr>
          </w:p>
        </w:tc>
      </w:tr>
    </w:tbl>
    <w:p w14:paraId="01CF3969" w14:textId="77777777" w:rsidR="00025109" w:rsidRPr="00AB054F" w:rsidRDefault="00025109">
      <w:pPr>
        <w:rPr>
          <w:color w:val="D99594"/>
          <w:sz w:val="96"/>
          <w:szCs w:val="96"/>
        </w:rPr>
      </w:pPr>
    </w:p>
    <w:p w14:paraId="3F025DC3" w14:textId="4E353091" w:rsidR="00004ADE" w:rsidRDefault="00AA4BE8" w:rsidP="00E203D6">
      <w:bookmarkStart w:id="0" w:name="_Toc280463800"/>
      <w:bookmarkStart w:id="1" w:name="_Toc280464381"/>
      <w:r>
        <w:br w:type="page"/>
      </w:r>
      <w:r w:rsidR="00DD294B" w:rsidRPr="00E203D6">
        <w:rPr>
          <w:rFonts w:ascii="Cambria" w:eastAsia="Times New Roman" w:hAnsi="Cambria"/>
          <w:b/>
          <w:bCs/>
          <w:color w:val="365F91"/>
          <w:sz w:val="28"/>
          <w:szCs w:val="28"/>
        </w:rPr>
        <w:lastRenderedPageBreak/>
        <w:t>HISTÓ</w:t>
      </w:r>
      <w:r w:rsidR="00004ADE" w:rsidRPr="00E203D6">
        <w:rPr>
          <w:rFonts w:ascii="Cambria" w:eastAsia="Times New Roman" w:hAnsi="Cambria"/>
          <w:b/>
          <w:bCs/>
          <w:color w:val="365F91"/>
          <w:sz w:val="28"/>
          <w:szCs w:val="28"/>
        </w:rPr>
        <w:t>RICO</w:t>
      </w:r>
      <w:bookmarkEnd w:id="0"/>
      <w:bookmarkEnd w:id="1"/>
    </w:p>
    <w:p w14:paraId="58D3E36F" w14:textId="77777777" w:rsidR="00004ADE" w:rsidRPr="00004ADE" w:rsidRDefault="00004ADE" w:rsidP="00004ADE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8"/>
        <w:gridCol w:w="1472"/>
        <w:gridCol w:w="4129"/>
        <w:gridCol w:w="1130"/>
      </w:tblGrid>
      <w:tr w:rsidR="0033764D" w:rsidRPr="00AB054F" w14:paraId="0F7CAE60" w14:textId="77777777" w:rsidTr="00AB083D">
        <w:tc>
          <w:tcPr>
            <w:tcW w:w="2308" w:type="dxa"/>
          </w:tcPr>
          <w:p w14:paraId="53C8F689" w14:textId="77777777" w:rsidR="00004ADE" w:rsidRPr="00AB054F" w:rsidRDefault="00004ADE" w:rsidP="00AB054F">
            <w:pPr>
              <w:spacing w:after="0" w:line="240" w:lineRule="auto"/>
              <w:jc w:val="center"/>
              <w:rPr>
                <w:rStyle w:val="nfasisintenso"/>
                <w:rFonts w:ascii="Cambria" w:eastAsia="Times New Roman" w:hAnsi="Cambria"/>
                <w:b w:val="0"/>
                <w:bCs w:val="0"/>
              </w:rPr>
            </w:pPr>
            <w:r w:rsidRPr="00AB054F">
              <w:rPr>
                <w:rStyle w:val="nfasisintenso"/>
                <w:rFonts w:ascii="Cambria" w:eastAsia="Times New Roman" w:hAnsi="Cambria"/>
                <w:bCs w:val="0"/>
              </w:rPr>
              <w:t>NOMBRE</w:t>
            </w:r>
          </w:p>
          <w:p w14:paraId="5FA6BE1C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1AD817EF" w14:textId="77777777" w:rsidR="00004ADE" w:rsidRPr="00AB054F" w:rsidRDefault="00004ADE" w:rsidP="00AB054F">
            <w:pPr>
              <w:spacing w:after="0" w:line="240" w:lineRule="auto"/>
              <w:jc w:val="center"/>
              <w:rPr>
                <w:rStyle w:val="nfasisintenso"/>
                <w:rFonts w:ascii="Cambria" w:eastAsia="Times New Roman" w:hAnsi="Cambria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FECHA</w:t>
            </w:r>
          </w:p>
          <w:p w14:paraId="6F1AE48B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color w:val="000000"/>
              </w:rPr>
            </w:pPr>
          </w:p>
        </w:tc>
        <w:tc>
          <w:tcPr>
            <w:tcW w:w="4129" w:type="dxa"/>
          </w:tcPr>
          <w:p w14:paraId="75BE9597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i/>
                <w:iCs/>
                <w:color w:val="4F81BD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CAMBIO</w:t>
            </w:r>
          </w:p>
        </w:tc>
        <w:tc>
          <w:tcPr>
            <w:tcW w:w="1130" w:type="dxa"/>
          </w:tcPr>
          <w:p w14:paraId="2B7DADAE" w14:textId="77777777" w:rsidR="00004ADE" w:rsidRPr="00AB054F" w:rsidRDefault="00004ADE" w:rsidP="00AB054F">
            <w:pPr>
              <w:spacing w:after="0" w:line="240" w:lineRule="auto"/>
              <w:jc w:val="center"/>
              <w:rPr>
                <w:rFonts w:ascii="Cambria" w:eastAsia="Times New Roman" w:hAnsi="Cambria"/>
                <w:b/>
                <w:bCs/>
                <w:i/>
                <w:iCs/>
                <w:color w:val="4F81BD"/>
              </w:rPr>
            </w:pPr>
            <w:r w:rsidRPr="00AB054F">
              <w:rPr>
                <w:rStyle w:val="nfasisintenso"/>
                <w:rFonts w:ascii="Cambria" w:eastAsia="Times New Roman" w:hAnsi="Cambria"/>
              </w:rPr>
              <w:t>PAGINA</w:t>
            </w:r>
          </w:p>
        </w:tc>
      </w:tr>
      <w:tr w:rsidR="00F83F7E" w:rsidRPr="00AB054F" w14:paraId="60EC5B9B" w14:textId="77777777" w:rsidTr="00AB083D">
        <w:tc>
          <w:tcPr>
            <w:tcW w:w="2308" w:type="dxa"/>
            <w:shd w:val="clear" w:color="auto" w:fill="E6EED5"/>
          </w:tcPr>
          <w:p w14:paraId="3D3A5B43" w14:textId="41B8B7C1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02CBF0A3" w14:textId="0A719047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4DB41C7" w14:textId="6F2C1D6B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4A7761B6" w14:textId="61254DF2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78C73B81" w14:textId="77777777" w:rsidTr="00AB083D">
        <w:tc>
          <w:tcPr>
            <w:tcW w:w="2308" w:type="dxa"/>
          </w:tcPr>
          <w:p w14:paraId="66833700" w14:textId="48BAB635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52E1F834" w14:textId="50EA548E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41FBD0BC" w14:textId="2D4BD2FF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7483A113" w14:textId="666E3749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0FFA086C" w14:textId="77777777" w:rsidTr="00AB083D">
        <w:tc>
          <w:tcPr>
            <w:tcW w:w="2308" w:type="dxa"/>
            <w:shd w:val="clear" w:color="auto" w:fill="E6EED5"/>
          </w:tcPr>
          <w:p w14:paraId="0E42A965" w14:textId="0220AA58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2E693FF7" w14:textId="6AACCC25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16C7AA05" w14:textId="47718FF7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4D239A4" w14:textId="3DECFB4D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4651B587" w14:textId="77777777" w:rsidTr="00AB083D">
        <w:tc>
          <w:tcPr>
            <w:tcW w:w="2308" w:type="dxa"/>
          </w:tcPr>
          <w:p w14:paraId="0621C16C" w14:textId="31A15110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580609D3" w14:textId="4383C820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7AB3C954" w14:textId="6C3EE27D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5E3F8803" w14:textId="3A33B1F5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22D554AB" w14:textId="77777777" w:rsidTr="00AB083D">
        <w:tc>
          <w:tcPr>
            <w:tcW w:w="2308" w:type="dxa"/>
            <w:shd w:val="clear" w:color="auto" w:fill="E6EED5"/>
          </w:tcPr>
          <w:p w14:paraId="47ADDF19" w14:textId="5BB7CF90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7454A0DD" w14:textId="5E3CC0A8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DAC35DE" w14:textId="2FA81510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29B81F5" w14:textId="14AF99B3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48B9A3A9" w14:textId="77777777" w:rsidTr="00AB083D">
        <w:tc>
          <w:tcPr>
            <w:tcW w:w="2308" w:type="dxa"/>
          </w:tcPr>
          <w:p w14:paraId="6D1DF498" w14:textId="26A2FA90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</w:tcPr>
          <w:p w14:paraId="313D5F35" w14:textId="1083AD7B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</w:tcPr>
          <w:p w14:paraId="1A7A54FD" w14:textId="3A3B5048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</w:tcPr>
          <w:p w14:paraId="621B347E" w14:textId="35A29BAF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21B4224D" w14:textId="77777777" w:rsidTr="00AB083D">
        <w:tc>
          <w:tcPr>
            <w:tcW w:w="2308" w:type="dxa"/>
            <w:shd w:val="clear" w:color="auto" w:fill="E6EED5"/>
          </w:tcPr>
          <w:p w14:paraId="14C854BA" w14:textId="5B0A1F38" w:rsidR="00F83F7E" w:rsidRPr="00AB054F" w:rsidRDefault="00F83F7E" w:rsidP="00AB054F">
            <w:pPr>
              <w:spacing w:after="0" w:line="240" w:lineRule="auto"/>
              <w:rPr>
                <w:b/>
                <w:bCs/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64671E3D" w14:textId="3FFCA9C7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62FFEC9D" w14:textId="3D9CB5F1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0F2536CD" w14:textId="5573269A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11486831" w14:textId="77777777" w:rsidTr="00AB083D">
        <w:trPr>
          <w:trHeight w:val="185"/>
        </w:trPr>
        <w:tc>
          <w:tcPr>
            <w:tcW w:w="2308" w:type="dxa"/>
            <w:shd w:val="clear" w:color="auto" w:fill="E6EED5"/>
          </w:tcPr>
          <w:p w14:paraId="28A55D0D" w14:textId="43CF22D4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6AEF7258" w14:textId="1DD30763" w:rsidR="00F83F7E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7F0283C4" w14:textId="2D75DE04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1E85E254" w14:textId="2E5C7EB6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46524EDD" w14:textId="77777777" w:rsidTr="00AB083D">
        <w:tc>
          <w:tcPr>
            <w:tcW w:w="2308" w:type="dxa"/>
            <w:shd w:val="clear" w:color="auto" w:fill="E6EED5"/>
          </w:tcPr>
          <w:p w14:paraId="41BD6ACF" w14:textId="24E1DCAC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1AB75949" w14:textId="0F9010D1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06E90BA8" w14:textId="1FA1719B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3570E01B" w14:textId="7C77EBE4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6A8B4B1F" w14:textId="77777777" w:rsidTr="00AB083D">
        <w:tc>
          <w:tcPr>
            <w:tcW w:w="2308" w:type="dxa"/>
            <w:shd w:val="clear" w:color="auto" w:fill="E6EED5"/>
          </w:tcPr>
          <w:p w14:paraId="27CF41F7" w14:textId="24E19395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552266DD" w14:textId="751E4247" w:rsidR="00F83F7E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23D106BA" w14:textId="09394525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24FBCA44" w14:textId="07DB758D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262492EF" w14:textId="77777777" w:rsidTr="00AB083D">
        <w:tc>
          <w:tcPr>
            <w:tcW w:w="2308" w:type="dxa"/>
            <w:shd w:val="clear" w:color="auto" w:fill="E6EED5"/>
          </w:tcPr>
          <w:p w14:paraId="081FCD55" w14:textId="1128B456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4714D7D2" w14:textId="34C1FD8C" w:rsidR="00F83F7E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05A877FF" w14:textId="58A45E49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2B1029E9" w14:textId="7CE78348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  <w:tr w:rsidR="00F83F7E" w:rsidRPr="00AB054F" w14:paraId="1FB90DAD" w14:textId="77777777" w:rsidTr="00AB083D">
        <w:tc>
          <w:tcPr>
            <w:tcW w:w="2308" w:type="dxa"/>
            <w:shd w:val="clear" w:color="auto" w:fill="E6EED5"/>
          </w:tcPr>
          <w:p w14:paraId="1D25AFEF" w14:textId="224109B6" w:rsidR="00F83F7E" w:rsidRPr="00893423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472" w:type="dxa"/>
            <w:shd w:val="clear" w:color="auto" w:fill="E6EED5"/>
          </w:tcPr>
          <w:p w14:paraId="49DB1F3E" w14:textId="22729EC1" w:rsidR="00F83F7E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4129" w:type="dxa"/>
            <w:shd w:val="clear" w:color="auto" w:fill="E6EED5"/>
          </w:tcPr>
          <w:p w14:paraId="764A68EF" w14:textId="1209F116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1130" w:type="dxa"/>
            <w:shd w:val="clear" w:color="auto" w:fill="E6EED5"/>
          </w:tcPr>
          <w:p w14:paraId="1FA889BE" w14:textId="619AFDDD" w:rsidR="00F83F7E" w:rsidRPr="00AB054F" w:rsidRDefault="00F83F7E" w:rsidP="00AB054F">
            <w:pPr>
              <w:spacing w:after="0" w:line="240" w:lineRule="auto"/>
              <w:rPr>
                <w:color w:val="000000"/>
              </w:rPr>
            </w:pPr>
          </w:p>
        </w:tc>
      </w:tr>
    </w:tbl>
    <w:p w14:paraId="1694B6EC" w14:textId="77777777" w:rsidR="00475D48" w:rsidRDefault="00475D48"/>
    <w:p w14:paraId="623A3221" w14:textId="77777777" w:rsidR="00475D48" w:rsidRDefault="00475D48">
      <w:r>
        <w:br w:type="page"/>
      </w:r>
    </w:p>
    <w:p w14:paraId="5CD96D19" w14:textId="712F4E8B" w:rsidR="006707DD" w:rsidRDefault="00004ADE" w:rsidP="00BA2580">
      <w:pPr>
        <w:pStyle w:val="Ttulo1"/>
        <w:numPr>
          <w:ilvl w:val="0"/>
          <w:numId w:val="0"/>
        </w:numPr>
        <w:ind w:left="432"/>
      </w:pPr>
      <w:bookmarkStart w:id="2" w:name="_Toc280463801"/>
      <w:bookmarkStart w:id="3" w:name="_Toc280464382"/>
      <w:bookmarkStart w:id="4" w:name="_Toc207261933"/>
      <w:bookmarkStart w:id="5" w:name="_Toc212140877"/>
      <w:bookmarkStart w:id="6" w:name="_Toc212155877"/>
      <w:r>
        <w:lastRenderedPageBreak/>
        <w:t>T</w:t>
      </w:r>
      <w:r w:rsidR="006707DD">
        <w:t>ABLA DE CONTENIDOS</w:t>
      </w:r>
      <w:bookmarkEnd w:id="2"/>
      <w:bookmarkEnd w:id="3"/>
      <w:bookmarkEnd w:id="4"/>
      <w:bookmarkEnd w:id="5"/>
      <w:bookmarkEnd w:id="6"/>
    </w:p>
    <w:sdt>
      <w:sdtPr>
        <w:rPr>
          <w:rFonts w:ascii="Calibri" w:eastAsia="Calibri" w:hAnsi="Calibri"/>
          <w:b w:val="0"/>
          <w:bCs w:val="0"/>
          <w:color w:val="auto"/>
          <w:sz w:val="22"/>
          <w:szCs w:val="22"/>
        </w:rPr>
        <w:id w:val="-1912689459"/>
        <w:docPartObj>
          <w:docPartGallery w:val="Table of Contents"/>
          <w:docPartUnique/>
        </w:docPartObj>
      </w:sdtPr>
      <w:sdtContent>
        <w:p w14:paraId="3EE50F16" w14:textId="7FFA78F7" w:rsidR="00BA2580" w:rsidRDefault="00BA2580">
          <w:pPr>
            <w:pStyle w:val="TtuloTDC"/>
          </w:pPr>
          <w:r>
            <w:t>Contenido</w:t>
          </w:r>
        </w:p>
        <w:p w14:paraId="775E450A" w14:textId="39F95ABF" w:rsidR="009D2D6E" w:rsidRDefault="00BA258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55877" w:history="1">
            <w:r w:rsidR="009D2D6E" w:rsidRPr="00515C19">
              <w:rPr>
                <w:rStyle w:val="Hipervnculo"/>
                <w:noProof/>
              </w:rPr>
              <w:t>TABLA DE CONTENIDOS</w:t>
            </w:r>
            <w:r w:rsidR="009D2D6E">
              <w:rPr>
                <w:noProof/>
                <w:webHidden/>
              </w:rPr>
              <w:tab/>
            </w:r>
            <w:r w:rsidR="009D2D6E">
              <w:rPr>
                <w:noProof/>
                <w:webHidden/>
              </w:rPr>
              <w:fldChar w:fldCharType="begin"/>
            </w:r>
            <w:r w:rsidR="009D2D6E">
              <w:rPr>
                <w:noProof/>
                <w:webHidden/>
              </w:rPr>
              <w:instrText xml:space="preserve"> PAGEREF _Toc212155877 \h </w:instrText>
            </w:r>
            <w:r w:rsidR="009D2D6E">
              <w:rPr>
                <w:noProof/>
                <w:webHidden/>
              </w:rPr>
            </w:r>
            <w:r w:rsidR="009D2D6E"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3</w:t>
            </w:r>
            <w:r w:rsidR="009D2D6E">
              <w:rPr>
                <w:noProof/>
                <w:webHidden/>
              </w:rPr>
              <w:fldChar w:fldCharType="end"/>
            </w:r>
          </w:hyperlink>
        </w:p>
        <w:p w14:paraId="768B7542" w14:textId="5C2DAA00" w:rsidR="009D2D6E" w:rsidRDefault="009D2D6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78" w:history="1">
            <w:r w:rsidRPr="00515C19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6314" w14:textId="45616225" w:rsidR="009D2D6E" w:rsidRDefault="009D2D6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79" w:history="1">
            <w:r w:rsidRPr="00515C19">
              <w:rPr>
                <w:rStyle w:val="Hipervnculo"/>
                <w:rFonts w:ascii="Cambria" w:hAnsi="Cambria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rFonts w:ascii="Cambria" w:hAnsi="Cambria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BEB15" w14:textId="29AB1249" w:rsidR="009D2D6E" w:rsidRDefault="009D2D6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0" w:history="1">
            <w:r w:rsidRPr="00515C19">
              <w:rPr>
                <w:rStyle w:val="Hipervnculo"/>
                <w:rFonts w:ascii="Cambria" w:hAnsi="Cambria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rFonts w:ascii="Cambria" w:hAnsi="Cambria"/>
                <w:noProof/>
              </w:rPr>
              <w:t>Ámbito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63EEC" w14:textId="69DADBAC" w:rsidR="009D2D6E" w:rsidRDefault="009D2D6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1" w:history="1">
            <w:r w:rsidRPr="00515C19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Especificación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8C9B7" w14:textId="4D968496" w:rsidR="009D2D6E" w:rsidRDefault="009D2D6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2" w:history="1">
            <w:r w:rsidRPr="00515C19">
              <w:rPr>
                <w:rStyle w:val="Hipervnculo"/>
                <w:rFonts w:ascii="Cambria" w:hAnsi="Cambria"/>
                <w:i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rFonts w:ascii="Cambria" w:hAnsi="Cambria"/>
                <w:iCs/>
                <w:noProof/>
              </w:rPr>
              <w:t>Característica 1 –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F2D1F" w14:textId="3B92DBDB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3" w:history="1">
            <w:r w:rsidRPr="00515C19">
              <w:rPr>
                <w:rStyle w:val="Hipervnculo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01 – Registrar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2EE94" w14:textId="559434F2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4" w:history="1">
            <w:r w:rsidRPr="00515C19">
              <w:rPr>
                <w:rStyle w:val="Hipervnculo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02 –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78852" w14:textId="3057A089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5" w:history="1">
            <w:r w:rsidRPr="00515C19">
              <w:rPr>
                <w:rStyle w:val="Hipervnculo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03 – Recuperar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5827D" w14:textId="6BE2A587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6" w:history="1">
            <w:r w:rsidRPr="00515C19">
              <w:rPr>
                <w:rStyle w:val="Hipervnculo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04 – Cerrar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BC0F0" w14:textId="08AC5ED7" w:rsidR="009D2D6E" w:rsidRDefault="009D2D6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7" w:history="1">
            <w:r w:rsidRPr="00515C19">
              <w:rPr>
                <w:rStyle w:val="Hipervnculo"/>
                <w:rFonts w:ascii="Cambria" w:hAnsi="Cambria"/>
                <w:i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rFonts w:ascii="Cambria" w:hAnsi="Cambria"/>
                <w:iCs/>
                <w:noProof/>
              </w:rPr>
              <w:t xml:space="preserve">Característica </w:t>
            </w:r>
            <w:r w:rsidRPr="00515C19">
              <w:rPr>
                <w:rStyle w:val="Hipervnculo"/>
                <w:rFonts w:ascii="Cambria" w:hAnsi="Cambria"/>
                <w:iCs/>
                <w:noProof/>
              </w:rPr>
              <w:t>2</w:t>
            </w:r>
            <w:r w:rsidRPr="00515C19">
              <w:rPr>
                <w:rStyle w:val="Hipervnculo"/>
                <w:rFonts w:ascii="Cambria" w:hAnsi="Cambria"/>
                <w:iCs/>
                <w:noProof/>
              </w:rPr>
              <w:t xml:space="preserve"> – Gestión de Contactos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5949F" w14:textId="5AB8B447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8" w:history="1">
            <w:r w:rsidRPr="00515C19">
              <w:rPr>
                <w:rStyle w:val="Hipervnculo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05 – Buscar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38503" w14:textId="56CDEB5D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89" w:history="1">
            <w:r w:rsidRPr="00515C19">
              <w:rPr>
                <w:rStyle w:val="Hipervnculo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06 – Enviar solicitud de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2711F" w14:textId="70B455DD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0" w:history="1">
            <w:r w:rsidRPr="00515C19">
              <w:rPr>
                <w:rStyle w:val="Hipervnculo"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07 – Gestionar Solicitud Entrantes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9278" w14:textId="5CFD038E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1" w:history="1">
            <w:r w:rsidRPr="00515C19">
              <w:rPr>
                <w:rStyle w:val="Hipervnculo"/>
                <w:noProof/>
              </w:rPr>
              <w:t>2.2.4.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08 – Eliminar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1E81F" w14:textId="13E84C85" w:rsidR="009D2D6E" w:rsidRDefault="009D2D6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2" w:history="1">
            <w:r w:rsidRPr="00515C19">
              <w:rPr>
                <w:rStyle w:val="Hipervnculo"/>
                <w:rFonts w:ascii="Cambria" w:hAnsi="Cambria"/>
                <w:i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rFonts w:ascii="Cambria" w:hAnsi="Cambria"/>
                <w:iCs/>
                <w:noProof/>
              </w:rPr>
              <w:t>Característica 3 – Mensajería Privada (chat 1 a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2E7FE" w14:textId="25CCCB01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3" w:history="1">
            <w:r w:rsidRPr="00515C19">
              <w:rPr>
                <w:rStyle w:val="Hipervnculo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09 – Iniciar Chat 1 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AE958" w14:textId="2CF4738E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4" w:history="1">
            <w:r w:rsidRPr="00515C19">
              <w:rPr>
                <w:rStyle w:val="Hipervnculo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10 – Enviar mensaje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6A84A" w14:textId="147BA61B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5" w:history="1">
            <w:r w:rsidRPr="00515C19">
              <w:rPr>
                <w:rStyle w:val="Hipervnculo"/>
                <w:noProof/>
              </w:rPr>
              <w:t>2.3.3.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11 – Recibir mensaje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2F81F" w14:textId="283E17C2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6" w:history="1">
            <w:r w:rsidRPr="00515C19">
              <w:rPr>
                <w:rStyle w:val="Hipervnculo"/>
                <w:noProof/>
              </w:rPr>
              <w:t>2.3.4.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12 – Actualizar 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5A3EA" w14:textId="48875D95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7" w:history="1">
            <w:r w:rsidRPr="00515C19">
              <w:rPr>
                <w:rStyle w:val="Hipervnculo"/>
                <w:noProof/>
              </w:rPr>
              <w:t>2.3.5.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13 – Recibir notificación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E1C28" w14:textId="776139B1" w:rsidR="009D2D6E" w:rsidRDefault="009D2D6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8" w:history="1">
            <w:r w:rsidRPr="00515C19">
              <w:rPr>
                <w:rStyle w:val="Hipervnculo"/>
                <w:rFonts w:ascii="Cambria" w:hAnsi="Cambria"/>
                <w:i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rFonts w:ascii="Cambria" w:hAnsi="Cambria"/>
                <w:iCs/>
                <w:noProof/>
              </w:rPr>
              <w:t>Característica 4 – Gestión del historial del chat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DD55" w14:textId="5C0A80CE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899" w:history="1">
            <w:r w:rsidRPr="00515C19">
              <w:rPr>
                <w:rStyle w:val="Hipervnculo"/>
                <w:noProof/>
              </w:rPr>
              <w:t>2.4.1.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14 – Visualizar 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9E590" w14:textId="7C5EF348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900" w:history="1">
            <w:r w:rsidRPr="00515C19">
              <w:rPr>
                <w:rStyle w:val="Hipervnculo"/>
                <w:noProof/>
              </w:rPr>
              <w:t>2.4.2.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15 – Actualizar historial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9D6F" w14:textId="096C5434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901" w:history="1">
            <w:r w:rsidRPr="00515C19">
              <w:rPr>
                <w:rStyle w:val="Hipervnculo"/>
                <w:noProof/>
              </w:rPr>
              <w:t>2.4.3.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16 – Gestionar indicadores de presencia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4FD1" w14:textId="069AD59C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902" w:history="1">
            <w:r w:rsidRPr="00515C19">
              <w:rPr>
                <w:rStyle w:val="Hipervnculo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17 – Visualización del estado de presencia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ECA02" w14:textId="3E67C86A" w:rsidR="009D2D6E" w:rsidRDefault="009D2D6E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903" w:history="1">
            <w:r w:rsidRPr="00515C19">
              <w:rPr>
                <w:rStyle w:val="Hipervnculo"/>
                <w:rFonts w:ascii="Cambria" w:hAnsi="Cambria"/>
                <w:i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rFonts w:ascii="Cambria" w:hAnsi="Cambria"/>
                <w:iCs/>
                <w:noProof/>
              </w:rPr>
              <w:t>Característica 5 – Gestión y uso de Canales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89AB2" w14:textId="0CBF1137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904" w:history="1">
            <w:r w:rsidRPr="00515C19">
              <w:rPr>
                <w:rStyle w:val="Hipervnculo"/>
                <w:noProof/>
              </w:rPr>
              <w:t>1.2.2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18 – Crear nuevo canal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3950D" w14:textId="518C5815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905" w:history="1">
            <w:r w:rsidRPr="00515C19">
              <w:rPr>
                <w:rStyle w:val="Hipervnculo"/>
                <w:noProof/>
              </w:rPr>
              <w:t>1.2.3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19– Unirse a canal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9ED43" w14:textId="1FE55ABF" w:rsidR="009D2D6E" w:rsidRDefault="009D2D6E">
          <w:pPr>
            <w:pStyle w:val="TDC3"/>
            <w:tabs>
              <w:tab w:val="left" w:pos="120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906" w:history="1">
            <w:r w:rsidRPr="00515C19">
              <w:rPr>
                <w:rStyle w:val="Hipervnculo"/>
                <w:noProof/>
              </w:rPr>
              <w:t>1.2.4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Caso de uso 20 – Enviar Mensaje a Canal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FF81" w14:textId="20E51852" w:rsidR="009D2D6E" w:rsidRDefault="009D2D6E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C" w:eastAsia="es-EC"/>
              <w14:ligatures w14:val="standardContextual"/>
            </w:rPr>
          </w:pPr>
          <w:hyperlink w:anchor="_Toc212155907" w:history="1">
            <w:r w:rsidRPr="00515C19">
              <w:rPr>
                <w:rStyle w:val="Hipervnculo"/>
                <w:rFonts w:asciiTheme="majorHAnsi" w:hAnsiTheme="majorHAns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C" w:eastAsia="es-EC"/>
                <w14:ligatures w14:val="standardContextual"/>
              </w:rPr>
              <w:tab/>
            </w:r>
            <w:r w:rsidRPr="00515C19">
              <w:rPr>
                <w:rStyle w:val="Hipervnculo"/>
                <w:noProof/>
              </w:rPr>
              <w:t>REQUISITOS</w:t>
            </w:r>
            <w:r w:rsidRPr="00515C19">
              <w:rPr>
                <w:rStyle w:val="Hipervnculo"/>
                <w:rFonts w:asciiTheme="majorHAnsi" w:hAnsiTheme="majorHAnsi"/>
                <w:noProof/>
              </w:rPr>
              <w:t xml:space="preserve">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_Toc212155907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20C3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80B08" w14:textId="7EC9BB5F" w:rsidR="00004ADE" w:rsidRDefault="00BA2580">
          <w:r>
            <w:rPr>
              <w:b/>
              <w:bCs/>
            </w:rPr>
            <w:lastRenderedPageBreak/>
            <w:fldChar w:fldCharType="end"/>
          </w:r>
        </w:p>
      </w:sdtContent>
    </w:sdt>
    <w:p w14:paraId="204C0501" w14:textId="77777777" w:rsidR="00004ADE" w:rsidRDefault="00004ADE" w:rsidP="00A65E71">
      <w:pPr>
        <w:pStyle w:val="Ttulo1"/>
        <w:numPr>
          <w:ilvl w:val="0"/>
          <w:numId w:val="36"/>
        </w:numPr>
      </w:pPr>
      <w:bookmarkStart w:id="7" w:name="_Toc207261934"/>
      <w:bookmarkStart w:id="8" w:name="_Toc212140878"/>
      <w:bookmarkStart w:id="9" w:name="_Toc212155878"/>
      <w:r>
        <w:t>INTRODUCCIÓN</w:t>
      </w:r>
      <w:bookmarkEnd w:id="7"/>
      <w:bookmarkEnd w:id="8"/>
      <w:bookmarkEnd w:id="9"/>
    </w:p>
    <w:p w14:paraId="7C48C5C8" w14:textId="77777777" w:rsidR="005F691E" w:rsidRPr="005F691E" w:rsidRDefault="005F691E" w:rsidP="005F691E">
      <w:pPr>
        <w:pStyle w:val="Ttulo2"/>
        <w:rPr>
          <w:rFonts w:ascii="Cambria" w:hAnsi="Cambria"/>
          <w:i w:val="0"/>
          <w:color w:val="365F91"/>
          <w:szCs w:val="24"/>
        </w:rPr>
      </w:pPr>
      <w:bookmarkStart w:id="10" w:name="_Toc206526282"/>
      <w:bookmarkStart w:id="11" w:name="_Toc207261935"/>
      <w:bookmarkStart w:id="12" w:name="_Toc212140879"/>
      <w:bookmarkStart w:id="13" w:name="_Toc212155879"/>
      <w:r w:rsidRPr="005F691E">
        <w:rPr>
          <w:rFonts w:ascii="Cambria" w:hAnsi="Cambria"/>
          <w:i w:val="0"/>
          <w:color w:val="365F91"/>
          <w:szCs w:val="24"/>
        </w:rPr>
        <w:t>Objetivos</w:t>
      </w:r>
      <w:bookmarkEnd w:id="10"/>
      <w:bookmarkEnd w:id="11"/>
      <w:bookmarkEnd w:id="12"/>
      <w:bookmarkEnd w:id="13"/>
    </w:p>
    <w:p w14:paraId="21E17779" w14:textId="1B743464" w:rsidR="00717BB4" w:rsidRDefault="00FE7ED2" w:rsidP="008B39D6">
      <w:pPr>
        <w:pStyle w:val="Prrafodelista"/>
        <w:numPr>
          <w:ilvl w:val="0"/>
          <w:numId w:val="3"/>
        </w:numPr>
        <w:jc w:val="both"/>
      </w:pPr>
      <w:r>
        <w:t xml:space="preserve">Desarrollar </w:t>
      </w:r>
      <w:r w:rsidR="00283859">
        <w:t>una aplicación</w:t>
      </w:r>
      <w:r w:rsidR="00B44019">
        <w:t xml:space="preserve"> de chat </w:t>
      </w:r>
      <w:r w:rsidR="00B72B6D">
        <w:t xml:space="preserve">en tiempo real </w:t>
      </w:r>
      <w:r w:rsidR="000E0102">
        <w:t xml:space="preserve">aplicando </w:t>
      </w:r>
      <w:r w:rsidR="000262A2">
        <w:t xml:space="preserve">principios </w:t>
      </w:r>
      <w:r w:rsidR="00F864E5">
        <w:t xml:space="preserve">de programación funcional </w:t>
      </w:r>
      <w:r w:rsidR="008B33CC">
        <w:t xml:space="preserve">para el procesamiento </w:t>
      </w:r>
      <w:r w:rsidR="00430C94">
        <w:t xml:space="preserve">de mensajes </w:t>
      </w:r>
      <w:r w:rsidR="00567362">
        <w:t xml:space="preserve">y gestión </w:t>
      </w:r>
      <w:r w:rsidR="00CD3BDF">
        <w:t xml:space="preserve">del historial </w:t>
      </w:r>
      <w:r w:rsidR="003D5CD7">
        <w:t xml:space="preserve">con estructuras </w:t>
      </w:r>
      <w:r w:rsidR="005E7E7C">
        <w:t xml:space="preserve">persistentes </w:t>
      </w:r>
      <w:r w:rsidR="009069EC">
        <w:t xml:space="preserve">e inmutables </w:t>
      </w:r>
      <w:r w:rsidR="0054043E">
        <w:t>tanto en back</w:t>
      </w:r>
      <w:r w:rsidR="00653331">
        <w:t>-</w:t>
      </w:r>
      <w:proofErr w:type="spellStart"/>
      <w:r w:rsidR="00473496">
        <w:t>end</w:t>
      </w:r>
      <w:proofErr w:type="spellEnd"/>
      <w:r w:rsidR="00473496">
        <w:t xml:space="preserve"> como en el </w:t>
      </w:r>
      <w:proofErr w:type="spellStart"/>
      <w:r w:rsidR="00473496">
        <w:t>front-end</w:t>
      </w:r>
      <w:proofErr w:type="spellEnd"/>
      <w:r w:rsidR="00226DFD">
        <w:t xml:space="preserve"> de la web,</w:t>
      </w:r>
      <w:r w:rsidR="00912702">
        <w:t xml:space="preserve"> combinada </w:t>
      </w:r>
      <w:r w:rsidR="00B568A1">
        <w:t xml:space="preserve">con programación </w:t>
      </w:r>
      <w:r w:rsidR="00D06D81">
        <w:t xml:space="preserve">imperativa </w:t>
      </w:r>
      <w:r w:rsidR="0087732F">
        <w:t xml:space="preserve">u orientada </w:t>
      </w:r>
      <w:r w:rsidR="00ED4BF0">
        <w:t xml:space="preserve">a objetos </w:t>
      </w:r>
      <w:r w:rsidR="00D72250">
        <w:t xml:space="preserve">para la interfaz </w:t>
      </w:r>
      <w:r w:rsidR="00136C2B">
        <w:t xml:space="preserve">y comunicación </w:t>
      </w:r>
      <w:r w:rsidR="00717BB4">
        <w:t>con el servidor.</w:t>
      </w:r>
    </w:p>
    <w:p w14:paraId="336D11F2" w14:textId="33CCEE0D" w:rsidR="005F691E" w:rsidRDefault="004078D9" w:rsidP="005F691E">
      <w:pPr>
        <w:pStyle w:val="Ttulo2"/>
        <w:rPr>
          <w:rFonts w:ascii="Cambria" w:hAnsi="Cambria"/>
          <w:i w:val="0"/>
          <w:color w:val="365F91"/>
          <w:szCs w:val="24"/>
        </w:rPr>
      </w:pPr>
      <w:bookmarkStart w:id="14" w:name="_Toc207261936"/>
      <w:bookmarkStart w:id="15" w:name="_Toc212140880"/>
      <w:bookmarkStart w:id="16" w:name="_Toc212155880"/>
      <w:r>
        <w:rPr>
          <w:rFonts w:ascii="Cambria" w:hAnsi="Cambria"/>
          <w:i w:val="0"/>
          <w:color w:val="365F91"/>
          <w:szCs w:val="24"/>
        </w:rPr>
        <w:t>Ámbito</w:t>
      </w:r>
      <w:bookmarkEnd w:id="14"/>
      <w:bookmarkEnd w:id="15"/>
      <w:bookmarkEnd w:id="16"/>
    </w:p>
    <w:p w14:paraId="10B98A7A" w14:textId="2D87A6B0" w:rsidR="002D695D" w:rsidRPr="004078D9" w:rsidRDefault="002D695D" w:rsidP="008B39D6">
      <w:pPr>
        <w:pStyle w:val="Prrafodelista"/>
        <w:numPr>
          <w:ilvl w:val="0"/>
          <w:numId w:val="3"/>
        </w:numPr>
        <w:spacing w:after="0"/>
        <w:jc w:val="both"/>
      </w:pPr>
      <w:r>
        <w:t xml:space="preserve">El desarrollo </w:t>
      </w:r>
      <w:r w:rsidR="00EB721E">
        <w:t>se centra en una aplicación web de mensajería en tiempo real que incluye</w:t>
      </w:r>
    </w:p>
    <w:p w14:paraId="3F5BC41E" w14:textId="3507B071" w:rsidR="00876E1A" w:rsidRDefault="00356E7D" w:rsidP="008B39D6">
      <w:pPr>
        <w:pStyle w:val="Prrafodelista"/>
        <w:numPr>
          <w:ilvl w:val="1"/>
          <w:numId w:val="3"/>
        </w:numPr>
        <w:spacing w:after="0"/>
        <w:jc w:val="both"/>
      </w:pPr>
      <w:r>
        <w:t>Autenticación y perfil básico: Registro, inicio / cierre de sesión de usuario</w:t>
      </w:r>
      <w:r w:rsidR="00876E1A">
        <w:t xml:space="preserve">. Esto es necesario para identificar </w:t>
      </w:r>
      <w:r w:rsidR="007B23FB">
        <w:t>al usuario que interactúa con la lógica de chat.</w:t>
      </w:r>
    </w:p>
    <w:p w14:paraId="165350ED" w14:textId="77777777" w:rsidR="00B75DD4" w:rsidRDefault="00B75DD4" w:rsidP="00B75DD4">
      <w:pPr>
        <w:spacing w:after="0"/>
        <w:ind w:left="1416"/>
        <w:jc w:val="both"/>
      </w:pPr>
    </w:p>
    <w:p w14:paraId="36CAAD3F" w14:textId="1FE07A4F" w:rsidR="00356E7D" w:rsidRDefault="00356E7D" w:rsidP="008B39D6">
      <w:pPr>
        <w:pStyle w:val="Prrafodelista"/>
        <w:numPr>
          <w:ilvl w:val="1"/>
          <w:numId w:val="3"/>
        </w:numPr>
        <w:spacing w:after="0"/>
        <w:jc w:val="both"/>
      </w:pPr>
      <w:r>
        <w:t>Gestión de contactos: capacidad de agregar y visualizar usuarios en una lista de contactos</w:t>
      </w:r>
      <w:r w:rsidR="00481577">
        <w:t>. Muestra la gestión de lista de datos inmutables por usuario.</w:t>
      </w:r>
    </w:p>
    <w:p w14:paraId="35B48290" w14:textId="77777777" w:rsidR="00422C0D" w:rsidRDefault="00422C0D" w:rsidP="00422C0D">
      <w:pPr>
        <w:pStyle w:val="Prrafodelista"/>
      </w:pPr>
    </w:p>
    <w:p w14:paraId="0960B97C" w14:textId="18B37E7D" w:rsidR="00422C0D" w:rsidRDefault="00C80B47" w:rsidP="008B39D6">
      <w:pPr>
        <w:pStyle w:val="Prrafodelista"/>
        <w:numPr>
          <w:ilvl w:val="1"/>
          <w:numId w:val="3"/>
        </w:numPr>
        <w:spacing w:after="0"/>
        <w:jc w:val="both"/>
      </w:pPr>
      <w:r>
        <w:t>Canales de Chat: Permite a los usuarios crear, unirse y salir de salas de chat grupales persistentes.</w:t>
      </w:r>
    </w:p>
    <w:p w14:paraId="04C4A593" w14:textId="77777777" w:rsidR="00481577" w:rsidRDefault="00481577" w:rsidP="00481577">
      <w:pPr>
        <w:spacing w:after="0"/>
        <w:jc w:val="both"/>
      </w:pPr>
    </w:p>
    <w:p w14:paraId="779B0FE9" w14:textId="50EE02DB" w:rsidR="00356E7D" w:rsidRDefault="00356E7D" w:rsidP="008B39D6">
      <w:pPr>
        <w:pStyle w:val="Prrafodelista"/>
        <w:numPr>
          <w:ilvl w:val="1"/>
          <w:numId w:val="3"/>
        </w:numPr>
        <w:spacing w:after="0"/>
        <w:jc w:val="both"/>
      </w:pPr>
      <w:r>
        <w:t>Chat 1 a 1: Comunicación bidireccional en tiempo real entre dos usuarios.</w:t>
      </w:r>
      <w:r w:rsidR="00126C75">
        <w:t xml:space="preserve"> Foco de la lógica pura de transformación de mensajes y estado de conversación.</w:t>
      </w:r>
    </w:p>
    <w:p w14:paraId="043AB70A" w14:textId="77777777" w:rsidR="00126C75" w:rsidRDefault="00126C75" w:rsidP="00126C75">
      <w:pPr>
        <w:spacing w:after="0"/>
        <w:jc w:val="both"/>
      </w:pPr>
    </w:p>
    <w:p w14:paraId="23C93553" w14:textId="0ED4279B" w:rsidR="006232E3" w:rsidRDefault="006232E3" w:rsidP="008B39D6">
      <w:pPr>
        <w:pStyle w:val="Prrafodelista"/>
        <w:numPr>
          <w:ilvl w:val="1"/>
          <w:numId w:val="3"/>
        </w:numPr>
        <w:spacing w:after="0"/>
        <w:jc w:val="both"/>
      </w:pPr>
      <w:r>
        <w:t>Historial y persistencia: Almacenamiento y recuperación de la secuencia de mensajes de una conversación.</w:t>
      </w:r>
      <w:r w:rsidR="00126C75">
        <w:t xml:space="preserve"> El historial </w:t>
      </w:r>
      <w:r w:rsidR="0019370C">
        <w:t>se trata como una estructura de datos persistentes o inmutables.</w:t>
      </w:r>
    </w:p>
    <w:p w14:paraId="2DF9C3B5" w14:textId="77777777" w:rsidR="0019370C" w:rsidRDefault="0019370C" w:rsidP="0019370C">
      <w:pPr>
        <w:spacing w:after="0"/>
        <w:jc w:val="both"/>
      </w:pPr>
    </w:p>
    <w:p w14:paraId="5486BA9F" w14:textId="43EAD274" w:rsidR="00356E7D" w:rsidRPr="004078D9" w:rsidRDefault="006232E3" w:rsidP="008B39D6">
      <w:pPr>
        <w:pStyle w:val="Prrafodelista"/>
        <w:numPr>
          <w:ilvl w:val="1"/>
          <w:numId w:val="3"/>
        </w:numPr>
        <w:spacing w:after="0"/>
        <w:jc w:val="both"/>
      </w:pPr>
      <w:r>
        <w:t>Indicadores de persistencia: Mostrar si un usuario está conectado o desconectado.</w:t>
      </w:r>
      <w:r w:rsidR="005F1D51">
        <w:t xml:space="preserve"> Demuestra la capacidad del sistema a reaccionar a eventos de red.</w:t>
      </w:r>
      <w:r w:rsidR="00B35F34">
        <w:t xml:space="preserve"> Actualizando un estado inmutable de presencia.</w:t>
      </w:r>
    </w:p>
    <w:p w14:paraId="7B1471D2" w14:textId="77777777" w:rsidR="006C7573" w:rsidRDefault="006C7573" w:rsidP="006C7573">
      <w:pPr>
        <w:pStyle w:val="Prrafodelista"/>
      </w:pPr>
    </w:p>
    <w:p w14:paraId="49C912FA" w14:textId="59F62885" w:rsidR="006C7573" w:rsidRDefault="006C7573" w:rsidP="006C7573">
      <w:pPr>
        <w:pStyle w:val="Prrafodelista"/>
      </w:pPr>
      <w:r>
        <w:t>Delimitaciones</w:t>
      </w:r>
      <w:r w:rsidR="00BA2BD1">
        <w:t>:</w:t>
      </w:r>
    </w:p>
    <w:p w14:paraId="33DD4F0F" w14:textId="77777777" w:rsidR="006C7573" w:rsidRDefault="006C7573" w:rsidP="006C7573">
      <w:pPr>
        <w:pStyle w:val="Prrafodelista"/>
      </w:pPr>
    </w:p>
    <w:p w14:paraId="58B1E61A" w14:textId="5465AE3C" w:rsidR="006C7573" w:rsidRPr="004078D9" w:rsidRDefault="006C7573" w:rsidP="008B39D6">
      <w:pPr>
        <w:pStyle w:val="Prrafodelista"/>
        <w:numPr>
          <w:ilvl w:val="1"/>
          <w:numId w:val="3"/>
        </w:numPr>
        <w:spacing w:after="0"/>
        <w:jc w:val="both"/>
      </w:pPr>
      <w:r>
        <w:t xml:space="preserve">Lógica central funcional: la lógica de negocio fundamental </w:t>
      </w:r>
      <w:r w:rsidR="007A5B26">
        <w:t xml:space="preserve">(procesamiento de mensajes, </w:t>
      </w:r>
      <w:proofErr w:type="spellStart"/>
      <w:r w:rsidR="007A5B26">
        <w:t>timestamps</w:t>
      </w:r>
      <w:proofErr w:type="spellEnd"/>
      <w:r w:rsidR="007A5B26">
        <w:t>, actualización del historial)</w:t>
      </w:r>
      <w:r w:rsidR="002158F4">
        <w:t xml:space="preserve"> será implementada exclusivamente con funciones puras.</w:t>
      </w:r>
      <w:r w:rsidR="00D740CF">
        <w:t xml:space="preserve"> Esto es el objetivo central del proyecto. Se garantiza que el </w:t>
      </w:r>
      <w:proofErr w:type="spellStart"/>
      <w:r w:rsidR="00D740CF">
        <w:t>core</w:t>
      </w:r>
      <w:proofErr w:type="spellEnd"/>
      <w:r w:rsidR="00D740CF">
        <w:t xml:space="preserve"> es predecible y </w:t>
      </w:r>
      <w:proofErr w:type="spellStart"/>
      <w:r w:rsidR="00D740CF">
        <w:t>testeable</w:t>
      </w:r>
      <w:proofErr w:type="spellEnd"/>
      <w:r w:rsidR="00D740CF">
        <w:t>.</w:t>
      </w:r>
    </w:p>
    <w:p w14:paraId="5627A4F3" w14:textId="77777777" w:rsidR="00D740CF" w:rsidRDefault="00D740CF" w:rsidP="00D740CF">
      <w:pPr>
        <w:pStyle w:val="Prrafodelista"/>
        <w:spacing w:after="0"/>
        <w:ind w:left="1440"/>
        <w:jc w:val="both"/>
      </w:pPr>
    </w:p>
    <w:p w14:paraId="323FB9C2" w14:textId="4CD5F1AC" w:rsidR="002158F4" w:rsidRDefault="002158F4" w:rsidP="008B39D6">
      <w:pPr>
        <w:pStyle w:val="Prrafodelista"/>
        <w:numPr>
          <w:ilvl w:val="1"/>
          <w:numId w:val="3"/>
        </w:numPr>
        <w:spacing w:after="0"/>
        <w:jc w:val="both"/>
      </w:pPr>
      <w:r>
        <w:t xml:space="preserve">Capa imperativa: </w:t>
      </w:r>
      <w:r w:rsidR="00800699">
        <w:t>la interfaz de usuario (Front-</w:t>
      </w:r>
      <w:proofErr w:type="spellStart"/>
      <w:r w:rsidR="00800699">
        <w:t>end</w:t>
      </w:r>
      <w:proofErr w:type="spellEnd"/>
      <w:r w:rsidR="00800699">
        <w:t xml:space="preserve">) y los módulos </w:t>
      </w:r>
      <w:r w:rsidR="00D77811">
        <w:t xml:space="preserve">interacción con el exterior </w:t>
      </w:r>
      <w:r w:rsidR="007F02D2">
        <w:t xml:space="preserve">(I/O, </w:t>
      </w:r>
      <w:proofErr w:type="spellStart"/>
      <w:r w:rsidR="007F02D2">
        <w:t>WebSockets</w:t>
      </w:r>
      <w:proofErr w:type="spellEnd"/>
      <w:r w:rsidR="007F02D2">
        <w:t>, base de datos) se implementan bajo paradigmas imperativos u orientados a objetos.</w:t>
      </w:r>
      <w:r w:rsidR="00D740CF">
        <w:t xml:space="preserve"> Reconoce la necesidad de usar OO/imperativo para manejar los “efectos” del mundo real.</w:t>
      </w:r>
    </w:p>
    <w:p w14:paraId="58AEBA29" w14:textId="77777777" w:rsidR="007E40B6" w:rsidRDefault="007E40B6" w:rsidP="007E40B6">
      <w:pPr>
        <w:pStyle w:val="Prrafodelista"/>
      </w:pPr>
    </w:p>
    <w:p w14:paraId="2D9C1A6E" w14:textId="77777777" w:rsidR="007E40B6" w:rsidRDefault="007E40B6" w:rsidP="007E40B6">
      <w:pPr>
        <w:spacing w:after="0"/>
        <w:jc w:val="both"/>
      </w:pPr>
    </w:p>
    <w:p w14:paraId="45B82740" w14:textId="77777777" w:rsidR="007E40B6" w:rsidRDefault="007E40B6" w:rsidP="007E40B6">
      <w:pPr>
        <w:spacing w:after="0"/>
        <w:jc w:val="both"/>
      </w:pPr>
    </w:p>
    <w:p w14:paraId="12958D93" w14:textId="77777777" w:rsidR="007E40B6" w:rsidRDefault="007E40B6" w:rsidP="007E40B6">
      <w:pPr>
        <w:spacing w:after="0"/>
        <w:jc w:val="both"/>
      </w:pPr>
    </w:p>
    <w:p w14:paraId="37D84812" w14:textId="34D32A1D" w:rsidR="00BA2BD1" w:rsidRDefault="00BA2BD1" w:rsidP="00BA2BD1">
      <w:pPr>
        <w:pStyle w:val="Prrafodelista"/>
        <w:spacing w:after="0"/>
        <w:jc w:val="both"/>
      </w:pPr>
      <w:r>
        <w:t>Adicionales:</w:t>
      </w:r>
    </w:p>
    <w:p w14:paraId="22FD8190" w14:textId="77777777" w:rsidR="008E29C7" w:rsidRDefault="008E29C7" w:rsidP="008E29C7">
      <w:pPr>
        <w:pStyle w:val="Prrafodelista"/>
      </w:pPr>
    </w:p>
    <w:p w14:paraId="1CA7E8BE" w14:textId="005808F0" w:rsidR="008E29C7" w:rsidRDefault="008E29C7" w:rsidP="008B39D6">
      <w:pPr>
        <w:pStyle w:val="Prrafodelista"/>
        <w:numPr>
          <w:ilvl w:val="1"/>
          <w:numId w:val="3"/>
        </w:numPr>
        <w:spacing w:after="0"/>
        <w:jc w:val="both"/>
      </w:pPr>
      <w:r>
        <w:t>Multimedia (Archivos, imágenes voz).</w:t>
      </w:r>
    </w:p>
    <w:p w14:paraId="4D641D11" w14:textId="289253BD" w:rsidR="008E29C7" w:rsidRDefault="008E29C7" w:rsidP="008B39D6">
      <w:pPr>
        <w:pStyle w:val="Prrafodelista"/>
        <w:numPr>
          <w:ilvl w:val="1"/>
          <w:numId w:val="3"/>
        </w:numPr>
        <w:spacing w:after="0"/>
        <w:jc w:val="both"/>
      </w:pPr>
      <w:r>
        <w:t xml:space="preserve">Cifrado de mensaje </w:t>
      </w:r>
      <w:proofErr w:type="spellStart"/>
      <w:r>
        <w:t>End-to-End</w:t>
      </w:r>
      <w:proofErr w:type="spellEnd"/>
      <w:r>
        <w:t>.</w:t>
      </w:r>
    </w:p>
    <w:p w14:paraId="66856B5D" w14:textId="20010633" w:rsidR="00800699" w:rsidRPr="004078D9" w:rsidRDefault="008E29C7" w:rsidP="00800699">
      <w:pPr>
        <w:pStyle w:val="Prrafodelista"/>
        <w:numPr>
          <w:ilvl w:val="1"/>
          <w:numId w:val="3"/>
        </w:numPr>
        <w:spacing w:after="0"/>
        <w:jc w:val="both"/>
      </w:pPr>
      <w:r>
        <w:t xml:space="preserve">Notificación </w:t>
      </w:r>
      <w:proofErr w:type="spellStart"/>
      <w:r>
        <w:t>push</w:t>
      </w:r>
      <w:proofErr w:type="spellEnd"/>
      <w:r>
        <w:t xml:space="preserve"> nativas.</w:t>
      </w:r>
    </w:p>
    <w:p w14:paraId="10F7FE0A" w14:textId="480A5055" w:rsidR="00685BEB" w:rsidRDefault="0033764D" w:rsidP="00A65E71">
      <w:pPr>
        <w:pStyle w:val="Ttulo1"/>
        <w:numPr>
          <w:ilvl w:val="0"/>
          <w:numId w:val="36"/>
        </w:numPr>
        <w:rPr>
          <w:rStyle w:val="nfasisintenso"/>
          <w:b/>
          <w:bCs/>
          <w:i w:val="0"/>
          <w:iCs w:val="0"/>
          <w:color w:val="365F91"/>
        </w:rPr>
      </w:pPr>
      <w:bookmarkStart w:id="17" w:name="_Toc207261937"/>
      <w:bookmarkStart w:id="18" w:name="_Toc212140881"/>
      <w:bookmarkStart w:id="19" w:name="_Toc212155881"/>
      <w:r>
        <w:rPr>
          <w:rStyle w:val="nfasisintenso"/>
          <w:b/>
          <w:bCs/>
          <w:i w:val="0"/>
          <w:iCs w:val="0"/>
          <w:color w:val="365F91"/>
        </w:rPr>
        <w:t>Especificación de Casos de Uso</w:t>
      </w:r>
      <w:bookmarkEnd w:id="17"/>
      <w:bookmarkEnd w:id="18"/>
      <w:bookmarkEnd w:id="19"/>
    </w:p>
    <w:p w14:paraId="73CE4544" w14:textId="77777777" w:rsidR="00AA7CF8" w:rsidRPr="00AA7CF8" w:rsidRDefault="00AA7CF8" w:rsidP="00AA7CF8"/>
    <w:p w14:paraId="1FCCAC82" w14:textId="418AB9CC" w:rsidR="00EE5FDD" w:rsidRPr="00C5723F" w:rsidRDefault="005E273E" w:rsidP="00A65E71">
      <w:pPr>
        <w:pStyle w:val="Ttulo2"/>
        <w:numPr>
          <w:ilvl w:val="1"/>
          <w:numId w:val="1"/>
        </w:numPr>
        <w:rPr>
          <w:rStyle w:val="nfasisintenso"/>
          <w:rFonts w:ascii="Cambria" w:hAnsi="Cambria"/>
          <w:b/>
          <w:bCs/>
          <w:color w:val="365F91"/>
          <w:szCs w:val="24"/>
        </w:rPr>
      </w:pPr>
      <w:bookmarkStart w:id="20" w:name="_Toc207261938"/>
      <w:bookmarkStart w:id="21" w:name="_Toc212140882"/>
      <w:bookmarkStart w:id="22" w:name="_Toc212155882"/>
      <w:r>
        <w:rPr>
          <w:rStyle w:val="nfasisintenso"/>
          <w:rFonts w:ascii="Cambria" w:hAnsi="Cambria"/>
          <w:b/>
          <w:bCs/>
          <w:color w:val="365F91"/>
          <w:szCs w:val="24"/>
        </w:rPr>
        <w:t xml:space="preserve">Característica 1 </w:t>
      </w:r>
      <w:bookmarkEnd w:id="20"/>
      <w:bookmarkEnd w:id="21"/>
      <w:r w:rsidR="007F3B27">
        <w:rPr>
          <w:rStyle w:val="nfasisintenso"/>
          <w:rFonts w:ascii="Cambria" w:hAnsi="Cambria"/>
          <w:b/>
          <w:bCs/>
          <w:color w:val="365F91"/>
          <w:szCs w:val="24"/>
        </w:rPr>
        <w:t>– Gestión</w:t>
      </w:r>
      <w:r w:rsidR="005E2BBE">
        <w:rPr>
          <w:rStyle w:val="nfasisintenso"/>
          <w:rFonts w:ascii="Cambria" w:hAnsi="Cambria"/>
          <w:b/>
          <w:bCs/>
          <w:color w:val="365F91"/>
          <w:szCs w:val="24"/>
        </w:rPr>
        <w:t xml:space="preserve"> de usuarios</w:t>
      </w:r>
      <w:bookmarkEnd w:id="22"/>
    </w:p>
    <w:p w14:paraId="1010CCF2" w14:textId="25F1625A" w:rsidR="00760B37" w:rsidRDefault="00AD04D1" w:rsidP="00C5723F">
      <w:pPr>
        <w:jc w:val="center"/>
      </w:pPr>
      <w:r w:rsidRPr="00AD04D1">
        <w:rPr>
          <w:noProof/>
        </w:rPr>
        <w:drawing>
          <wp:inline distT="0" distB="0" distL="0" distR="0" wp14:anchorId="6D7F3327" wp14:editId="0DDE1242">
            <wp:extent cx="5400040" cy="3576320"/>
            <wp:effectExtent l="0" t="0" r="0" b="5080"/>
            <wp:docPr id="210657269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72693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71D3" w14:textId="77777777" w:rsidR="001175D3" w:rsidRDefault="001175D3" w:rsidP="00C5723F">
      <w:pPr>
        <w:jc w:val="center"/>
      </w:pPr>
    </w:p>
    <w:p w14:paraId="0BF2BBCD" w14:textId="77777777" w:rsidR="001175D3" w:rsidRDefault="001175D3" w:rsidP="00C5723F">
      <w:pPr>
        <w:jc w:val="center"/>
      </w:pPr>
    </w:p>
    <w:p w14:paraId="7AD22F70" w14:textId="75EFACAC" w:rsidR="001175D3" w:rsidRPr="00760B37" w:rsidRDefault="00245AD3" w:rsidP="00C5723F">
      <w:pPr>
        <w:jc w:val="center"/>
      </w:pPr>
      <w:r>
        <w:rPr>
          <w:noProof/>
        </w:rPr>
        <w:lastRenderedPageBreak/>
        <w:drawing>
          <wp:inline distT="0" distB="0" distL="0" distR="0" wp14:anchorId="3535F7AC" wp14:editId="29D1EFF7">
            <wp:extent cx="5391150" cy="31877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02C14" w14:textId="046C3A16" w:rsidR="00CD7715" w:rsidRDefault="00AC0069" w:rsidP="00A65E71">
      <w:pPr>
        <w:pStyle w:val="Ttulo3"/>
        <w:numPr>
          <w:ilvl w:val="2"/>
          <w:numId w:val="1"/>
        </w:numPr>
      </w:pPr>
      <w:bookmarkStart w:id="23" w:name="_Toc207261939"/>
      <w:bookmarkStart w:id="24" w:name="_Toc212140883"/>
      <w:bookmarkStart w:id="25" w:name="_Toc212155883"/>
      <w:r>
        <w:t xml:space="preserve">Caso de uso </w:t>
      </w:r>
      <w:r w:rsidR="00147E60">
        <w:t>0</w:t>
      </w:r>
      <w:r>
        <w:t xml:space="preserve">1 </w:t>
      </w:r>
      <w:bookmarkEnd w:id="23"/>
      <w:bookmarkEnd w:id="24"/>
      <w:r w:rsidR="007F3B27">
        <w:t xml:space="preserve">– </w:t>
      </w:r>
      <w:r w:rsidR="00245AD3">
        <w:t>Registrar</w:t>
      </w:r>
      <w:r w:rsidR="008C42F9">
        <w:t xml:space="preserve"> de Cuenta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6798"/>
      </w:tblGrid>
      <w:tr w:rsidR="0087356B" w14:paraId="39BFAE47" w14:textId="77777777">
        <w:tc>
          <w:tcPr>
            <w:tcW w:w="1696" w:type="dxa"/>
          </w:tcPr>
          <w:p w14:paraId="60E37268" w14:textId="77777777" w:rsidR="0087356B" w:rsidRDefault="0087356B">
            <w:r>
              <w:t>Referencia:</w:t>
            </w:r>
          </w:p>
        </w:tc>
        <w:tc>
          <w:tcPr>
            <w:tcW w:w="6798" w:type="dxa"/>
          </w:tcPr>
          <w:p w14:paraId="10A8E0AB" w14:textId="77777777" w:rsidR="0087356B" w:rsidRDefault="0087356B">
            <w:r>
              <w:t>CU01</w:t>
            </w:r>
          </w:p>
        </w:tc>
      </w:tr>
      <w:tr w:rsidR="0087356B" w14:paraId="042C0732" w14:textId="77777777">
        <w:tc>
          <w:tcPr>
            <w:tcW w:w="1696" w:type="dxa"/>
          </w:tcPr>
          <w:p w14:paraId="098DAF71" w14:textId="77777777" w:rsidR="0087356B" w:rsidRDefault="0087356B">
            <w:r>
              <w:t>Nombre:</w:t>
            </w:r>
          </w:p>
        </w:tc>
        <w:tc>
          <w:tcPr>
            <w:tcW w:w="6798" w:type="dxa"/>
          </w:tcPr>
          <w:p w14:paraId="1B9026C5" w14:textId="172D4123" w:rsidR="0087356B" w:rsidRDefault="008C42F9">
            <w:r>
              <w:t>Registrar cuenta</w:t>
            </w:r>
          </w:p>
        </w:tc>
      </w:tr>
      <w:tr w:rsidR="0087356B" w14:paraId="29339739" w14:textId="77777777">
        <w:tc>
          <w:tcPr>
            <w:tcW w:w="1696" w:type="dxa"/>
          </w:tcPr>
          <w:p w14:paraId="281CC269" w14:textId="77777777" w:rsidR="0087356B" w:rsidRDefault="0087356B">
            <w:r>
              <w:t>Descripción:</w:t>
            </w:r>
          </w:p>
        </w:tc>
        <w:tc>
          <w:tcPr>
            <w:tcW w:w="6798" w:type="dxa"/>
          </w:tcPr>
          <w:p w14:paraId="725B074A" w14:textId="77777777" w:rsidR="0087356B" w:rsidRDefault="0087356B">
            <w:r>
              <w:t>Permite al usuario registrarse para hacer uso de nuestro sistema de mensajería instantánea</w:t>
            </w:r>
          </w:p>
        </w:tc>
      </w:tr>
      <w:tr w:rsidR="0087356B" w14:paraId="1945FC6A" w14:textId="77777777">
        <w:tc>
          <w:tcPr>
            <w:tcW w:w="1696" w:type="dxa"/>
          </w:tcPr>
          <w:p w14:paraId="3B3D2A91" w14:textId="77777777" w:rsidR="0087356B" w:rsidRDefault="0087356B">
            <w:r>
              <w:t>Actor:</w:t>
            </w:r>
          </w:p>
        </w:tc>
        <w:tc>
          <w:tcPr>
            <w:tcW w:w="6798" w:type="dxa"/>
          </w:tcPr>
          <w:p w14:paraId="3496D3BE" w14:textId="77777777" w:rsidR="0087356B" w:rsidRDefault="0087356B">
            <w:r>
              <w:t>Usuario</w:t>
            </w:r>
          </w:p>
        </w:tc>
      </w:tr>
      <w:tr w:rsidR="0087356B" w14:paraId="3D096BD0" w14:textId="77777777">
        <w:tc>
          <w:tcPr>
            <w:tcW w:w="1696" w:type="dxa"/>
          </w:tcPr>
          <w:p w14:paraId="2CF12090" w14:textId="77777777" w:rsidR="0087356B" w:rsidRDefault="0087356B">
            <w:r>
              <w:t>Relaciones:</w:t>
            </w:r>
          </w:p>
        </w:tc>
        <w:tc>
          <w:tcPr>
            <w:tcW w:w="6798" w:type="dxa"/>
          </w:tcPr>
          <w:p w14:paraId="397AF4AD" w14:textId="29B969EA" w:rsidR="0087356B" w:rsidRDefault="00FA1BF4">
            <w:r>
              <w:t xml:space="preserve">Ninguna </w:t>
            </w:r>
          </w:p>
        </w:tc>
      </w:tr>
      <w:tr w:rsidR="000B5B48" w14:paraId="439AC6C2" w14:textId="77777777" w:rsidTr="000B5B48">
        <w:trPr>
          <w:trHeight w:val="328"/>
        </w:trPr>
        <w:tc>
          <w:tcPr>
            <w:tcW w:w="1696" w:type="dxa"/>
          </w:tcPr>
          <w:p w14:paraId="5BE46D24" w14:textId="688353DE" w:rsidR="000B5B48" w:rsidRDefault="000B5B48">
            <w:r>
              <w:t>Precondición</w:t>
            </w:r>
          </w:p>
        </w:tc>
        <w:tc>
          <w:tcPr>
            <w:tcW w:w="6798" w:type="dxa"/>
          </w:tcPr>
          <w:p w14:paraId="653BD657" w14:textId="65CBB4ED" w:rsidR="000B5B48" w:rsidRDefault="000B5B48">
            <w:r>
              <w:t>El usuario no debe tener una cuenta registrada previamente.</w:t>
            </w:r>
          </w:p>
        </w:tc>
      </w:tr>
      <w:tr w:rsidR="0087356B" w14:paraId="2C14B5C0" w14:textId="77777777">
        <w:tc>
          <w:tcPr>
            <w:tcW w:w="1696" w:type="dxa"/>
          </w:tcPr>
          <w:p w14:paraId="2D79D1AC" w14:textId="77777777" w:rsidR="0087356B" w:rsidRDefault="0087356B">
            <w:r>
              <w:t>Flujo básico:</w:t>
            </w:r>
          </w:p>
        </w:tc>
        <w:tc>
          <w:tcPr>
            <w:tcW w:w="6798" w:type="dxa"/>
          </w:tcPr>
          <w:p w14:paraId="356D756C" w14:textId="77777777" w:rsidR="0087356B" w:rsidRDefault="0087356B" w:rsidP="007F3B27">
            <w:pPr>
              <w:pStyle w:val="Prrafodelista"/>
              <w:numPr>
                <w:ilvl w:val="0"/>
                <w:numId w:val="12"/>
              </w:numPr>
              <w:spacing w:after="0" w:line="240" w:lineRule="auto"/>
            </w:pPr>
            <w:r>
              <w:t>El usuario entra a la página principal</w:t>
            </w:r>
          </w:p>
          <w:p w14:paraId="433E8414" w14:textId="77777777" w:rsidR="0087356B" w:rsidRDefault="0087356B" w:rsidP="007F3B27">
            <w:pPr>
              <w:pStyle w:val="Prrafodelista"/>
              <w:numPr>
                <w:ilvl w:val="0"/>
                <w:numId w:val="12"/>
              </w:numPr>
              <w:spacing w:after="0" w:line="240" w:lineRule="auto"/>
            </w:pPr>
            <w:r>
              <w:t>El usuario entra a la sección de registro</w:t>
            </w:r>
          </w:p>
          <w:p w14:paraId="505DD6EB" w14:textId="77777777" w:rsidR="0087356B" w:rsidRDefault="0087356B" w:rsidP="007F3B27">
            <w:pPr>
              <w:pStyle w:val="Prrafodelista"/>
              <w:numPr>
                <w:ilvl w:val="0"/>
                <w:numId w:val="12"/>
              </w:numPr>
              <w:spacing w:after="0" w:line="240" w:lineRule="auto"/>
            </w:pPr>
            <w:r>
              <w:t>El usuario ingresa sus datos</w:t>
            </w:r>
          </w:p>
          <w:p w14:paraId="3B0AE58A" w14:textId="77777777" w:rsidR="0087356B" w:rsidRDefault="0087356B" w:rsidP="007F3B27">
            <w:pPr>
              <w:pStyle w:val="Prrafodelista"/>
              <w:numPr>
                <w:ilvl w:val="0"/>
                <w:numId w:val="12"/>
              </w:numPr>
              <w:spacing w:after="0" w:line="240" w:lineRule="auto"/>
            </w:pPr>
            <w:r>
              <w:t>El usuario crea su cuenta</w:t>
            </w:r>
          </w:p>
        </w:tc>
      </w:tr>
      <w:tr w:rsidR="0087356B" w14:paraId="7680E7BE" w14:textId="77777777" w:rsidTr="000B5B48">
        <w:trPr>
          <w:trHeight w:val="279"/>
        </w:trPr>
        <w:tc>
          <w:tcPr>
            <w:tcW w:w="1696" w:type="dxa"/>
          </w:tcPr>
          <w:p w14:paraId="318D5FB1" w14:textId="568E6231" w:rsidR="0087356B" w:rsidRDefault="000B5B48">
            <w:r>
              <w:t xml:space="preserve">Flujo alternativo </w:t>
            </w:r>
          </w:p>
        </w:tc>
        <w:tc>
          <w:tcPr>
            <w:tcW w:w="6798" w:type="dxa"/>
          </w:tcPr>
          <w:p w14:paraId="179CD415" w14:textId="7CF56AC5" w:rsidR="0087356B" w:rsidRDefault="002A0BFE" w:rsidP="007F3B27">
            <w:pPr>
              <w:pStyle w:val="Prrafodelista"/>
              <w:numPr>
                <w:ilvl w:val="0"/>
                <w:numId w:val="16"/>
              </w:numPr>
            </w:pPr>
            <w:r>
              <w:t>Si el usuario al registrarse ya tiene una cuenta existente, el sistema muestra error y solicita corrección.</w:t>
            </w:r>
          </w:p>
        </w:tc>
      </w:tr>
      <w:tr w:rsidR="0087356B" w14:paraId="290421EC" w14:textId="77777777">
        <w:tc>
          <w:tcPr>
            <w:tcW w:w="1696" w:type="dxa"/>
          </w:tcPr>
          <w:p w14:paraId="4A47541E" w14:textId="77777777" w:rsidR="0087356B" w:rsidRDefault="0087356B">
            <w:r>
              <w:t>Postcondición:</w:t>
            </w:r>
          </w:p>
        </w:tc>
        <w:tc>
          <w:tcPr>
            <w:tcW w:w="6798" w:type="dxa"/>
          </w:tcPr>
          <w:p w14:paraId="2D72D28C" w14:textId="0A7B7FE7" w:rsidR="0087356B" w:rsidRDefault="0087356B">
            <w:r>
              <w:t>Una vez creada su cuenta el usuario puede usar la plataforma</w:t>
            </w:r>
            <w:r w:rsidR="007F3B27">
              <w:t>.</w:t>
            </w:r>
          </w:p>
        </w:tc>
      </w:tr>
    </w:tbl>
    <w:p w14:paraId="5C32C6DA" w14:textId="77777777" w:rsidR="008E29C7" w:rsidRPr="00CD7715" w:rsidRDefault="008E29C7" w:rsidP="00CD7715"/>
    <w:p w14:paraId="0CBF7FD3" w14:textId="763C3114" w:rsidR="00AA4BE8" w:rsidRPr="00AA4BE8" w:rsidRDefault="003705C7" w:rsidP="00A65E71">
      <w:pPr>
        <w:pStyle w:val="Ttulo3"/>
        <w:numPr>
          <w:ilvl w:val="2"/>
          <w:numId w:val="1"/>
        </w:numPr>
        <w:spacing w:after="200"/>
      </w:pPr>
      <w:bookmarkStart w:id="26" w:name="_Toc207261940"/>
      <w:bookmarkStart w:id="27" w:name="_Toc212140884"/>
      <w:bookmarkStart w:id="28" w:name="_Toc212155884"/>
      <w:r>
        <w:t xml:space="preserve">Caso de uso </w:t>
      </w:r>
      <w:r w:rsidR="00147E60">
        <w:t>0</w:t>
      </w:r>
      <w:r>
        <w:t xml:space="preserve">2 – </w:t>
      </w:r>
      <w:bookmarkEnd w:id="26"/>
      <w:r w:rsidR="002A0BFE">
        <w:t>Iniciar Sesión</w:t>
      </w:r>
      <w:bookmarkEnd w:id="28"/>
      <w:r w:rsidR="009F0A62">
        <w:t xml:space="preserve"> </w:t>
      </w:r>
      <w:bookmarkEnd w:id="2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4"/>
        <w:gridCol w:w="6700"/>
      </w:tblGrid>
      <w:tr w:rsidR="00CD7715" w:rsidRPr="00AB054F" w14:paraId="630CF1A3" w14:textId="77777777">
        <w:tc>
          <w:tcPr>
            <w:tcW w:w="1809" w:type="dxa"/>
          </w:tcPr>
          <w:p w14:paraId="18108C6F" w14:textId="77777777" w:rsidR="00CD7715" w:rsidRPr="00AB054F" w:rsidRDefault="00CD7715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4DE84787" w14:textId="5FC6CA0F" w:rsidR="00CD7715" w:rsidRPr="00AB054F" w:rsidRDefault="00CD7715">
            <w:pPr>
              <w:spacing w:after="0" w:line="240" w:lineRule="auto"/>
            </w:pPr>
            <w:r>
              <w:t>CU02</w:t>
            </w:r>
          </w:p>
        </w:tc>
      </w:tr>
      <w:tr w:rsidR="00CD7715" w:rsidRPr="00AB054F" w14:paraId="01426B14" w14:textId="77777777">
        <w:tc>
          <w:tcPr>
            <w:tcW w:w="1809" w:type="dxa"/>
          </w:tcPr>
          <w:p w14:paraId="029EF421" w14:textId="77777777" w:rsidR="00CD7715" w:rsidRPr="00AB054F" w:rsidRDefault="00CD7715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27083768" w14:textId="1642813E" w:rsidR="00CD7715" w:rsidRPr="00AB054F" w:rsidRDefault="002A0BFE">
            <w:pPr>
              <w:spacing w:after="0" w:line="240" w:lineRule="auto"/>
            </w:pPr>
            <w:r>
              <w:t>Iniciar Sesión</w:t>
            </w:r>
          </w:p>
        </w:tc>
      </w:tr>
      <w:tr w:rsidR="00CD7715" w:rsidRPr="00AB054F" w14:paraId="670D71E5" w14:textId="77777777">
        <w:tc>
          <w:tcPr>
            <w:tcW w:w="1809" w:type="dxa"/>
          </w:tcPr>
          <w:p w14:paraId="6C127DA9" w14:textId="77777777" w:rsidR="00CD7715" w:rsidRPr="00AB054F" w:rsidRDefault="00CD7715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1C6B9A5C" w14:textId="327D1801" w:rsidR="00CD7715" w:rsidRPr="00A72644" w:rsidRDefault="00D15899">
            <w:pPr>
              <w:pStyle w:val="doctext"/>
            </w:pPr>
            <w:r w:rsidRPr="00D15899">
              <w:rPr>
                <w:rFonts w:ascii="Calibri" w:eastAsia="Calibri" w:hAnsi="Calibri"/>
                <w:sz w:val="22"/>
                <w:szCs w:val="22"/>
                <w:lang w:eastAsia="en-US"/>
              </w:rPr>
              <w:t>Permite al usuario iniciar sesión en la plataforma de chat utilizando sus credenciales registradas.</w:t>
            </w:r>
          </w:p>
        </w:tc>
      </w:tr>
      <w:tr w:rsidR="00CD7715" w:rsidRPr="00AB054F" w14:paraId="0B929E35" w14:textId="77777777">
        <w:tc>
          <w:tcPr>
            <w:tcW w:w="1809" w:type="dxa"/>
          </w:tcPr>
          <w:p w14:paraId="09D73A0F" w14:textId="77777777" w:rsidR="00CD7715" w:rsidRPr="00AB054F" w:rsidRDefault="00CD7715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20DAF917" w14:textId="065D7197" w:rsidR="00CD7715" w:rsidRPr="00AB054F" w:rsidRDefault="004C0A52">
            <w:pPr>
              <w:spacing w:after="0" w:line="240" w:lineRule="auto"/>
            </w:pPr>
            <w:r>
              <w:t>Usuari</w:t>
            </w:r>
            <w:r w:rsidR="000F1908">
              <w:t>o</w:t>
            </w:r>
          </w:p>
        </w:tc>
      </w:tr>
      <w:tr w:rsidR="00CD7715" w:rsidRPr="00AB054F" w14:paraId="46F9C2E2" w14:textId="77777777">
        <w:tc>
          <w:tcPr>
            <w:tcW w:w="1809" w:type="dxa"/>
          </w:tcPr>
          <w:p w14:paraId="12CC093C" w14:textId="77777777" w:rsidR="00CD7715" w:rsidRPr="00AB054F" w:rsidRDefault="00CD7715">
            <w:pPr>
              <w:spacing w:after="0" w:line="240" w:lineRule="auto"/>
            </w:pPr>
            <w:r w:rsidRPr="00AB054F">
              <w:lastRenderedPageBreak/>
              <w:t>Relaciones</w:t>
            </w:r>
          </w:p>
        </w:tc>
        <w:tc>
          <w:tcPr>
            <w:tcW w:w="6911" w:type="dxa"/>
          </w:tcPr>
          <w:p w14:paraId="388AFC31" w14:textId="7EF5FA93" w:rsidR="00CD7715" w:rsidRPr="00AB054F" w:rsidRDefault="004C0A52">
            <w:pPr>
              <w:spacing w:after="0" w:line="240" w:lineRule="auto"/>
            </w:pPr>
            <w:r>
              <w:t>Ninguna</w:t>
            </w:r>
          </w:p>
        </w:tc>
      </w:tr>
      <w:tr w:rsidR="00CD7715" w:rsidRPr="00AB054F" w14:paraId="3A3FFE13" w14:textId="77777777">
        <w:tc>
          <w:tcPr>
            <w:tcW w:w="1809" w:type="dxa"/>
          </w:tcPr>
          <w:p w14:paraId="76B64532" w14:textId="77777777" w:rsidR="00CD7715" w:rsidRPr="00AB054F" w:rsidRDefault="00CD7715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49897AFC" w14:textId="0702F16D" w:rsidR="00CD7715" w:rsidRPr="00AB054F" w:rsidRDefault="005A621A">
            <w:pPr>
              <w:spacing w:after="0" w:line="240" w:lineRule="auto"/>
            </w:pPr>
            <w:r w:rsidRPr="005A621A">
              <w:t xml:space="preserve">El usuario debe tener una cuenta </w:t>
            </w:r>
            <w:r w:rsidR="00955878">
              <w:t xml:space="preserve">registrada </w:t>
            </w:r>
            <w:r w:rsidRPr="005A621A">
              <w:t xml:space="preserve">previamente </w:t>
            </w:r>
            <w:r w:rsidR="00955878">
              <w:t>(CU01)</w:t>
            </w:r>
          </w:p>
        </w:tc>
      </w:tr>
      <w:tr w:rsidR="00CD7715" w:rsidRPr="00AB054F" w14:paraId="6578A846" w14:textId="77777777">
        <w:tc>
          <w:tcPr>
            <w:tcW w:w="1809" w:type="dxa"/>
          </w:tcPr>
          <w:p w14:paraId="4402E14A" w14:textId="77777777" w:rsidR="00CD7715" w:rsidRPr="00AB054F" w:rsidRDefault="00CD7715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208403F2" w14:textId="1A8213C8" w:rsidR="005A621A" w:rsidRDefault="005A621A" w:rsidP="008B39D6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El usuario accede a la pantalla de inicio de sesión.</w:t>
            </w:r>
          </w:p>
          <w:p w14:paraId="03980BB2" w14:textId="7898F939" w:rsidR="005A621A" w:rsidRDefault="005A621A" w:rsidP="008B39D6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El usuario ingresa su nombre de usuario y contraseña.</w:t>
            </w:r>
          </w:p>
          <w:p w14:paraId="7B0568A7" w14:textId="5B4A5BBE" w:rsidR="005A621A" w:rsidRDefault="005A621A" w:rsidP="008B39D6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El sistema valida las credenciales.</w:t>
            </w:r>
          </w:p>
          <w:p w14:paraId="3D89AB2D" w14:textId="6AC3FAE9" w:rsidR="00CD7715" w:rsidRPr="00AB054F" w:rsidRDefault="005A621A" w:rsidP="008B39D6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Si la validación es exitosa, el sistema redirige al usuario a la pantalla principal de chat.</w:t>
            </w:r>
          </w:p>
        </w:tc>
      </w:tr>
      <w:tr w:rsidR="00CD7715" w:rsidRPr="00AB054F" w14:paraId="4CE3F730" w14:textId="77777777">
        <w:tc>
          <w:tcPr>
            <w:tcW w:w="1809" w:type="dxa"/>
          </w:tcPr>
          <w:p w14:paraId="60DC77D8" w14:textId="77777777" w:rsidR="00CD7715" w:rsidRPr="00AB054F" w:rsidRDefault="00CD7715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04EE8153" w14:textId="0CAE397A" w:rsidR="00CD7715" w:rsidRPr="00AB054F" w:rsidRDefault="000801EC" w:rsidP="007F3B27">
            <w:pPr>
              <w:pStyle w:val="Prrafodelista"/>
              <w:numPr>
                <w:ilvl w:val="0"/>
                <w:numId w:val="13"/>
              </w:numPr>
              <w:spacing w:after="0" w:line="240" w:lineRule="auto"/>
            </w:pPr>
            <w:r w:rsidRPr="000801EC">
              <w:t>Si las credenciales son incorrectas, el sistema muestra un mensaje de error y permite al usuario reintentar el inicio de sesión.</w:t>
            </w:r>
          </w:p>
        </w:tc>
      </w:tr>
      <w:tr w:rsidR="00C61921" w:rsidRPr="00AB054F" w14:paraId="53F6D6F1" w14:textId="77777777">
        <w:tc>
          <w:tcPr>
            <w:tcW w:w="1809" w:type="dxa"/>
          </w:tcPr>
          <w:p w14:paraId="6227368D" w14:textId="3FA0C92C" w:rsidR="00C61921" w:rsidRDefault="00C6192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1564B816" w14:textId="2F6741C2" w:rsidR="00C61921" w:rsidRPr="00AB054F" w:rsidRDefault="000801EC">
            <w:pPr>
              <w:spacing w:after="0" w:line="240" w:lineRule="auto"/>
            </w:pPr>
            <w:r w:rsidRPr="000801EC">
              <w:t>El usuario está autenticado y tiene acceso a las funcionalidades de chat, como buscar contactos y enviar mensajes.</w:t>
            </w:r>
          </w:p>
        </w:tc>
      </w:tr>
    </w:tbl>
    <w:p w14:paraId="43F42E92" w14:textId="77777777" w:rsidR="007F3B27" w:rsidRPr="00CD7715" w:rsidRDefault="007F3B27" w:rsidP="007F3B27"/>
    <w:p w14:paraId="09AB7813" w14:textId="239A6C5F" w:rsidR="007F3B27" w:rsidRPr="00AA4BE8" w:rsidRDefault="007F3B27" w:rsidP="007F3B27">
      <w:pPr>
        <w:pStyle w:val="Ttulo3"/>
        <w:numPr>
          <w:ilvl w:val="2"/>
          <w:numId w:val="1"/>
        </w:numPr>
        <w:spacing w:after="200"/>
      </w:pPr>
      <w:bookmarkStart w:id="29" w:name="_Toc212155885"/>
      <w:r>
        <w:t xml:space="preserve">Caso de uso </w:t>
      </w:r>
      <w:r w:rsidR="00147E60">
        <w:t>03</w:t>
      </w:r>
      <w:r>
        <w:t xml:space="preserve"> – </w:t>
      </w:r>
      <w:r w:rsidR="0024437F">
        <w:t>Recuperar Contraseña</w:t>
      </w:r>
      <w:bookmarkEnd w:id="29"/>
      <w: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3"/>
        <w:gridCol w:w="6701"/>
      </w:tblGrid>
      <w:tr w:rsidR="007F3B27" w:rsidRPr="00AB054F" w14:paraId="48C74B76" w14:textId="77777777" w:rsidTr="00807611">
        <w:tc>
          <w:tcPr>
            <w:tcW w:w="1809" w:type="dxa"/>
          </w:tcPr>
          <w:p w14:paraId="122A2CFF" w14:textId="77777777" w:rsidR="007F3B27" w:rsidRPr="00AB054F" w:rsidRDefault="007F3B27" w:rsidP="00807611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770D0009" w14:textId="539555B4" w:rsidR="007F3B27" w:rsidRPr="00AB054F" w:rsidRDefault="007F3B27" w:rsidP="00807611">
            <w:pPr>
              <w:spacing w:after="0" w:line="240" w:lineRule="auto"/>
            </w:pPr>
            <w:r>
              <w:t>CU0</w:t>
            </w:r>
            <w:r w:rsidR="001B6E2A">
              <w:t>3</w:t>
            </w:r>
          </w:p>
        </w:tc>
      </w:tr>
      <w:tr w:rsidR="007F3B27" w:rsidRPr="00AB054F" w14:paraId="01F4ED0D" w14:textId="77777777" w:rsidTr="00807611">
        <w:tc>
          <w:tcPr>
            <w:tcW w:w="1809" w:type="dxa"/>
          </w:tcPr>
          <w:p w14:paraId="20A6C0D1" w14:textId="77777777" w:rsidR="007F3B27" w:rsidRPr="00AB054F" w:rsidRDefault="007F3B27" w:rsidP="00807611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383FC853" w14:textId="07E8CDE7" w:rsidR="007F3B27" w:rsidRPr="00AB054F" w:rsidRDefault="001B6E2A" w:rsidP="00807611">
            <w:pPr>
              <w:spacing w:after="0" w:line="240" w:lineRule="auto"/>
            </w:pPr>
            <w:r>
              <w:t>Recuperar Contraseña</w:t>
            </w:r>
          </w:p>
        </w:tc>
      </w:tr>
      <w:tr w:rsidR="007F3B27" w:rsidRPr="00AB054F" w14:paraId="3FB1CF2F" w14:textId="77777777" w:rsidTr="00807611">
        <w:tc>
          <w:tcPr>
            <w:tcW w:w="1809" w:type="dxa"/>
          </w:tcPr>
          <w:p w14:paraId="2C36B77B" w14:textId="77777777" w:rsidR="007F3B27" w:rsidRPr="00AB054F" w:rsidRDefault="007F3B27" w:rsidP="00807611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4A29C686" w14:textId="2D97BF6E" w:rsidR="007F3B27" w:rsidRPr="00A72644" w:rsidRDefault="0024437F" w:rsidP="00807611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Permite al usuario recuperar su contraseña en el caso de que la haya olvidado</w:t>
            </w:r>
            <w:r w:rsidR="007F3B27" w:rsidRPr="00D15899">
              <w:rPr>
                <w:rFonts w:ascii="Calibri" w:eastAsia="Calibri" w:hAnsi="Calibri"/>
                <w:sz w:val="22"/>
                <w:szCs w:val="22"/>
                <w:lang w:eastAsia="en-US"/>
              </w:rPr>
              <w:t>.</w:t>
            </w:r>
          </w:p>
        </w:tc>
      </w:tr>
      <w:tr w:rsidR="007F3B27" w:rsidRPr="00AB054F" w14:paraId="3B7DAE1B" w14:textId="77777777" w:rsidTr="00807611">
        <w:tc>
          <w:tcPr>
            <w:tcW w:w="1809" w:type="dxa"/>
          </w:tcPr>
          <w:p w14:paraId="23660303" w14:textId="77777777" w:rsidR="007F3B27" w:rsidRPr="00AB054F" w:rsidRDefault="007F3B27" w:rsidP="00807611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1B8E41C4" w14:textId="77777777" w:rsidR="007F3B27" w:rsidRPr="00AB054F" w:rsidRDefault="007F3B27" w:rsidP="00807611">
            <w:pPr>
              <w:spacing w:after="0" w:line="240" w:lineRule="auto"/>
            </w:pPr>
            <w:r>
              <w:t>Usuario</w:t>
            </w:r>
          </w:p>
        </w:tc>
      </w:tr>
      <w:tr w:rsidR="007F3B27" w:rsidRPr="00AB054F" w14:paraId="600905BD" w14:textId="77777777" w:rsidTr="00807611">
        <w:tc>
          <w:tcPr>
            <w:tcW w:w="1809" w:type="dxa"/>
          </w:tcPr>
          <w:p w14:paraId="5F8D1A99" w14:textId="77777777" w:rsidR="007F3B27" w:rsidRPr="00AB054F" w:rsidRDefault="007F3B27" w:rsidP="00807611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434242CA" w14:textId="58800DD9" w:rsidR="007F3B27" w:rsidRPr="0024437F" w:rsidRDefault="0024437F" w:rsidP="00807611">
            <w:pPr>
              <w:spacing w:after="0" w:line="240" w:lineRule="auto"/>
              <w:rPr>
                <w:u w:val="single"/>
              </w:rPr>
            </w:pPr>
            <w:r>
              <w:t>&lt;&lt;</w:t>
            </w:r>
            <w:proofErr w:type="spellStart"/>
            <w:r>
              <w:t>Extend</w:t>
            </w:r>
            <w:proofErr w:type="spellEnd"/>
            <w:r>
              <w:t>&gt;&gt; de Inicio de sesión (CU02).</w:t>
            </w:r>
          </w:p>
        </w:tc>
      </w:tr>
      <w:tr w:rsidR="007F3B27" w:rsidRPr="00AB054F" w14:paraId="6E88CCFE" w14:textId="77777777" w:rsidTr="00807611">
        <w:tc>
          <w:tcPr>
            <w:tcW w:w="1809" w:type="dxa"/>
          </w:tcPr>
          <w:p w14:paraId="552E1301" w14:textId="77777777" w:rsidR="007F3B27" w:rsidRPr="00AB054F" w:rsidRDefault="007F3B27" w:rsidP="00807611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639BE40E" w14:textId="04E70992" w:rsidR="007F3B27" w:rsidRPr="00AB054F" w:rsidRDefault="0024437F" w:rsidP="00807611">
            <w:pPr>
              <w:spacing w:after="0" w:line="240" w:lineRule="auto"/>
            </w:pPr>
            <w:r>
              <w:t>Fallo de</w:t>
            </w:r>
            <w:r w:rsidR="0064079C">
              <w:t xml:space="preserve"> autenticación.</w:t>
            </w:r>
          </w:p>
        </w:tc>
      </w:tr>
      <w:tr w:rsidR="007F3B27" w:rsidRPr="00AB054F" w14:paraId="46248937" w14:textId="77777777" w:rsidTr="00807611">
        <w:tc>
          <w:tcPr>
            <w:tcW w:w="1809" w:type="dxa"/>
          </w:tcPr>
          <w:p w14:paraId="112D194C" w14:textId="77777777" w:rsidR="007F3B27" w:rsidRPr="00AB054F" w:rsidRDefault="007F3B27" w:rsidP="00807611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661FA6D1" w14:textId="77777777" w:rsidR="000C038F" w:rsidRDefault="000C038F" w:rsidP="004F254A">
            <w:pPr>
              <w:pStyle w:val="Prrafodelista"/>
              <w:numPr>
                <w:ilvl w:val="0"/>
                <w:numId w:val="27"/>
              </w:numPr>
              <w:spacing w:after="0" w:line="240" w:lineRule="auto"/>
            </w:pPr>
            <w:r>
              <w:t>Usuario solicita restablecimiento.</w:t>
            </w:r>
          </w:p>
          <w:p w14:paraId="5924112E" w14:textId="4B2F4A0C" w:rsidR="000C038F" w:rsidRDefault="000C038F" w:rsidP="004F254A">
            <w:pPr>
              <w:pStyle w:val="Prrafodelista"/>
              <w:numPr>
                <w:ilvl w:val="0"/>
                <w:numId w:val="27"/>
              </w:numPr>
              <w:spacing w:after="0" w:line="240" w:lineRule="auto"/>
            </w:pPr>
            <w:r>
              <w:t xml:space="preserve">El sistema envía un enlace </w:t>
            </w:r>
            <w:r w:rsidR="004F254A">
              <w:t>de un solo uso al correo.</w:t>
            </w:r>
          </w:p>
          <w:p w14:paraId="71CFA61D" w14:textId="1D8636F3" w:rsidR="004F254A" w:rsidRPr="00AB054F" w:rsidRDefault="004F254A" w:rsidP="004F254A">
            <w:pPr>
              <w:pStyle w:val="Prrafodelista"/>
              <w:numPr>
                <w:ilvl w:val="0"/>
                <w:numId w:val="27"/>
              </w:numPr>
              <w:spacing w:after="0" w:line="240" w:lineRule="auto"/>
            </w:pPr>
            <w:r>
              <w:t>La función cambio de contraseña genera un nuevo hash inmutable.</w:t>
            </w:r>
          </w:p>
        </w:tc>
      </w:tr>
      <w:tr w:rsidR="007F3B27" w:rsidRPr="00AB054F" w14:paraId="7BC21F4B" w14:textId="77777777" w:rsidTr="00807611">
        <w:tc>
          <w:tcPr>
            <w:tcW w:w="1809" w:type="dxa"/>
          </w:tcPr>
          <w:p w14:paraId="02B0E55E" w14:textId="77777777" w:rsidR="007F3B27" w:rsidRPr="00AB054F" w:rsidRDefault="007F3B27" w:rsidP="00807611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575BE737" w14:textId="704C445F" w:rsidR="007F3B27" w:rsidRPr="00AB054F" w:rsidRDefault="007F3B27" w:rsidP="004F254A">
            <w:pPr>
              <w:pStyle w:val="Prrafodelista"/>
              <w:numPr>
                <w:ilvl w:val="0"/>
                <w:numId w:val="28"/>
              </w:numPr>
              <w:spacing w:after="0" w:line="240" w:lineRule="auto"/>
            </w:pPr>
          </w:p>
        </w:tc>
      </w:tr>
      <w:tr w:rsidR="007F3B27" w:rsidRPr="00AB054F" w14:paraId="21FC430F" w14:textId="77777777" w:rsidTr="00807611">
        <w:tc>
          <w:tcPr>
            <w:tcW w:w="1809" w:type="dxa"/>
          </w:tcPr>
          <w:p w14:paraId="613769D2" w14:textId="77777777" w:rsidR="007F3B27" w:rsidRDefault="007F3B27" w:rsidP="0080761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25E37495" w14:textId="3A38E9A5" w:rsidR="007F3B27" w:rsidRPr="00AB054F" w:rsidRDefault="004F254A" w:rsidP="00807611">
            <w:pPr>
              <w:spacing w:after="0" w:line="240" w:lineRule="auto"/>
            </w:pPr>
            <w:r>
              <w:t>La contraseña es restablecida y el usuario puede iniciar sesión.</w:t>
            </w:r>
          </w:p>
        </w:tc>
      </w:tr>
    </w:tbl>
    <w:p w14:paraId="14C77782" w14:textId="77777777" w:rsidR="00147E60" w:rsidRPr="00CD7715" w:rsidRDefault="00147E60" w:rsidP="00147E60"/>
    <w:p w14:paraId="43406222" w14:textId="636BF557" w:rsidR="00147E60" w:rsidRPr="00AA4BE8" w:rsidRDefault="00147E60" w:rsidP="00147E60">
      <w:pPr>
        <w:pStyle w:val="Ttulo3"/>
        <w:numPr>
          <w:ilvl w:val="2"/>
          <w:numId w:val="1"/>
        </w:numPr>
        <w:spacing w:after="200"/>
      </w:pPr>
      <w:bookmarkStart w:id="30" w:name="_Toc212155886"/>
      <w:r>
        <w:t xml:space="preserve">Caso de uso </w:t>
      </w:r>
      <w:r>
        <w:t>04</w:t>
      </w:r>
      <w:r>
        <w:t xml:space="preserve"> – </w:t>
      </w:r>
      <w:r>
        <w:t>Cerrar Sesión</w:t>
      </w:r>
      <w:bookmarkEnd w:id="30"/>
      <w: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47E60" w:rsidRPr="00AB054F" w14:paraId="3B4447A3" w14:textId="77777777" w:rsidTr="00807611">
        <w:tc>
          <w:tcPr>
            <w:tcW w:w="1809" w:type="dxa"/>
          </w:tcPr>
          <w:p w14:paraId="18019D21" w14:textId="77777777" w:rsidR="00147E60" w:rsidRPr="00AB054F" w:rsidRDefault="00147E60" w:rsidP="00807611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10F5A840" w14:textId="326E01BD" w:rsidR="00147E60" w:rsidRPr="00AB054F" w:rsidRDefault="00147E60" w:rsidP="00807611">
            <w:pPr>
              <w:spacing w:after="0" w:line="240" w:lineRule="auto"/>
            </w:pPr>
            <w:r>
              <w:t>CU0</w:t>
            </w:r>
            <w:r>
              <w:t>4</w:t>
            </w:r>
          </w:p>
        </w:tc>
      </w:tr>
      <w:tr w:rsidR="00147E60" w:rsidRPr="00AB054F" w14:paraId="5E53CB39" w14:textId="77777777" w:rsidTr="00807611">
        <w:tc>
          <w:tcPr>
            <w:tcW w:w="1809" w:type="dxa"/>
          </w:tcPr>
          <w:p w14:paraId="457D0E62" w14:textId="77777777" w:rsidR="00147E60" w:rsidRPr="00AB054F" w:rsidRDefault="00147E60" w:rsidP="00807611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699D9B18" w14:textId="71C98C4C" w:rsidR="00147E60" w:rsidRPr="00AB054F" w:rsidRDefault="00147E60" w:rsidP="00807611">
            <w:pPr>
              <w:spacing w:after="0" w:line="240" w:lineRule="auto"/>
            </w:pPr>
            <w:r>
              <w:t>Cerrar Sesión</w:t>
            </w:r>
          </w:p>
        </w:tc>
      </w:tr>
      <w:tr w:rsidR="00147E60" w:rsidRPr="00AB054F" w14:paraId="0359258E" w14:textId="77777777" w:rsidTr="00807611">
        <w:tc>
          <w:tcPr>
            <w:tcW w:w="1809" w:type="dxa"/>
          </w:tcPr>
          <w:p w14:paraId="4FA82BF0" w14:textId="77777777" w:rsidR="00147E60" w:rsidRPr="00AB054F" w:rsidRDefault="00147E60" w:rsidP="00807611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01AA750D" w14:textId="1B9081A3" w:rsidR="00147E60" w:rsidRPr="00A72644" w:rsidRDefault="00147E60" w:rsidP="00807611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Permite al usuario cerrar su sesió</w:t>
            </w:r>
            <w:r w:rsidR="009F0E4D">
              <w:rPr>
                <w:rFonts w:ascii="Calibri" w:eastAsia="Calibri" w:hAnsi="Calibri"/>
                <w:sz w:val="22"/>
                <w:szCs w:val="22"/>
                <w:lang w:eastAsia="en-US"/>
              </w:rPr>
              <w:t>n de manera manual, o si el usuario supera el tiempo de inactividad se cerrará la sesión automáticamente.</w:t>
            </w:r>
          </w:p>
        </w:tc>
      </w:tr>
      <w:tr w:rsidR="00147E60" w:rsidRPr="00AB054F" w14:paraId="7B770F74" w14:textId="77777777" w:rsidTr="00807611">
        <w:tc>
          <w:tcPr>
            <w:tcW w:w="1809" w:type="dxa"/>
          </w:tcPr>
          <w:p w14:paraId="0E02640D" w14:textId="77777777" w:rsidR="00147E60" w:rsidRPr="00AB054F" w:rsidRDefault="00147E60" w:rsidP="00807611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0CC4F852" w14:textId="3C2007C9" w:rsidR="00147E60" w:rsidRPr="00AB054F" w:rsidRDefault="009F0E4D" w:rsidP="00807611">
            <w:pPr>
              <w:spacing w:after="0" w:line="240" w:lineRule="auto"/>
            </w:pPr>
            <w:r>
              <w:t>Sistema</w:t>
            </w:r>
          </w:p>
        </w:tc>
      </w:tr>
      <w:tr w:rsidR="00147E60" w:rsidRPr="00AB054F" w14:paraId="3F93CE05" w14:textId="77777777" w:rsidTr="00807611">
        <w:tc>
          <w:tcPr>
            <w:tcW w:w="1809" w:type="dxa"/>
          </w:tcPr>
          <w:p w14:paraId="2198DD66" w14:textId="77777777" w:rsidR="00147E60" w:rsidRPr="00AB054F" w:rsidRDefault="00147E60" w:rsidP="00807611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007264DB" w14:textId="49AEC205" w:rsidR="00147E60" w:rsidRPr="0024437F" w:rsidRDefault="00147E60" w:rsidP="00807611">
            <w:pPr>
              <w:spacing w:after="0" w:line="240" w:lineRule="auto"/>
              <w:rPr>
                <w:u w:val="single"/>
              </w:rPr>
            </w:pPr>
          </w:p>
        </w:tc>
      </w:tr>
      <w:tr w:rsidR="00147E60" w:rsidRPr="00AB054F" w14:paraId="00F03F30" w14:textId="77777777" w:rsidTr="00807611">
        <w:tc>
          <w:tcPr>
            <w:tcW w:w="1809" w:type="dxa"/>
          </w:tcPr>
          <w:p w14:paraId="245372F5" w14:textId="77777777" w:rsidR="00147E60" w:rsidRPr="00AB054F" w:rsidRDefault="00147E60" w:rsidP="00807611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306DD77A" w14:textId="490FFF7D" w:rsidR="00147E60" w:rsidRPr="00AB054F" w:rsidRDefault="009F0E4D" w:rsidP="00807611">
            <w:pPr>
              <w:spacing w:after="0" w:line="240" w:lineRule="auto"/>
            </w:pPr>
            <w:r>
              <w:t>Tener una sesión activa (CU02)</w:t>
            </w:r>
          </w:p>
        </w:tc>
      </w:tr>
      <w:tr w:rsidR="00147E60" w:rsidRPr="00AB054F" w14:paraId="65928C75" w14:textId="77777777" w:rsidTr="00807611">
        <w:tc>
          <w:tcPr>
            <w:tcW w:w="1809" w:type="dxa"/>
          </w:tcPr>
          <w:p w14:paraId="1BB4BC14" w14:textId="77777777" w:rsidR="00147E60" w:rsidRPr="00AB054F" w:rsidRDefault="00147E60" w:rsidP="00807611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162DFA15" w14:textId="77777777" w:rsidR="00147E60" w:rsidRDefault="009F0E4D" w:rsidP="009F0E4D">
            <w:pPr>
              <w:pStyle w:val="Prrafodelista"/>
              <w:numPr>
                <w:ilvl w:val="0"/>
                <w:numId w:val="29"/>
              </w:numPr>
              <w:spacing w:after="0" w:line="240" w:lineRule="auto"/>
            </w:pPr>
            <w:r>
              <w:t>El usuario cierra sesión.</w:t>
            </w:r>
          </w:p>
          <w:p w14:paraId="0A768111" w14:textId="77777777" w:rsidR="009F0E4D" w:rsidRDefault="009F0E4D" w:rsidP="009F0E4D">
            <w:pPr>
              <w:pStyle w:val="Prrafodelista"/>
              <w:numPr>
                <w:ilvl w:val="0"/>
                <w:numId w:val="29"/>
              </w:numPr>
              <w:spacing w:after="0" w:line="240" w:lineRule="auto"/>
            </w:pPr>
            <w:r>
              <w:t xml:space="preserve">La conexión </w:t>
            </w:r>
            <w:proofErr w:type="spellStart"/>
            <w:r>
              <w:t>WebSocket</w:t>
            </w:r>
            <w:proofErr w:type="spellEnd"/>
            <w:r>
              <w:t xml:space="preserve"> se termina.</w:t>
            </w:r>
          </w:p>
          <w:p w14:paraId="5361AF65" w14:textId="7B332D88" w:rsidR="009F0E4D" w:rsidRPr="00AB054F" w:rsidRDefault="00735BFF" w:rsidP="009F0E4D">
            <w:pPr>
              <w:pStyle w:val="Prrafodelista"/>
              <w:numPr>
                <w:ilvl w:val="0"/>
                <w:numId w:val="29"/>
              </w:numPr>
              <w:spacing w:after="0" w:line="240" w:lineRule="auto"/>
            </w:pPr>
            <w:r>
              <w:t>Actualiza la presencia o estado.</w:t>
            </w:r>
          </w:p>
        </w:tc>
      </w:tr>
      <w:tr w:rsidR="00147E60" w:rsidRPr="00AB054F" w14:paraId="780B70F1" w14:textId="77777777" w:rsidTr="00807611">
        <w:tc>
          <w:tcPr>
            <w:tcW w:w="1809" w:type="dxa"/>
          </w:tcPr>
          <w:p w14:paraId="42234B61" w14:textId="77777777" w:rsidR="00147E60" w:rsidRPr="00AB054F" w:rsidRDefault="00147E60" w:rsidP="00807611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5F0FB123" w14:textId="77777777" w:rsidR="00147E60" w:rsidRPr="00AB054F" w:rsidRDefault="00147E60" w:rsidP="00735BFF">
            <w:pPr>
              <w:pStyle w:val="Prrafodelista"/>
              <w:numPr>
                <w:ilvl w:val="0"/>
                <w:numId w:val="30"/>
              </w:numPr>
              <w:spacing w:after="0" w:line="240" w:lineRule="auto"/>
            </w:pPr>
          </w:p>
        </w:tc>
      </w:tr>
      <w:tr w:rsidR="00147E60" w:rsidRPr="00AB054F" w14:paraId="671C85EF" w14:textId="77777777" w:rsidTr="00807611">
        <w:tc>
          <w:tcPr>
            <w:tcW w:w="1809" w:type="dxa"/>
          </w:tcPr>
          <w:p w14:paraId="69F8B699" w14:textId="77777777" w:rsidR="00147E60" w:rsidRDefault="00147E60" w:rsidP="0080761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0581FEE7" w14:textId="1FBFAEB1" w:rsidR="00147E60" w:rsidRPr="00AB054F" w:rsidRDefault="00735BFF" w:rsidP="00807611">
            <w:pPr>
              <w:spacing w:after="0" w:line="240" w:lineRule="auto"/>
            </w:pPr>
            <w:r>
              <w:t>Usuario desconectado estado de presencia “offline”.</w:t>
            </w:r>
          </w:p>
        </w:tc>
      </w:tr>
    </w:tbl>
    <w:p w14:paraId="3DB64665" w14:textId="77777777" w:rsidR="007F3B27" w:rsidRDefault="007F3B27" w:rsidP="00EE5FDD"/>
    <w:p w14:paraId="655DC039" w14:textId="77777777" w:rsidR="00245AD3" w:rsidRDefault="00245AD3" w:rsidP="00EE5FDD"/>
    <w:p w14:paraId="2FB59705" w14:textId="77777777" w:rsidR="00245AD3" w:rsidRDefault="00245AD3" w:rsidP="00EE5FDD"/>
    <w:p w14:paraId="358D1B25" w14:textId="5816E605" w:rsidR="009D2D6E" w:rsidRPr="00C5723F" w:rsidRDefault="009D2D6E" w:rsidP="009D2D6E">
      <w:pPr>
        <w:pStyle w:val="Ttulo2"/>
        <w:numPr>
          <w:ilvl w:val="1"/>
          <w:numId w:val="1"/>
        </w:numPr>
        <w:rPr>
          <w:rStyle w:val="nfasisintenso"/>
          <w:rFonts w:ascii="Cambria" w:hAnsi="Cambria"/>
          <w:b/>
          <w:bCs/>
          <w:color w:val="365F91"/>
          <w:szCs w:val="24"/>
        </w:rPr>
      </w:pPr>
      <w:bookmarkStart w:id="31" w:name="_Toc212155887"/>
      <w:r>
        <w:rPr>
          <w:rStyle w:val="nfasisintenso"/>
          <w:rFonts w:ascii="Cambria" w:hAnsi="Cambria"/>
          <w:b/>
          <w:bCs/>
          <w:color w:val="365F91"/>
          <w:szCs w:val="24"/>
        </w:rPr>
        <w:lastRenderedPageBreak/>
        <w:t xml:space="preserve">Característica </w:t>
      </w:r>
      <w:r>
        <w:rPr>
          <w:rStyle w:val="nfasisintenso"/>
          <w:rFonts w:ascii="Cambria" w:hAnsi="Cambria"/>
          <w:b/>
          <w:bCs/>
          <w:color w:val="365F91"/>
          <w:szCs w:val="24"/>
        </w:rPr>
        <w:t>2</w:t>
      </w:r>
      <w:r>
        <w:rPr>
          <w:rStyle w:val="nfasisintenso"/>
          <w:rFonts w:ascii="Cambria" w:hAnsi="Cambria"/>
          <w:b/>
          <w:bCs/>
          <w:color w:val="365F91"/>
          <w:szCs w:val="24"/>
        </w:rPr>
        <w:t xml:space="preserve"> – Gestión de </w:t>
      </w:r>
      <w:r>
        <w:rPr>
          <w:rStyle w:val="nfasisintenso"/>
          <w:rFonts w:ascii="Cambria" w:hAnsi="Cambria"/>
          <w:b/>
          <w:bCs/>
          <w:color w:val="365F91"/>
          <w:szCs w:val="24"/>
        </w:rPr>
        <w:t>Contactos</w:t>
      </w:r>
      <w:bookmarkEnd w:id="31"/>
    </w:p>
    <w:p w14:paraId="61BC8333" w14:textId="0047DC6D" w:rsidR="288CADFD" w:rsidRDefault="288CADFD" w:rsidP="288CADFD"/>
    <w:p w14:paraId="3C7C5C55" w14:textId="3F9B0F82" w:rsidR="7582C664" w:rsidRDefault="7582C664" w:rsidP="288CADFD">
      <w:r>
        <w:rPr>
          <w:noProof/>
        </w:rPr>
        <w:drawing>
          <wp:inline distT="0" distB="0" distL="0" distR="0" wp14:anchorId="2178F6F5" wp14:editId="332929A9">
            <wp:extent cx="5400675" cy="2971800"/>
            <wp:effectExtent l="0" t="0" r="0" b="0"/>
            <wp:docPr id="18315379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3793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2F1D" w14:textId="190D50AB" w:rsidR="007F3B27" w:rsidRPr="00BA7E69" w:rsidRDefault="007F3B27" w:rsidP="009D2D6E">
      <w:pPr>
        <w:pStyle w:val="Ttulo3"/>
        <w:numPr>
          <w:ilvl w:val="2"/>
          <w:numId w:val="1"/>
        </w:numPr>
      </w:pPr>
      <w:bookmarkStart w:id="32" w:name="_Toc207261941"/>
      <w:bookmarkStart w:id="33" w:name="_Toc212140885"/>
      <w:bookmarkStart w:id="34" w:name="_Toc212155888"/>
      <w:r>
        <w:t xml:space="preserve">Caso de uso </w:t>
      </w:r>
      <w:r w:rsidR="00A663D6">
        <w:t>05</w:t>
      </w:r>
      <w:r>
        <w:t xml:space="preserve"> – </w:t>
      </w:r>
      <w:bookmarkEnd w:id="32"/>
      <w:bookmarkEnd w:id="33"/>
      <w:r w:rsidR="008A2D12">
        <w:t>Buscar Contacto</w:t>
      </w:r>
      <w:bookmarkEnd w:id="3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4"/>
        <w:gridCol w:w="6700"/>
      </w:tblGrid>
      <w:tr w:rsidR="007F3B27" w:rsidRPr="00AB054F" w14:paraId="0F7B3EC1" w14:textId="77777777" w:rsidTr="00807611">
        <w:tc>
          <w:tcPr>
            <w:tcW w:w="1809" w:type="dxa"/>
          </w:tcPr>
          <w:p w14:paraId="5F7663DE" w14:textId="77777777" w:rsidR="007F3B27" w:rsidRPr="00AB054F" w:rsidRDefault="007F3B27" w:rsidP="00807611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5BE230E9" w14:textId="510045C9" w:rsidR="007F3B27" w:rsidRPr="00AB054F" w:rsidRDefault="007F3B27" w:rsidP="00807611">
            <w:pPr>
              <w:spacing w:after="0" w:line="240" w:lineRule="auto"/>
            </w:pPr>
            <w:r>
              <w:t>CU0</w:t>
            </w:r>
            <w:r w:rsidR="008A2D12">
              <w:t>5</w:t>
            </w:r>
          </w:p>
        </w:tc>
      </w:tr>
      <w:tr w:rsidR="007F3B27" w:rsidRPr="00AB054F" w14:paraId="3AA10DCD" w14:textId="77777777" w:rsidTr="00807611">
        <w:tc>
          <w:tcPr>
            <w:tcW w:w="1809" w:type="dxa"/>
          </w:tcPr>
          <w:p w14:paraId="06231901" w14:textId="77777777" w:rsidR="007F3B27" w:rsidRPr="00AB054F" w:rsidRDefault="007F3B27" w:rsidP="00807611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0B82F942" w14:textId="77777777" w:rsidR="007F3B27" w:rsidRPr="00AB054F" w:rsidRDefault="007F3B27" w:rsidP="00807611">
            <w:pPr>
              <w:spacing w:after="0" w:line="240" w:lineRule="auto"/>
            </w:pPr>
            <w:r>
              <w:t>Buscar contactos</w:t>
            </w:r>
          </w:p>
        </w:tc>
      </w:tr>
      <w:tr w:rsidR="007F3B27" w:rsidRPr="00AB054F" w14:paraId="3C06BD84" w14:textId="77777777" w:rsidTr="00807611">
        <w:tc>
          <w:tcPr>
            <w:tcW w:w="1809" w:type="dxa"/>
          </w:tcPr>
          <w:p w14:paraId="4F9B4D7C" w14:textId="77777777" w:rsidR="007F3B27" w:rsidRPr="00AB054F" w:rsidRDefault="007F3B27" w:rsidP="00807611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13F869FD" w14:textId="77777777" w:rsidR="007F3B27" w:rsidRPr="003742B1" w:rsidRDefault="007F3B27" w:rsidP="00807611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0567DCE">
              <w:rPr>
                <w:rFonts w:ascii="Calibri" w:eastAsia="Calibri" w:hAnsi="Calibri"/>
                <w:sz w:val="22"/>
                <w:szCs w:val="22"/>
                <w:lang w:eastAsia="en-US"/>
              </w:rPr>
              <w:t xml:space="preserve">Permite a un </w:t>
            </w: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buscar a otros usuarios por su nombre de usuario</w:t>
            </w:r>
          </w:p>
        </w:tc>
      </w:tr>
      <w:tr w:rsidR="007F3B27" w:rsidRPr="00AB054F" w14:paraId="4F65025A" w14:textId="77777777" w:rsidTr="00807611">
        <w:tc>
          <w:tcPr>
            <w:tcW w:w="1809" w:type="dxa"/>
          </w:tcPr>
          <w:p w14:paraId="69A14A0A" w14:textId="77777777" w:rsidR="007F3B27" w:rsidRPr="00AB054F" w:rsidRDefault="007F3B27" w:rsidP="00807611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6BA260B5" w14:textId="77777777" w:rsidR="007F3B27" w:rsidRPr="00AB054F" w:rsidRDefault="007F3B27" w:rsidP="00807611">
            <w:pPr>
              <w:spacing w:after="0" w:line="240" w:lineRule="auto"/>
            </w:pPr>
            <w:r>
              <w:t>Usuario</w:t>
            </w:r>
          </w:p>
        </w:tc>
      </w:tr>
      <w:tr w:rsidR="007F3B27" w:rsidRPr="00AB054F" w14:paraId="15DD13EB" w14:textId="77777777" w:rsidTr="00807611">
        <w:tc>
          <w:tcPr>
            <w:tcW w:w="1809" w:type="dxa"/>
          </w:tcPr>
          <w:p w14:paraId="7118279C" w14:textId="77777777" w:rsidR="007F3B27" w:rsidRPr="00AB054F" w:rsidRDefault="007F3B27" w:rsidP="00807611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46B4819C" w14:textId="10C64ADE" w:rsidR="007F3B27" w:rsidRPr="00AB054F" w:rsidRDefault="007F3B27" w:rsidP="00807611">
            <w:pPr>
              <w:spacing w:after="0" w:line="240" w:lineRule="auto"/>
            </w:pPr>
          </w:p>
        </w:tc>
      </w:tr>
      <w:tr w:rsidR="007F3B27" w:rsidRPr="00AB054F" w14:paraId="6486FF6D" w14:textId="77777777" w:rsidTr="00807611">
        <w:tc>
          <w:tcPr>
            <w:tcW w:w="1809" w:type="dxa"/>
          </w:tcPr>
          <w:p w14:paraId="5D51D478" w14:textId="77777777" w:rsidR="007F3B27" w:rsidRPr="00AB054F" w:rsidRDefault="007F3B27" w:rsidP="00807611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2750DEFB" w14:textId="16FD4BBC" w:rsidR="007F3B27" w:rsidRPr="00AB054F" w:rsidRDefault="00F02551" w:rsidP="00807611">
            <w:pPr>
              <w:spacing w:after="0" w:line="240" w:lineRule="auto"/>
            </w:pPr>
            <w:r>
              <w:t>Usuario autenticado (CU02)</w:t>
            </w:r>
          </w:p>
        </w:tc>
      </w:tr>
      <w:tr w:rsidR="007F3B27" w:rsidRPr="00AB054F" w14:paraId="320CFF84" w14:textId="77777777" w:rsidTr="00807611">
        <w:tc>
          <w:tcPr>
            <w:tcW w:w="1809" w:type="dxa"/>
          </w:tcPr>
          <w:p w14:paraId="2A01D3F0" w14:textId="77777777" w:rsidR="007F3B27" w:rsidRPr="00AB054F" w:rsidRDefault="007F3B27" w:rsidP="00807611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232C61C6" w14:textId="61BEAAEC" w:rsidR="007F3B27" w:rsidRDefault="007F3B27" w:rsidP="007F3B27">
            <w:pPr>
              <w:pStyle w:val="Prrafodelista"/>
              <w:numPr>
                <w:ilvl w:val="0"/>
                <w:numId w:val="5"/>
              </w:numPr>
              <w:spacing w:after="0" w:line="240" w:lineRule="auto"/>
            </w:pPr>
            <w:r w:rsidRPr="00D211DE">
              <w:t xml:space="preserve">El </w:t>
            </w:r>
            <w:r w:rsidR="00F02551">
              <w:t xml:space="preserve">usuario ingresa criterio de búsqueda. </w:t>
            </w:r>
          </w:p>
          <w:p w14:paraId="78AFBC9F" w14:textId="3C29C790" w:rsidR="007F3B27" w:rsidRDefault="00F02551" w:rsidP="007F3B27">
            <w:pPr>
              <w:pStyle w:val="Prrafodelista"/>
              <w:numPr>
                <w:ilvl w:val="0"/>
                <w:numId w:val="5"/>
              </w:numPr>
              <w:spacing w:after="0" w:line="240" w:lineRule="auto"/>
            </w:pPr>
            <w:r>
              <w:t>El sistema muestra los resultados.</w:t>
            </w:r>
          </w:p>
          <w:p w14:paraId="08E41BD9" w14:textId="419C38CC" w:rsidR="007F3B27" w:rsidRPr="00AB054F" w:rsidRDefault="007F3B27" w:rsidP="007F3B27">
            <w:pPr>
              <w:pStyle w:val="Prrafodelista"/>
              <w:numPr>
                <w:ilvl w:val="0"/>
                <w:numId w:val="5"/>
              </w:numPr>
              <w:spacing w:after="0" w:line="240" w:lineRule="auto"/>
            </w:pPr>
            <w:r>
              <w:t xml:space="preserve">El </w:t>
            </w:r>
            <w:r w:rsidR="00F02551">
              <w:t xml:space="preserve">estado inmutable de la búsqueda se carga en el </w:t>
            </w:r>
            <w:proofErr w:type="spellStart"/>
            <w:r w:rsidR="00F02551">
              <w:t>frontend</w:t>
            </w:r>
            <w:proofErr w:type="spellEnd"/>
            <w:r w:rsidR="00F02551">
              <w:t>.</w:t>
            </w:r>
          </w:p>
        </w:tc>
      </w:tr>
      <w:tr w:rsidR="007F3B27" w:rsidRPr="00AB054F" w14:paraId="6140830E" w14:textId="77777777" w:rsidTr="00807611">
        <w:tc>
          <w:tcPr>
            <w:tcW w:w="1809" w:type="dxa"/>
          </w:tcPr>
          <w:p w14:paraId="37B340D2" w14:textId="77777777" w:rsidR="007F3B27" w:rsidRPr="00AB054F" w:rsidRDefault="007F3B27" w:rsidP="00807611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72CA9845" w14:textId="5ED7FF9A" w:rsidR="007F3B27" w:rsidRPr="00AB054F" w:rsidRDefault="00A663D6" w:rsidP="00A663D6">
            <w:pPr>
              <w:pStyle w:val="Prrafodelista"/>
              <w:numPr>
                <w:ilvl w:val="0"/>
                <w:numId w:val="31"/>
              </w:numPr>
              <w:spacing w:after="0" w:line="240" w:lineRule="auto"/>
            </w:pPr>
            <w:r>
              <w:t>Si no se encuentra nada se muestra mensaje de “contacto no encontrado”</w:t>
            </w:r>
          </w:p>
        </w:tc>
      </w:tr>
      <w:tr w:rsidR="007F3B27" w:rsidRPr="00AB054F" w14:paraId="64A5DEE6" w14:textId="77777777" w:rsidTr="00807611">
        <w:tc>
          <w:tcPr>
            <w:tcW w:w="1809" w:type="dxa"/>
          </w:tcPr>
          <w:p w14:paraId="02F090D3" w14:textId="77777777" w:rsidR="007F3B27" w:rsidRDefault="007F3B27" w:rsidP="0080761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61F08EDF" w14:textId="792A1856" w:rsidR="007F3B27" w:rsidRPr="00AB054F" w:rsidRDefault="00A663D6" w:rsidP="00807611">
            <w:pPr>
              <w:spacing w:after="0" w:line="240" w:lineRule="auto"/>
            </w:pPr>
            <w:r>
              <w:t>Permite al usuario encontrar otro usuario dentro de la aplicación.</w:t>
            </w:r>
          </w:p>
        </w:tc>
      </w:tr>
    </w:tbl>
    <w:p w14:paraId="4A64FEE3" w14:textId="77777777" w:rsidR="007F3B27" w:rsidRPr="00CD7715" w:rsidRDefault="007F3B27" w:rsidP="007F3B27"/>
    <w:p w14:paraId="1F93226F" w14:textId="2C8FC614" w:rsidR="007F3B27" w:rsidRDefault="007F3B27" w:rsidP="009D2D6E">
      <w:pPr>
        <w:pStyle w:val="Ttulo3"/>
        <w:numPr>
          <w:ilvl w:val="2"/>
          <w:numId w:val="1"/>
        </w:numPr>
        <w:spacing w:after="200"/>
      </w:pPr>
      <w:bookmarkStart w:id="35" w:name="_Toc212140886"/>
      <w:bookmarkStart w:id="36" w:name="_Toc212155889"/>
      <w:r>
        <w:t xml:space="preserve">Caso de uso </w:t>
      </w:r>
      <w:r w:rsidR="00A663D6">
        <w:t>06</w:t>
      </w:r>
      <w:r>
        <w:t xml:space="preserve"> – </w:t>
      </w:r>
      <w:bookmarkEnd w:id="35"/>
      <w:r w:rsidR="00A663D6">
        <w:t>Enviar solicitud de contacto</w:t>
      </w:r>
      <w:bookmarkEnd w:id="3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4"/>
        <w:gridCol w:w="6700"/>
      </w:tblGrid>
      <w:tr w:rsidR="007F3B27" w:rsidRPr="00AB054F" w14:paraId="2A400C0E" w14:textId="77777777" w:rsidTr="00807611">
        <w:tc>
          <w:tcPr>
            <w:tcW w:w="1809" w:type="dxa"/>
          </w:tcPr>
          <w:p w14:paraId="6A9CB93D" w14:textId="77777777" w:rsidR="007F3B27" w:rsidRPr="00AB054F" w:rsidRDefault="007F3B27" w:rsidP="00807611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197B4CDA" w14:textId="63E476F1" w:rsidR="007F3B27" w:rsidRPr="00AB054F" w:rsidRDefault="007F3B27" w:rsidP="00807611">
            <w:pPr>
              <w:spacing w:after="0" w:line="240" w:lineRule="auto"/>
            </w:pPr>
            <w:r>
              <w:t>CU0</w:t>
            </w:r>
            <w:r w:rsidR="00A663D6">
              <w:t>6</w:t>
            </w:r>
          </w:p>
        </w:tc>
      </w:tr>
      <w:tr w:rsidR="007F3B27" w:rsidRPr="00AB054F" w14:paraId="4E303013" w14:textId="77777777" w:rsidTr="00807611">
        <w:tc>
          <w:tcPr>
            <w:tcW w:w="1809" w:type="dxa"/>
          </w:tcPr>
          <w:p w14:paraId="761B4C26" w14:textId="77777777" w:rsidR="007F3B27" w:rsidRPr="00AB054F" w:rsidRDefault="007F3B27" w:rsidP="00807611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1045508F" w14:textId="029EE2C1" w:rsidR="007F3B27" w:rsidRPr="00AB054F" w:rsidRDefault="00A663D6" w:rsidP="00807611">
            <w:pPr>
              <w:spacing w:after="0" w:line="240" w:lineRule="auto"/>
            </w:pPr>
            <w:r>
              <w:t>Enviar solicitud de contacto</w:t>
            </w:r>
          </w:p>
        </w:tc>
      </w:tr>
      <w:tr w:rsidR="007F3B27" w:rsidRPr="00AB054F" w14:paraId="2134B715" w14:textId="77777777" w:rsidTr="00807611">
        <w:tc>
          <w:tcPr>
            <w:tcW w:w="1809" w:type="dxa"/>
          </w:tcPr>
          <w:p w14:paraId="29B13699" w14:textId="77777777" w:rsidR="007F3B27" w:rsidRPr="00AB054F" w:rsidRDefault="007F3B27" w:rsidP="00807611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0E88626D" w14:textId="172091B2" w:rsidR="007F3B27" w:rsidRPr="00A72644" w:rsidRDefault="007247F6" w:rsidP="00807611">
            <w:pPr>
              <w:pStyle w:val="doctext"/>
            </w:pPr>
            <w:r>
              <w:t>El usuario mandar solicitud al usuario destinatario.</w:t>
            </w:r>
          </w:p>
        </w:tc>
      </w:tr>
      <w:tr w:rsidR="007F3B27" w:rsidRPr="00AB054F" w14:paraId="58DBE91C" w14:textId="77777777" w:rsidTr="00807611">
        <w:tc>
          <w:tcPr>
            <w:tcW w:w="1809" w:type="dxa"/>
          </w:tcPr>
          <w:p w14:paraId="7E605F0A" w14:textId="77777777" w:rsidR="007F3B27" w:rsidRPr="00AB054F" w:rsidRDefault="007F3B27" w:rsidP="00807611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522B0E99" w14:textId="77777777" w:rsidR="007F3B27" w:rsidRPr="00AB054F" w:rsidRDefault="007F3B27" w:rsidP="00807611">
            <w:pPr>
              <w:spacing w:after="0" w:line="240" w:lineRule="auto"/>
            </w:pPr>
            <w:r>
              <w:t>Usuario</w:t>
            </w:r>
          </w:p>
        </w:tc>
      </w:tr>
      <w:tr w:rsidR="007F3B27" w:rsidRPr="00AB054F" w14:paraId="69F9CE57" w14:textId="77777777" w:rsidTr="00807611">
        <w:tc>
          <w:tcPr>
            <w:tcW w:w="1809" w:type="dxa"/>
          </w:tcPr>
          <w:p w14:paraId="078AB5BC" w14:textId="77777777" w:rsidR="007F3B27" w:rsidRPr="00AB054F" w:rsidRDefault="007F3B27" w:rsidP="00807611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6F6AA99D" w14:textId="1D14EDBE" w:rsidR="007F3B27" w:rsidRPr="00AB054F" w:rsidRDefault="007F3B27" w:rsidP="00807611">
            <w:pPr>
              <w:spacing w:after="0" w:line="240" w:lineRule="auto"/>
            </w:pPr>
          </w:p>
        </w:tc>
      </w:tr>
      <w:tr w:rsidR="007F3B27" w:rsidRPr="00AB054F" w14:paraId="16F47FE4" w14:textId="77777777" w:rsidTr="00807611">
        <w:tc>
          <w:tcPr>
            <w:tcW w:w="1809" w:type="dxa"/>
          </w:tcPr>
          <w:p w14:paraId="2F6DC56F" w14:textId="77777777" w:rsidR="007F3B27" w:rsidRPr="00AB054F" w:rsidRDefault="007F3B27" w:rsidP="00807611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213C0765" w14:textId="028D3629" w:rsidR="007F3B27" w:rsidRPr="00AB054F" w:rsidRDefault="00A663D6" w:rsidP="00807611">
            <w:pPr>
              <w:spacing w:after="0" w:line="240" w:lineRule="auto"/>
            </w:pPr>
            <w:r>
              <w:t>Un usuario destinario debe existir</w:t>
            </w:r>
            <w:r w:rsidR="003D3348">
              <w:t>.</w:t>
            </w:r>
          </w:p>
        </w:tc>
      </w:tr>
      <w:tr w:rsidR="007F3B27" w:rsidRPr="00AB054F" w14:paraId="1168DD18" w14:textId="77777777" w:rsidTr="00807611">
        <w:tc>
          <w:tcPr>
            <w:tcW w:w="1809" w:type="dxa"/>
          </w:tcPr>
          <w:p w14:paraId="3CDB0B45" w14:textId="77777777" w:rsidR="007F3B27" w:rsidRPr="00AB054F" w:rsidRDefault="007F3B27" w:rsidP="00807611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18297AA5" w14:textId="77777777" w:rsidR="007F3B27" w:rsidRDefault="003D3348" w:rsidP="007F3B27">
            <w:pPr>
              <w:pStyle w:val="Prrafodelista"/>
              <w:numPr>
                <w:ilvl w:val="0"/>
                <w:numId w:val="19"/>
              </w:numPr>
              <w:spacing w:after="0" w:line="240" w:lineRule="auto"/>
            </w:pPr>
            <w:r>
              <w:t>Usuario selecciona destinario y envía solicitud.</w:t>
            </w:r>
          </w:p>
          <w:p w14:paraId="6BCE12FB" w14:textId="291D9A6C" w:rsidR="003D3348" w:rsidRDefault="003D3348" w:rsidP="007F3B27">
            <w:pPr>
              <w:pStyle w:val="Prrafodelista"/>
              <w:numPr>
                <w:ilvl w:val="0"/>
                <w:numId w:val="19"/>
              </w:numPr>
              <w:spacing w:after="0" w:line="240" w:lineRule="auto"/>
            </w:pPr>
            <w:r>
              <w:t>Genera un nuevo estado inmutable de “solicitudes pendientes” para ambos usuarios.</w:t>
            </w:r>
          </w:p>
          <w:p w14:paraId="17862C94" w14:textId="1A2CD1B1" w:rsidR="003D3348" w:rsidRPr="00AB054F" w:rsidRDefault="003D3348" w:rsidP="007F3B27">
            <w:pPr>
              <w:pStyle w:val="Prrafodelista"/>
              <w:numPr>
                <w:ilvl w:val="0"/>
                <w:numId w:val="19"/>
              </w:numPr>
              <w:spacing w:after="0" w:line="240" w:lineRule="auto"/>
            </w:pPr>
            <w:r>
              <w:t>El sistema persiste el estado.</w:t>
            </w:r>
          </w:p>
        </w:tc>
      </w:tr>
      <w:tr w:rsidR="007F3B27" w:rsidRPr="00AB054F" w14:paraId="55935D7B" w14:textId="77777777" w:rsidTr="00807611">
        <w:tc>
          <w:tcPr>
            <w:tcW w:w="1809" w:type="dxa"/>
          </w:tcPr>
          <w:p w14:paraId="7EF6A573" w14:textId="77777777" w:rsidR="007F3B27" w:rsidRPr="00AB054F" w:rsidRDefault="007F3B27" w:rsidP="00807611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573634C5" w14:textId="77777777" w:rsidR="007F3B27" w:rsidRPr="00AB054F" w:rsidRDefault="007F3B27" w:rsidP="00807611">
            <w:pPr>
              <w:spacing w:after="0" w:line="240" w:lineRule="auto"/>
            </w:pPr>
          </w:p>
        </w:tc>
      </w:tr>
      <w:tr w:rsidR="007F3B27" w:rsidRPr="00AB054F" w14:paraId="792BD331" w14:textId="77777777" w:rsidTr="00807611">
        <w:tc>
          <w:tcPr>
            <w:tcW w:w="1809" w:type="dxa"/>
          </w:tcPr>
          <w:p w14:paraId="11761173" w14:textId="77777777" w:rsidR="007F3B27" w:rsidRDefault="007F3B27" w:rsidP="0080761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7988337A" w14:textId="574E7964" w:rsidR="007F3B27" w:rsidRPr="00AB054F" w:rsidRDefault="003D3348" w:rsidP="00807611">
            <w:pPr>
              <w:spacing w:after="0" w:line="240" w:lineRule="auto"/>
            </w:pPr>
            <w:r>
              <w:t>La solicitud queda registrada en el sistema.</w:t>
            </w:r>
          </w:p>
        </w:tc>
      </w:tr>
    </w:tbl>
    <w:p w14:paraId="2151F304" w14:textId="77777777" w:rsidR="007F3B27" w:rsidRDefault="007F3B27" w:rsidP="007F3B27"/>
    <w:p w14:paraId="641414C2" w14:textId="77777777" w:rsidR="00F47563" w:rsidRDefault="00F47563" w:rsidP="007F3B27"/>
    <w:p w14:paraId="37B5335B" w14:textId="77777777" w:rsidR="00F47563" w:rsidRPr="00CD7715" w:rsidRDefault="00F47563" w:rsidP="00F47563"/>
    <w:p w14:paraId="3D80082B" w14:textId="18EC197C" w:rsidR="00F47563" w:rsidRDefault="00F47563" w:rsidP="009D2D6E">
      <w:pPr>
        <w:pStyle w:val="Ttulo3"/>
        <w:numPr>
          <w:ilvl w:val="2"/>
          <w:numId w:val="1"/>
        </w:numPr>
        <w:spacing w:after="200"/>
      </w:pPr>
      <w:bookmarkStart w:id="37" w:name="_Toc212155890"/>
      <w:r>
        <w:t>Caso de uso 0</w:t>
      </w:r>
      <w:r>
        <w:t>7</w:t>
      </w:r>
      <w:r>
        <w:t xml:space="preserve"> – </w:t>
      </w:r>
      <w:r>
        <w:t>Gestionar Solicitud Entrantes</w:t>
      </w:r>
      <w:bookmarkEnd w:id="37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2"/>
        <w:gridCol w:w="6702"/>
      </w:tblGrid>
      <w:tr w:rsidR="00F47563" w:rsidRPr="00AB054F" w14:paraId="4748DACD" w14:textId="77777777" w:rsidTr="00807611">
        <w:tc>
          <w:tcPr>
            <w:tcW w:w="1809" w:type="dxa"/>
          </w:tcPr>
          <w:p w14:paraId="73C638DA" w14:textId="77777777" w:rsidR="00F47563" w:rsidRPr="00AB054F" w:rsidRDefault="00F47563" w:rsidP="00807611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167FFE3B" w14:textId="22B4D2D4" w:rsidR="00F47563" w:rsidRPr="00AB054F" w:rsidRDefault="00F47563" w:rsidP="00807611">
            <w:pPr>
              <w:spacing w:after="0" w:line="240" w:lineRule="auto"/>
            </w:pPr>
            <w:r>
              <w:t>CU0</w:t>
            </w:r>
            <w:r>
              <w:t>7</w:t>
            </w:r>
          </w:p>
        </w:tc>
      </w:tr>
      <w:tr w:rsidR="00F47563" w:rsidRPr="00AB054F" w14:paraId="6D33B2EA" w14:textId="77777777" w:rsidTr="00807611">
        <w:tc>
          <w:tcPr>
            <w:tcW w:w="1809" w:type="dxa"/>
          </w:tcPr>
          <w:p w14:paraId="50FEBB3F" w14:textId="77777777" w:rsidR="00F47563" w:rsidRPr="00AB054F" w:rsidRDefault="00F47563" w:rsidP="00807611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57623262" w14:textId="09A743AB" w:rsidR="00F47563" w:rsidRPr="00AB054F" w:rsidRDefault="00F47563" w:rsidP="00807611">
            <w:pPr>
              <w:spacing w:after="0" w:line="240" w:lineRule="auto"/>
            </w:pPr>
            <w:r>
              <w:t>Gestionar solicitudes entrantes</w:t>
            </w:r>
          </w:p>
        </w:tc>
      </w:tr>
      <w:tr w:rsidR="00F47563" w:rsidRPr="00AB054F" w14:paraId="776FB355" w14:textId="77777777" w:rsidTr="00807611">
        <w:tc>
          <w:tcPr>
            <w:tcW w:w="1809" w:type="dxa"/>
          </w:tcPr>
          <w:p w14:paraId="7363A8A0" w14:textId="77777777" w:rsidR="00F47563" w:rsidRPr="00AB054F" w:rsidRDefault="00F47563" w:rsidP="00807611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5148F870" w14:textId="13FB2AEB" w:rsidR="00F47563" w:rsidRPr="00A72644" w:rsidRDefault="00960A34" w:rsidP="00807611">
            <w:pPr>
              <w:pStyle w:val="doctext"/>
            </w:pPr>
            <w:r>
              <w:t>Gestiona la solicitud pendiente entre usuarios.</w:t>
            </w:r>
          </w:p>
        </w:tc>
      </w:tr>
      <w:tr w:rsidR="00F47563" w:rsidRPr="00AB054F" w14:paraId="49C20483" w14:textId="77777777" w:rsidTr="00807611">
        <w:tc>
          <w:tcPr>
            <w:tcW w:w="1809" w:type="dxa"/>
          </w:tcPr>
          <w:p w14:paraId="133FAB22" w14:textId="77777777" w:rsidR="00F47563" w:rsidRPr="00AB054F" w:rsidRDefault="00F47563" w:rsidP="00807611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0C94F685" w14:textId="77777777" w:rsidR="00F47563" w:rsidRPr="00AB054F" w:rsidRDefault="00F47563" w:rsidP="00807611">
            <w:pPr>
              <w:spacing w:after="0" w:line="240" w:lineRule="auto"/>
            </w:pPr>
            <w:r>
              <w:t>Usuario</w:t>
            </w:r>
          </w:p>
        </w:tc>
      </w:tr>
      <w:tr w:rsidR="00F47563" w:rsidRPr="00AB054F" w14:paraId="7EE68F56" w14:textId="77777777" w:rsidTr="00807611">
        <w:tc>
          <w:tcPr>
            <w:tcW w:w="1809" w:type="dxa"/>
          </w:tcPr>
          <w:p w14:paraId="3333F846" w14:textId="77777777" w:rsidR="00F47563" w:rsidRPr="00AB054F" w:rsidRDefault="00F47563" w:rsidP="00807611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6BC8515F" w14:textId="5E80A42B" w:rsidR="00F47563" w:rsidRPr="00AB054F" w:rsidRDefault="00960A34" w:rsidP="00807611">
            <w:pPr>
              <w:spacing w:after="0" w:line="240" w:lineRule="auto"/>
            </w:pPr>
            <w:r>
              <w:t>Tener una solicitud activa (CU06)</w:t>
            </w:r>
          </w:p>
        </w:tc>
      </w:tr>
      <w:tr w:rsidR="00F47563" w:rsidRPr="00AB054F" w14:paraId="607586A3" w14:textId="77777777" w:rsidTr="00807611">
        <w:tc>
          <w:tcPr>
            <w:tcW w:w="1809" w:type="dxa"/>
          </w:tcPr>
          <w:p w14:paraId="6E15D0BF" w14:textId="77777777" w:rsidR="00F47563" w:rsidRPr="00AB054F" w:rsidRDefault="00F47563" w:rsidP="00807611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55F62EFD" w14:textId="77777777" w:rsidR="00F47563" w:rsidRPr="00AB054F" w:rsidRDefault="00F47563" w:rsidP="00807611">
            <w:pPr>
              <w:spacing w:after="0" w:line="240" w:lineRule="auto"/>
            </w:pPr>
            <w:r>
              <w:t>Un usuario destinario debe existir.</w:t>
            </w:r>
          </w:p>
        </w:tc>
      </w:tr>
      <w:tr w:rsidR="00F47563" w:rsidRPr="00AB054F" w14:paraId="14BB9FAA" w14:textId="77777777" w:rsidTr="00807611">
        <w:tc>
          <w:tcPr>
            <w:tcW w:w="1809" w:type="dxa"/>
          </w:tcPr>
          <w:p w14:paraId="17BAF62E" w14:textId="77777777" w:rsidR="00F47563" w:rsidRPr="00AB054F" w:rsidRDefault="00F47563" w:rsidP="00807611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5AEDA494" w14:textId="77777777" w:rsidR="00F47563" w:rsidRDefault="00642359" w:rsidP="00642359">
            <w:pPr>
              <w:pStyle w:val="Prrafodelista"/>
              <w:numPr>
                <w:ilvl w:val="0"/>
                <w:numId w:val="32"/>
              </w:numPr>
              <w:spacing w:after="0" w:line="240" w:lineRule="auto"/>
            </w:pPr>
            <w:r>
              <w:t>Usuario consulta solicitudes.</w:t>
            </w:r>
          </w:p>
          <w:p w14:paraId="13116E47" w14:textId="77777777" w:rsidR="00642359" w:rsidRDefault="00642359" w:rsidP="00642359">
            <w:pPr>
              <w:pStyle w:val="Prrafodelista"/>
              <w:numPr>
                <w:ilvl w:val="0"/>
                <w:numId w:val="32"/>
              </w:numPr>
              <w:spacing w:after="0" w:line="240" w:lineRule="auto"/>
            </w:pPr>
            <w:r>
              <w:t>Usuario selecciona “Aceptar” o “Rechazar”.</w:t>
            </w:r>
          </w:p>
          <w:p w14:paraId="3049A7EB" w14:textId="3DEC228D" w:rsidR="00642359" w:rsidRPr="00AB054F" w:rsidRDefault="00642359" w:rsidP="00642359">
            <w:pPr>
              <w:pStyle w:val="Prrafodelista"/>
              <w:numPr>
                <w:ilvl w:val="0"/>
                <w:numId w:val="32"/>
              </w:numPr>
              <w:spacing w:after="0" w:line="240" w:lineRule="auto"/>
            </w:pPr>
            <w:r>
              <w:t xml:space="preserve">Función </w:t>
            </w:r>
            <w:proofErr w:type="spellStart"/>
            <w:proofErr w:type="gramStart"/>
            <w:r>
              <w:t>gestionarSolicitud</w:t>
            </w:r>
            <w:proofErr w:type="spellEnd"/>
            <w:r>
              <w:t>(</w:t>
            </w:r>
            <w:proofErr w:type="gramEnd"/>
            <w:r>
              <w:t>) genera un nuevo estado inmutable, eliminando la solicitud y, si es aceptada creando una conexión mutua.</w:t>
            </w:r>
          </w:p>
        </w:tc>
      </w:tr>
      <w:tr w:rsidR="00F47563" w:rsidRPr="00AB054F" w14:paraId="28D0BB67" w14:textId="77777777" w:rsidTr="00807611">
        <w:tc>
          <w:tcPr>
            <w:tcW w:w="1809" w:type="dxa"/>
          </w:tcPr>
          <w:p w14:paraId="7CE9068F" w14:textId="77777777" w:rsidR="00F47563" w:rsidRPr="00AB054F" w:rsidRDefault="00F47563" w:rsidP="00807611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12AD98EF" w14:textId="77777777" w:rsidR="00F47563" w:rsidRPr="00AB054F" w:rsidRDefault="00F47563" w:rsidP="00807611">
            <w:pPr>
              <w:spacing w:after="0" w:line="240" w:lineRule="auto"/>
            </w:pPr>
          </w:p>
        </w:tc>
      </w:tr>
      <w:tr w:rsidR="00F47563" w:rsidRPr="00AB054F" w14:paraId="5D404EAB" w14:textId="77777777" w:rsidTr="00807611">
        <w:tc>
          <w:tcPr>
            <w:tcW w:w="1809" w:type="dxa"/>
          </w:tcPr>
          <w:p w14:paraId="6AB22932" w14:textId="77777777" w:rsidR="00F47563" w:rsidRDefault="00F47563" w:rsidP="0080761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4FE347A4" w14:textId="2891208C" w:rsidR="00F47563" w:rsidRPr="00AB054F" w:rsidRDefault="00960A34" w:rsidP="00807611">
            <w:pPr>
              <w:spacing w:after="0" w:line="240" w:lineRule="auto"/>
            </w:pPr>
            <w:r>
              <w:t>Si es aceptada, los usuarios son contactos mutuos; si es rechazada, la solicitud se elimina.</w:t>
            </w:r>
          </w:p>
        </w:tc>
      </w:tr>
    </w:tbl>
    <w:p w14:paraId="0716EC23" w14:textId="77777777" w:rsidR="00F47563" w:rsidRPr="00CD7715" w:rsidRDefault="00F47563" w:rsidP="00F47563"/>
    <w:p w14:paraId="6612A60E" w14:textId="77777777" w:rsidR="00960A34" w:rsidRPr="00CD7715" w:rsidRDefault="00960A34" w:rsidP="00960A34"/>
    <w:p w14:paraId="7479511B" w14:textId="29F0BF97" w:rsidR="00960A34" w:rsidRDefault="00960A34" w:rsidP="009D2D6E">
      <w:pPr>
        <w:pStyle w:val="Ttulo3"/>
        <w:numPr>
          <w:ilvl w:val="2"/>
          <w:numId w:val="1"/>
        </w:numPr>
        <w:spacing w:after="200"/>
      </w:pPr>
      <w:bookmarkStart w:id="38" w:name="_Toc212155891"/>
      <w:r>
        <w:t>Caso de uso 0</w:t>
      </w:r>
      <w:r>
        <w:t>8</w:t>
      </w:r>
      <w:r>
        <w:t xml:space="preserve"> – </w:t>
      </w:r>
      <w:r>
        <w:t>Eliminar Contacto</w:t>
      </w:r>
      <w:bookmarkEnd w:id="3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3"/>
        <w:gridCol w:w="6701"/>
      </w:tblGrid>
      <w:tr w:rsidR="00C64E3F" w:rsidRPr="00AB054F" w14:paraId="3F0513D8" w14:textId="77777777" w:rsidTr="00807611">
        <w:tc>
          <w:tcPr>
            <w:tcW w:w="1809" w:type="dxa"/>
          </w:tcPr>
          <w:p w14:paraId="6D2979D5" w14:textId="77777777" w:rsidR="00960A34" w:rsidRPr="00AB054F" w:rsidRDefault="00960A34" w:rsidP="00807611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6B33D87D" w14:textId="053E7F11" w:rsidR="00960A34" w:rsidRPr="00AB054F" w:rsidRDefault="00960A34" w:rsidP="00807611">
            <w:pPr>
              <w:spacing w:after="0" w:line="240" w:lineRule="auto"/>
            </w:pPr>
            <w:r>
              <w:t>CU0</w:t>
            </w:r>
            <w:r>
              <w:t>8</w:t>
            </w:r>
          </w:p>
        </w:tc>
      </w:tr>
      <w:tr w:rsidR="00C64E3F" w:rsidRPr="00AB054F" w14:paraId="7FE27995" w14:textId="77777777" w:rsidTr="00807611">
        <w:tc>
          <w:tcPr>
            <w:tcW w:w="1809" w:type="dxa"/>
          </w:tcPr>
          <w:p w14:paraId="40D7169E" w14:textId="77777777" w:rsidR="00960A34" w:rsidRPr="00AB054F" w:rsidRDefault="00960A34" w:rsidP="00807611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168B7A60" w14:textId="16AFA519" w:rsidR="00960A34" w:rsidRPr="00AB054F" w:rsidRDefault="00C64E3F" w:rsidP="00807611">
            <w:pPr>
              <w:spacing w:after="0" w:line="240" w:lineRule="auto"/>
            </w:pPr>
            <w:r>
              <w:t>Eliminar contacto</w:t>
            </w:r>
          </w:p>
        </w:tc>
      </w:tr>
      <w:tr w:rsidR="00C64E3F" w:rsidRPr="00AB054F" w14:paraId="67DDA3FE" w14:textId="77777777" w:rsidTr="00807611">
        <w:tc>
          <w:tcPr>
            <w:tcW w:w="1809" w:type="dxa"/>
          </w:tcPr>
          <w:p w14:paraId="2E5F38A0" w14:textId="77777777" w:rsidR="00960A34" w:rsidRPr="00AB054F" w:rsidRDefault="00960A34" w:rsidP="00807611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160C1065" w14:textId="054BE0F8" w:rsidR="00960A34" w:rsidRPr="00A72644" w:rsidRDefault="00C64E3F" w:rsidP="00807611">
            <w:pPr>
              <w:pStyle w:val="doctext"/>
            </w:pPr>
            <w:r>
              <w:t>El usuario puede eliminar uno de sus contacto</w:t>
            </w:r>
            <w:r w:rsidR="00960A34">
              <w:t>s.</w:t>
            </w:r>
          </w:p>
        </w:tc>
      </w:tr>
      <w:tr w:rsidR="00C64E3F" w:rsidRPr="00AB054F" w14:paraId="211EFC90" w14:textId="77777777" w:rsidTr="00807611">
        <w:tc>
          <w:tcPr>
            <w:tcW w:w="1809" w:type="dxa"/>
          </w:tcPr>
          <w:p w14:paraId="3CE9350B" w14:textId="77777777" w:rsidR="00960A34" w:rsidRPr="00AB054F" w:rsidRDefault="00960A34" w:rsidP="00807611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59A4C4CE" w14:textId="77777777" w:rsidR="00960A34" w:rsidRPr="00AB054F" w:rsidRDefault="00960A34" w:rsidP="00807611">
            <w:pPr>
              <w:spacing w:after="0" w:line="240" w:lineRule="auto"/>
            </w:pPr>
            <w:r>
              <w:t>Usuario</w:t>
            </w:r>
          </w:p>
        </w:tc>
      </w:tr>
      <w:tr w:rsidR="00C64E3F" w:rsidRPr="00AB054F" w14:paraId="0E786DF8" w14:textId="77777777" w:rsidTr="00807611">
        <w:tc>
          <w:tcPr>
            <w:tcW w:w="1809" w:type="dxa"/>
          </w:tcPr>
          <w:p w14:paraId="3CCBDF1A" w14:textId="77777777" w:rsidR="00960A34" w:rsidRPr="00AB054F" w:rsidRDefault="00960A34" w:rsidP="00807611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743ACA86" w14:textId="4E5E4A88" w:rsidR="00960A34" w:rsidRPr="00AB054F" w:rsidRDefault="00C64E3F" w:rsidP="00807611">
            <w:pPr>
              <w:spacing w:after="0" w:line="240" w:lineRule="auto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Buscar contactos existentes (CU03)</w:t>
            </w:r>
          </w:p>
        </w:tc>
      </w:tr>
      <w:tr w:rsidR="00C64E3F" w:rsidRPr="00AB054F" w14:paraId="4734D5E3" w14:textId="77777777" w:rsidTr="00807611">
        <w:tc>
          <w:tcPr>
            <w:tcW w:w="1809" w:type="dxa"/>
          </w:tcPr>
          <w:p w14:paraId="3D1F7D2A" w14:textId="77777777" w:rsidR="00960A34" w:rsidRPr="00AB054F" w:rsidRDefault="00960A34" w:rsidP="00807611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7C118554" w14:textId="23C043D0" w:rsidR="00960A34" w:rsidRPr="00AB054F" w:rsidRDefault="00C64E3F" w:rsidP="00807611">
            <w:pPr>
              <w:spacing w:after="0" w:line="240" w:lineRule="auto"/>
            </w:pPr>
            <w:r>
              <w:t>El usuario a eliminar debe existir.</w:t>
            </w:r>
          </w:p>
        </w:tc>
      </w:tr>
      <w:tr w:rsidR="00C64E3F" w:rsidRPr="00AB054F" w14:paraId="12203DFD" w14:textId="77777777" w:rsidTr="00807611">
        <w:tc>
          <w:tcPr>
            <w:tcW w:w="1809" w:type="dxa"/>
          </w:tcPr>
          <w:p w14:paraId="50FE2E5F" w14:textId="77777777" w:rsidR="00960A34" w:rsidRPr="00AB054F" w:rsidRDefault="00960A34" w:rsidP="00807611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7608A6FF" w14:textId="77777777" w:rsidR="00960A34" w:rsidRDefault="00C64E3F" w:rsidP="00C64E3F">
            <w:pPr>
              <w:pStyle w:val="Prrafodelista"/>
              <w:numPr>
                <w:ilvl w:val="0"/>
                <w:numId w:val="33"/>
              </w:numPr>
              <w:spacing w:after="0" w:line="240" w:lineRule="auto"/>
            </w:pPr>
            <w:r>
              <w:t>El usuario selecciona contacto y “eliminar”.</w:t>
            </w:r>
          </w:p>
          <w:p w14:paraId="78849A4C" w14:textId="07A87A1F" w:rsidR="00C64E3F" w:rsidRPr="00AB054F" w:rsidRDefault="00C64E3F" w:rsidP="00C64E3F">
            <w:pPr>
              <w:pStyle w:val="Prrafodelista"/>
              <w:numPr>
                <w:ilvl w:val="0"/>
                <w:numId w:val="33"/>
              </w:numPr>
              <w:spacing w:after="0" w:line="240" w:lineRule="auto"/>
            </w:pPr>
            <w:r>
              <w:t xml:space="preserve">Función </w:t>
            </w:r>
            <w:proofErr w:type="spellStart"/>
            <w:proofErr w:type="gramStart"/>
            <w:r>
              <w:t>eliminarContacto</w:t>
            </w:r>
            <w:proofErr w:type="spellEnd"/>
            <w:r>
              <w:t>(</w:t>
            </w:r>
            <w:proofErr w:type="gramEnd"/>
            <w:r>
              <w:t>) genera un nuevo estado inmutable de la lista de contactos.</w:t>
            </w:r>
          </w:p>
        </w:tc>
      </w:tr>
      <w:tr w:rsidR="00C64E3F" w:rsidRPr="00AB054F" w14:paraId="43C43213" w14:textId="77777777" w:rsidTr="00807611">
        <w:tc>
          <w:tcPr>
            <w:tcW w:w="1809" w:type="dxa"/>
          </w:tcPr>
          <w:p w14:paraId="79F6C76F" w14:textId="77777777" w:rsidR="00960A34" w:rsidRPr="00AB054F" w:rsidRDefault="00960A34" w:rsidP="00807611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0B4DD3D4" w14:textId="6E135A66" w:rsidR="00960A34" w:rsidRPr="00AB054F" w:rsidRDefault="005D057D" w:rsidP="005D057D">
            <w:pPr>
              <w:pStyle w:val="Prrafodelista"/>
              <w:numPr>
                <w:ilvl w:val="0"/>
                <w:numId w:val="34"/>
              </w:numPr>
              <w:spacing w:after="0" w:line="240" w:lineRule="auto"/>
            </w:pPr>
            <w:r>
              <w:t>Si no existe el usuario a eliminar, mostrar mensaje de “usuario no encontrado”.</w:t>
            </w:r>
          </w:p>
        </w:tc>
      </w:tr>
      <w:tr w:rsidR="00C64E3F" w:rsidRPr="00AB054F" w14:paraId="7063FB58" w14:textId="77777777" w:rsidTr="00807611">
        <w:tc>
          <w:tcPr>
            <w:tcW w:w="1809" w:type="dxa"/>
          </w:tcPr>
          <w:p w14:paraId="58C1D65F" w14:textId="77777777" w:rsidR="00960A34" w:rsidRDefault="00960A34" w:rsidP="0080761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1F49E1B1" w14:textId="0D086B7E" w:rsidR="00960A34" w:rsidRPr="00AB054F" w:rsidRDefault="005D057D" w:rsidP="00807611">
            <w:pPr>
              <w:spacing w:after="0" w:line="240" w:lineRule="auto"/>
            </w:pPr>
            <w:r>
              <w:t>El usuario elimina un contacto de su lista.</w:t>
            </w:r>
          </w:p>
        </w:tc>
      </w:tr>
    </w:tbl>
    <w:p w14:paraId="089ADA4B" w14:textId="77777777" w:rsidR="00F47563" w:rsidRPr="00CD7715" w:rsidRDefault="00F47563" w:rsidP="007F3B27"/>
    <w:p w14:paraId="1106567B" w14:textId="77777777" w:rsidR="007F3B27" w:rsidRPr="007F3B27" w:rsidRDefault="007F3B27" w:rsidP="007F3B27"/>
    <w:p w14:paraId="4BEF4455" w14:textId="1B8BE486" w:rsidR="007F3B27" w:rsidRDefault="007F3B27" w:rsidP="00EE5FDD"/>
    <w:p w14:paraId="134D4B80" w14:textId="77777777" w:rsidR="00245AD3" w:rsidRDefault="00245AD3" w:rsidP="00EE5FDD"/>
    <w:p w14:paraId="5ECCF66D" w14:textId="77777777" w:rsidR="00245AD3" w:rsidRDefault="00245AD3" w:rsidP="00EE5FDD"/>
    <w:p w14:paraId="5F715EA0" w14:textId="77777777" w:rsidR="00245AD3" w:rsidRDefault="00245AD3" w:rsidP="00EE5FDD"/>
    <w:p w14:paraId="68C0695B" w14:textId="77777777" w:rsidR="00245AD3" w:rsidRPr="00EE5FDD" w:rsidRDefault="00245AD3" w:rsidP="00EE5FDD"/>
    <w:p w14:paraId="4AB1A5D3" w14:textId="214786E1" w:rsidR="00EE5FDD" w:rsidRPr="00F83A54" w:rsidRDefault="00EE5FDD" w:rsidP="009D2D6E">
      <w:pPr>
        <w:pStyle w:val="Ttulo2"/>
        <w:numPr>
          <w:ilvl w:val="1"/>
          <w:numId w:val="1"/>
        </w:numPr>
        <w:rPr>
          <w:rStyle w:val="nfasisintenso"/>
          <w:rFonts w:ascii="Cambria" w:hAnsi="Cambria"/>
          <w:color w:val="365F91"/>
          <w:szCs w:val="24"/>
        </w:rPr>
      </w:pPr>
      <w:bookmarkStart w:id="39" w:name="_Toc207261942"/>
      <w:bookmarkStart w:id="40" w:name="_Toc212140888"/>
      <w:bookmarkStart w:id="41" w:name="_Toc212155892"/>
      <w:r w:rsidRPr="00F83A54">
        <w:rPr>
          <w:rStyle w:val="nfasisintenso"/>
          <w:rFonts w:ascii="Cambria" w:hAnsi="Cambria"/>
          <w:color w:val="365F91"/>
          <w:szCs w:val="24"/>
        </w:rPr>
        <w:lastRenderedPageBreak/>
        <w:t xml:space="preserve">Característica </w:t>
      </w:r>
      <w:r w:rsidR="00F57026">
        <w:rPr>
          <w:rStyle w:val="nfasisintenso"/>
          <w:rFonts w:ascii="Cambria" w:hAnsi="Cambria"/>
          <w:color w:val="365F91"/>
          <w:szCs w:val="24"/>
        </w:rPr>
        <w:t>3</w:t>
      </w:r>
      <w:r w:rsidR="00F83A54">
        <w:rPr>
          <w:rStyle w:val="nfasisintenso"/>
          <w:rFonts w:ascii="Cambria" w:hAnsi="Cambria"/>
          <w:color w:val="365F91"/>
          <w:szCs w:val="24"/>
        </w:rPr>
        <w:t xml:space="preserve"> </w:t>
      </w:r>
      <w:r w:rsidR="001F1C5A">
        <w:rPr>
          <w:rStyle w:val="nfasisintenso"/>
          <w:rFonts w:ascii="Cambria" w:hAnsi="Cambria"/>
          <w:color w:val="365F91"/>
          <w:szCs w:val="24"/>
        </w:rPr>
        <w:t>–</w:t>
      </w:r>
      <w:bookmarkEnd w:id="39"/>
      <w:r w:rsidR="00284EFC">
        <w:rPr>
          <w:rStyle w:val="nfasisintenso"/>
          <w:rFonts w:ascii="Cambria" w:hAnsi="Cambria"/>
          <w:color w:val="365F91"/>
          <w:szCs w:val="24"/>
        </w:rPr>
        <w:t xml:space="preserve"> </w:t>
      </w:r>
      <w:bookmarkEnd w:id="40"/>
      <w:r w:rsidR="00E53E74">
        <w:rPr>
          <w:rStyle w:val="nfasisintenso"/>
          <w:rFonts w:ascii="Cambria" w:hAnsi="Cambria"/>
          <w:color w:val="365F91"/>
          <w:szCs w:val="24"/>
        </w:rPr>
        <w:t>Mensajería Privada (chat 1 a 1)</w:t>
      </w:r>
      <w:bookmarkEnd w:id="41"/>
    </w:p>
    <w:p w14:paraId="4D0918A0" w14:textId="7133953E" w:rsidR="00760B37" w:rsidRPr="00760B37" w:rsidRDefault="00760B37" w:rsidP="001F1C5A">
      <w:pPr>
        <w:jc w:val="center"/>
      </w:pPr>
    </w:p>
    <w:p w14:paraId="5448CF31" w14:textId="241E38B8" w:rsidR="00E84FF1" w:rsidRDefault="000F0728" w:rsidP="000F0728">
      <w:pPr>
        <w:jc w:val="center"/>
      </w:pPr>
      <w:r w:rsidRPr="000F0728">
        <w:rPr>
          <w:noProof/>
        </w:rPr>
        <w:drawing>
          <wp:inline distT="0" distB="0" distL="0" distR="0" wp14:anchorId="7B9AECF1" wp14:editId="4DA84478">
            <wp:extent cx="5400040" cy="3243580"/>
            <wp:effectExtent l="0" t="0" r="0" b="0"/>
            <wp:docPr id="51641808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8085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0728">
        <w:rPr>
          <w:noProof/>
        </w:rPr>
        <w:t xml:space="preserve"> </w:t>
      </w:r>
    </w:p>
    <w:p w14:paraId="0698BDE1" w14:textId="77777777" w:rsidR="00CF2B0B" w:rsidRPr="00760B37" w:rsidRDefault="00CF2B0B" w:rsidP="00CF2B0B">
      <w:pPr>
        <w:jc w:val="center"/>
      </w:pPr>
    </w:p>
    <w:p w14:paraId="2CB9266C" w14:textId="5ECA0F75" w:rsidR="00CF2B0B" w:rsidRDefault="00AA4BE8" w:rsidP="009D2D6E">
      <w:pPr>
        <w:pStyle w:val="Ttulo3"/>
        <w:numPr>
          <w:ilvl w:val="2"/>
          <w:numId w:val="1"/>
        </w:numPr>
      </w:pPr>
      <w:bookmarkStart w:id="42" w:name="_Toc207261943"/>
      <w:bookmarkStart w:id="43" w:name="_Toc212155893"/>
      <w:r w:rsidRPr="00AA4BE8">
        <w:t xml:space="preserve">Caso de uso </w:t>
      </w:r>
      <w:r w:rsidR="005D057D">
        <w:t>09</w:t>
      </w:r>
      <w:r w:rsidR="00CF2B0B">
        <w:t xml:space="preserve"> – Iniciar Chat 1 a 1</w:t>
      </w:r>
      <w:bookmarkEnd w:id="43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4"/>
        <w:gridCol w:w="6700"/>
      </w:tblGrid>
      <w:tr w:rsidR="00CF2B0B" w:rsidRPr="00AB054F" w14:paraId="6F511D21" w14:textId="77777777">
        <w:tc>
          <w:tcPr>
            <w:tcW w:w="1809" w:type="dxa"/>
          </w:tcPr>
          <w:p w14:paraId="114A609C" w14:textId="77777777" w:rsidR="00CF2B0B" w:rsidRPr="00AB054F" w:rsidRDefault="00CF2B0B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6D68FA24" w14:textId="0AAF1084" w:rsidR="00CF2B0B" w:rsidRPr="00AB054F" w:rsidRDefault="00CF2B0B">
            <w:pPr>
              <w:spacing w:after="0" w:line="240" w:lineRule="auto"/>
            </w:pPr>
            <w:r>
              <w:t>CU</w:t>
            </w:r>
            <w:r w:rsidR="005D057D">
              <w:t>09</w:t>
            </w:r>
          </w:p>
        </w:tc>
      </w:tr>
      <w:tr w:rsidR="00CF2B0B" w:rsidRPr="00AB054F" w14:paraId="43D1ECE5" w14:textId="77777777">
        <w:tc>
          <w:tcPr>
            <w:tcW w:w="1809" w:type="dxa"/>
          </w:tcPr>
          <w:p w14:paraId="15D7641E" w14:textId="77777777" w:rsidR="00CF2B0B" w:rsidRPr="00AB054F" w:rsidRDefault="00CF2B0B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03288062" w14:textId="655C6A99" w:rsidR="00CF2B0B" w:rsidRPr="00AB054F" w:rsidRDefault="00DD63B7">
            <w:pPr>
              <w:spacing w:after="0" w:line="240" w:lineRule="auto"/>
            </w:pPr>
            <w:r>
              <w:t xml:space="preserve">Iniciar chat </w:t>
            </w:r>
          </w:p>
        </w:tc>
      </w:tr>
      <w:tr w:rsidR="00CF2B0B" w:rsidRPr="00AB054F" w14:paraId="6FA9CDD9" w14:textId="77777777">
        <w:tc>
          <w:tcPr>
            <w:tcW w:w="1809" w:type="dxa"/>
          </w:tcPr>
          <w:p w14:paraId="6779D6FF" w14:textId="77777777" w:rsidR="00CF2B0B" w:rsidRPr="00AB054F" w:rsidRDefault="00CF2B0B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4839E242" w14:textId="5DC214CC" w:rsidR="00CF2B0B" w:rsidRPr="00A72644" w:rsidRDefault="00CF2B0B">
            <w:pPr>
              <w:pStyle w:val="doctext"/>
              <w:jc w:val="both"/>
            </w:pPr>
            <w:r>
              <w:t>El usuario selecciona un contacto para abrir o continuar una conversación privada.</w:t>
            </w:r>
          </w:p>
        </w:tc>
      </w:tr>
      <w:tr w:rsidR="00CF2B0B" w:rsidRPr="00AB054F" w14:paraId="2BB9EF96" w14:textId="77777777">
        <w:tc>
          <w:tcPr>
            <w:tcW w:w="1809" w:type="dxa"/>
          </w:tcPr>
          <w:p w14:paraId="604AEFCC" w14:textId="77777777" w:rsidR="00CF2B0B" w:rsidRPr="00AB054F" w:rsidRDefault="00CF2B0B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35DE4997" w14:textId="77777777" w:rsidR="00CF2B0B" w:rsidRPr="00AB054F" w:rsidRDefault="00CF2B0B">
            <w:pPr>
              <w:spacing w:after="0" w:line="240" w:lineRule="auto"/>
            </w:pPr>
            <w:r>
              <w:t xml:space="preserve">Usuario </w:t>
            </w:r>
          </w:p>
        </w:tc>
      </w:tr>
      <w:tr w:rsidR="00CF2B0B" w:rsidRPr="00AB054F" w14:paraId="5330EE7B" w14:textId="77777777">
        <w:tc>
          <w:tcPr>
            <w:tcW w:w="1809" w:type="dxa"/>
          </w:tcPr>
          <w:p w14:paraId="17291D25" w14:textId="77777777" w:rsidR="00CF2B0B" w:rsidRPr="00AB054F" w:rsidRDefault="00CF2B0B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1F4FCB24" w14:textId="77777777" w:rsidR="00CF2B0B" w:rsidRPr="00AB054F" w:rsidRDefault="00CF2B0B">
            <w:pPr>
              <w:spacing w:after="0" w:line="240" w:lineRule="auto"/>
            </w:pPr>
            <w:r>
              <w:t>Ninguna</w:t>
            </w:r>
          </w:p>
        </w:tc>
      </w:tr>
      <w:tr w:rsidR="00CF2B0B" w:rsidRPr="00AB054F" w14:paraId="61CA3F6B" w14:textId="77777777">
        <w:tc>
          <w:tcPr>
            <w:tcW w:w="1809" w:type="dxa"/>
          </w:tcPr>
          <w:p w14:paraId="1739CCB0" w14:textId="77777777" w:rsidR="00CF2B0B" w:rsidRPr="00AB054F" w:rsidRDefault="00CF2B0B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1F6E33E9" w14:textId="0076ECF1" w:rsidR="00CF2B0B" w:rsidRPr="00AB054F" w:rsidRDefault="00CF2B0B">
            <w:pPr>
              <w:spacing w:after="0" w:line="240" w:lineRule="auto"/>
            </w:pPr>
            <w:r>
              <w:t>Tener una sesión abierta o estar conectado (CU02</w:t>
            </w:r>
            <w:proofErr w:type="gramStart"/>
            <w:r>
              <w:t>)</w:t>
            </w:r>
            <w:r w:rsidR="001F1F37">
              <w:t xml:space="preserve">  y</w:t>
            </w:r>
            <w:proofErr w:type="gramEnd"/>
            <w:r w:rsidR="001F1F37">
              <w:t xml:space="preserve"> la conversación con el contacto debe estar abierta.</w:t>
            </w:r>
          </w:p>
        </w:tc>
      </w:tr>
      <w:tr w:rsidR="00CF2B0B" w:rsidRPr="00AB054F" w14:paraId="35484E90" w14:textId="77777777">
        <w:tc>
          <w:tcPr>
            <w:tcW w:w="1809" w:type="dxa"/>
          </w:tcPr>
          <w:p w14:paraId="26EFDA8B" w14:textId="77777777" w:rsidR="00CF2B0B" w:rsidRPr="00AB054F" w:rsidRDefault="00CF2B0B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77D20B58" w14:textId="245A7AD8" w:rsidR="001F1F37" w:rsidRDefault="001F1F37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>
              <w:t>Se escoge el usuario.</w:t>
            </w:r>
          </w:p>
          <w:p w14:paraId="0D11AB77" w14:textId="580D366F" w:rsidR="001F1F37" w:rsidRDefault="00472604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>
              <w:t>El usuario escribe el mensaje y presiona enviar.</w:t>
            </w:r>
          </w:p>
          <w:p w14:paraId="05F80632" w14:textId="155C161F" w:rsidR="00472604" w:rsidRDefault="00472604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>
              <w:t>Se procesa el mensaje, se valida y genera el estado inmutable.</w:t>
            </w:r>
          </w:p>
          <w:p w14:paraId="314A88BA" w14:textId="66CB2DB6" w:rsidR="00472604" w:rsidRDefault="00DE396F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>
              <w:t xml:space="preserve">Persiste el nuevo estado inmutable y envía el mensaje a través del </w:t>
            </w:r>
            <w:proofErr w:type="spellStart"/>
            <w:r>
              <w:t>WebSocket</w:t>
            </w:r>
            <w:proofErr w:type="spellEnd"/>
            <w:r>
              <w:t xml:space="preserve"> al destinatario.</w:t>
            </w:r>
          </w:p>
          <w:p w14:paraId="370AD2DE" w14:textId="52151AF6" w:rsidR="00CF2B0B" w:rsidRPr="00AB054F" w:rsidRDefault="006C619F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>
              <w:t>La interfaz de usuario se actualiza para mostrar el nuevo mensaje.</w:t>
            </w:r>
          </w:p>
        </w:tc>
      </w:tr>
      <w:tr w:rsidR="00CF2B0B" w:rsidRPr="00AB054F" w14:paraId="781B87E2" w14:textId="77777777">
        <w:tc>
          <w:tcPr>
            <w:tcW w:w="1809" w:type="dxa"/>
          </w:tcPr>
          <w:p w14:paraId="31FAC1D4" w14:textId="77777777" w:rsidR="00CF2B0B" w:rsidRPr="00AB054F" w:rsidRDefault="00CF2B0B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7BEAC1D8" w14:textId="37499CFE" w:rsidR="00CF2B0B" w:rsidRPr="00AB054F" w:rsidRDefault="00850797" w:rsidP="007F3B27">
            <w:pPr>
              <w:pStyle w:val="Prrafodelista"/>
              <w:numPr>
                <w:ilvl w:val="0"/>
                <w:numId w:val="25"/>
              </w:numPr>
              <w:spacing w:after="0" w:line="240" w:lineRule="auto"/>
            </w:pPr>
            <w:r>
              <w:t xml:space="preserve">La función debe validar, detecta el mensaje </w:t>
            </w:r>
            <w:proofErr w:type="spellStart"/>
            <w:r>
              <w:t>esta</w:t>
            </w:r>
            <w:proofErr w:type="spellEnd"/>
            <w:r>
              <w:t xml:space="preserve"> vacío o contiene contenido no permitido, el flujo se termina y se notifica al usuario.</w:t>
            </w:r>
          </w:p>
        </w:tc>
      </w:tr>
      <w:tr w:rsidR="00CF2B0B" w:rsidRPr="00AB054F" w14:paraId="1C3FCAAA" w14:textId="77777777">
        <w:tc>
          <w:tcPr>
            <w:tcW w:w="1809" w:type="dxa"/>
          </w:tcPr>
          <w:p w14:paraId="5338D23A" w14:textId="77777777" w:rsidR="00CF2B0B" w:rsidRDefault="00CF2B0B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45E5CEEA" w14:textId="217C75DE" w:rsidR="00CF2B0B" w:rsidRPr="00AB054F" w:rsidRDefault="00EC15A4">
            <w:pPr>
              <w:spacing w:after="0" w:line="240" w:lineRule="auto"/>
            </w:pPr>
            <w:r>
              <w:t>El mensaje se encuentra persistido en el historial de la conversación</w:t>
            </w:r>
            <w:r w:rsidR="00CF2B0B">
              <w:t>.</w:t>
            </w:r>
            <w:r>
              <w:t xml:space="preserve"> </w:t>
            </w:r>
          </w:p>
        </w:tc>
      </w:tr>
    </w:tbl>
    <w:p w14:paraId="234D3503" w14:textId="77777777" w:rsidR="00EC15A4" w:rsidRDefault="00EC15A4" w:rsidP="00794AA4"/>
    <w:p w14:paraId="75301456" w14:textId="77777777" w:rsidR="00943D5B" w:rsidRDefault="00943D5B" w:rsidP="001F1C5A">
      <w:pPr>
        <w:jc w:val="center"/>
      </w:pPr>
    </w:p>
    <w:p w14:paraId="3722E487" w14:textId="77777777" w:rsidR="00943D5B" w:rsidRDefault="00943D5B" w:rsidP="001F1C5A">
      <w:pPr>
        <w:jc w:val="center"/>
      </w:pPr>
      <w:bookmarkStart w:id="44" w:name="_Toc212140889"/>
    </w:p>
    <w:p w14:paraId="1C3372A3" w14:textId="099D021C" w:rsidR="00AA4BE8" w:rsidRDefault="00AA4BE8" w:rsidP="009D2D6E">
      <w:pPr>
        <w:pStyle w:val="Ttulo3"/>
        <w:numPr>
          <w:ilvl w:val="2"/>
          <w:numId w:val="1"/>
        </w:numPr>
      </w:pPr>
      <w:bookmarkStart w:id="45" w:name="_Toc212155894"/>
      <w:r w:rsidRPr="00AA4BE8">
        <w:lastRenderedPageBreak/>
        <w:t xml:space="preserve">Caso de uso </w:t>
      </w:r>
      <w:r w:rsidR="005D057D">
        <w:t xml:space="preserve">10 </w:t>
      </w:r>
      <w:r w:rsidR="00692FD5">
        <w:t>–</w:t>
      </w:r>
      <w:r w:rsidR="000D1DFF">
        <w:t xml:space="preserve"> </w:t>
      </w:r>
      <w:bookmarkEnd w:id="42"/>
      <w:r w:rsidR="00692FD5">
        <w:t>Enviar mensaje</w:t>
      </w:r>
      <w:bookmarkEnd w:id="44"/>
      <w:bookmarkEnd w:id="45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4"/>
        <w:gridCol w:w="6700"/>
      </w:tblGrid>
      <w:tr w:rsidR="00B43981" w:rsidRPr="00AB054F" w14:paraId="678A0534" w14:textId="77777777">
        <w:tc>
          <w:tcPr>
            <w:tcW w:w="1809" w:type="dxa"/>
          </w:tcPr>
          <w:p w14:paraId="6B64DE32" w14:textId="77777777" w:rsidR="00B43981" w:rsidRPr="00AB054F" w:rsidRDefault="00B43981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911" w:type="dxa"/>
          </w:tcPr>
          <w:p w14:paraId="17AD1EF9" w14:textId="77030B6D" w:rsidR="00B43981" w:rsidRPr="00AB054F" w:rsidRDefault="00B43981">
            <w:pPr>
              <w:spacing w:after="0" w:line="240" w:lineRule="auto"/>
            </w:pPr>
            <w:r>
              <w:t>CU</w:t>
            </w:r>
            <w:r w:rsidR="005D057D">
              <w:t>10</w:t>
            </w:r>
          </w:p>
        </w:tc>
      </w:tr>
      <w:tr w:rsidR="00B43981" w:rsidRPr="00AB054F" w14:paraId="4F208F13" w14:textId="77777777">
        <w:tc>
          <w:tcPr>
            <w:tcW w:w="1809" w:type="dxa"/>
          </w:tcPr>
          <w:p w14:paraId="34F6986C" w14:textId="77777777" w:rsidR="00B43981" w:rsidRPr="00AB054F" w:rsidRDefault="00B43981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911" w:type="dxa"/>
          </w:tcPr>
          <w:p w14:paraId="73423CBA" w14:textId="77777777" w:rsidR="00B43981" w:rsidRPr="00AB054F" w:rsidRDefault="00B43981">
            <w:pPr>
              <w:spacing w:after="0" w:line="240" w:lineRule="auto"/>
            </w:pPr>
            <w:r>
              <w:t>Enviar un mensaje</w:t>
            </w:r>
          </w:p>
        </w:tc>
      </w:tr>
      <w:tr w:rsidR="00B43981" w:rsidRPr="00AB054F" w14:paraId="550948CF" w14:textId="77777777">
        <w:tc>
          <w:tcPr>
            <w:tcW w:w="1809" w:type="dxa"/>
          </w:tcPr>
          <w:p w14:paraId="2F1DAE22" w14:textId="77777777" w:rsidR="00B43981" w:rsidRPr="00AB054F" w:rsidRDefault="00B43981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911" w:type="dxa"/>
          </w:tcPr>
          <w:p w14:paraId="20AE2D37" w14:textId="77777777" w:rsidR="00B43981" w:rsidRPr="00A72644" w:rsidRDefault="00B43981">
            <w:pPr>
              <w:pStyle w:val="doctext"/>
              <w:jc w:val="both"/>
            </w:pPr>
            <w:r>
              <w:t>Permite al usuario enviar mensajes instantáneos a otros usuarios conectados en la aplicación.</w:t>
            </w:r>
          </w:p>
        </w:tc>
      </w:tr>
      <w:tr w:rsidR="00B43981" w:rsidRPr="00AB054F" w14:paraId="5367336C" w14:textId="77777777">
        <w:tc>
          <w:tcPr>
            <w:tcW w:w="1809" w:type="dxa"/>
          </w:tcPr>
          <w:p w14:paraId="603AFF05" w14:textId="77777777" w:rsidR="00B43981" w:rsidRPr="00AB054F" w:rsidRDefault="00B43981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911" w:type="dxa"/>
          </w:tcPr>
          <w:p w14:paraId="52564A24" w14:textId="385EC5E2" w:rsidR="00B43981" w:rsidRPr="00AB054F" w:rsidRDefault="00B43981">
            <w:pPr>
              <w:spacing w:after="0" w:line="240" w:lineRule="auto"/>
            </w:pPr>
            <w:r>
              <w:t xml:space="preserve">Usuario </w:t>
            </w:r>
          </w:p>
        </w:tc>
      </w:tr>
      <w:tr w:rsidR="00B43981" w:rsidRPr="00AB054F" w14:paraId="5D3ADA46" w14:textId="77777777">
        <w:tc>
          <w:tcPr>
            <w:tcW w:w="1809" w:type="dxa"/>
          </w:tcPr>
          <w:p w14:paraId="392CA91A" w14:textId="77777777" w:rsidR="00B43981" w:rsidRPr="00AB054F" w:rsidRDefault="00B43981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911" w:type="dxa"/>
          </w:tcPr>
          <w:p w14:paraId="01600F62" w14:textId="77777777" w:rsidR="00B43981" w:rsidRPr="00AB054F" w:rsidRDefault="00B43981">
            <w:pPr>
              <w:spacing w:after="0" w:line="240" w:lineRule="auto"/>
            </w:pPr>
            <w:r>
              <w:t>Ninguna</w:t>
            </w:r>
          </w:p>
        </w:tc>
      </w:tr>
      <w:tr w:rsidR="00B43981" w:rsidRPr="00AB054F" w14:paraId="3C78618F" w14:textId="77777777">
        <w:tc>
          <w:tcPr>
            <w:tcW w:w="1809" w:type="dxa"/>
          </w:tcPr>
          <w:p w14:paraId="35D487B3" w14:textId="77777777" w:rsidR="00B43981" w:rsidRPr="00AB054F" w:rsidRDefault="00B43981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911" w:type="dxa"/>
          </w:tcPr>
          <w:p w14:paraId="35669BEB" w14:textId="208829E0" w:rsidR="00B43981" w:rsidRPr="00AB054F" w:rsidRDefault="009E01BF">
            <w:pPr>
              <w:spacing w:after="0" w:line="240" w:lineRule="auto"/>
            </w:pPr>
            <w:r>
              <w:t>Tener una sesión abierta o estar conectado (CU02).</w:t>
            </w:r>
          </w:p>
        </w:tc>
      </w:tr>
      <w:tr w:rsidR="00B43981" w:rsidRPr="00AB054F" w14:paraId="10902081" w14:textId="77777777">
        <w:tc>
          <w:tcPr>
            <w:tcW w:w="1809" w:type="dxa"/>
          </w:tcPr>
          <w:p w14:paraId="714386F5" w14:textId="77777777" w:rsidR="00B43981" w:rsidRPr="00AB054F" w:rsidRDefault="00B43981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911" w:type="dxa"/>
          </w:tcPr>
          <w:p w14:paraId="469D674E" w14:textId="77777777" w:rsidR="00B43981" w:rsidRDefault="00B43981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 w:rsidRPr="00EB1921">
              <w:t xml:space="preserve">El </w:t>
            </w:r>
            <w:r>
              <w:t>usuario escribe un mensaje en la caja de texto.</w:t>
            </w:r>
          </w:p>
          <w:p w14:paraId="1F90F062" w14:textId="77777777" w:rsidR="00B43981" w:rsidRDefault="00B43981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>
              <w:t>El usuario presiona el botón enviar</w:t>
            </w:r>
          </w:p>
          <w:p w14:paraId="1662994D" w14:textId="77777777" w:rsidR="00B43981" w:rsidRDefault="00B43981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>
              <w:t xml:space="preserve">El sistema procesa el mensaje (limpia el texto, normaliza y agrega </w:t>
            </w:r>
            <w:proofErr w:type="spellStart"/>
            <w:r>
              <w:t>timestamp</w:t>
            </w:r>
            <w:proofErr w:type="spellEnd"/>
            <w:r>
              <w:t>)</w:t>
            </w:r>
          </w:p>
          <w:p w14:paraId="5F9FCD34" w14:textId="77777777" w:rsidR="00B43981" w:rsidRPr="00AB054F" w:rsidRDefault="00B43981" w:rsidP="007F3B27">
            <w:pPr>
              <w:pStyle w:val="Prrafodelista"/>
              <w:numPr>
                <w:ilvl w:val="0"/>
                <w:numId w:val="15"/>
              </w:numPr>
              <w:spacing w:after="0" w:line="240" w:lineRule="auto"/>
            </w:pPr>
            <w:r>
              <w:t>El mensaje se envía al servidor y se distribuye a los demás usuarios conectados.</w:t>
            </w:r>
          </w:p>
        </w:tc>
      </w:tr>
      <w:tr w:rsidR="00B43981" w:rsidRPr="00AB054F" w14:paraId="7F607FC0" w14:textId="77777777">
        <w:tc>
          <w:tcPr>
            <w:tcW w:w="1809" w:type="dxa"/>
          </w:tcPr>
          <w:p w14:paraId="043BBBD3" w14:textId="77777777" w:rsidR="00B43981" w:rsidRPr="00AB054F" w:rsidRDefault="00B43981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911" w:type="dxa"/>
          </w:tcPr>
          <w:p w14:paraId="02A141A8" w14:textId="22487113" w:rsidR="00B43981" w:rsidRPr="00AB054F" w:rsidRDefault="00B43981">
            <w:pPr>
              <w:spacing w:after="0" w:line="240" w:lineRule="auto"/>
            </w:pPr>
            <w:r>
              <w:t>A. Si no hay conexión con el servidor, el sistema muestra un mensaje de error.</w:t>
            </w:r>
          </w:p>
        </w:tc>
      </w:tr>
      <w:tr w:rsidR="00B43981" w:rsidRPr="00AB054F" w14:paraId="25A9FD64" w14:textId="77777777">
        <w:tc>
          <w:tcPr>
            <w:tcW w:w="1809" w:type="dxa"/>
          </w:tcPr>
          <w:p w14:paraId="3411F206" w14:textId="77777777" w:rsidR="00B43981" w:rsidRDefault="00B4398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911" w:type="dxa"/>
          </w:tcPr>
          <w:p w14:paraId="2F7E91BE" w14:textId="77777777" w:rsidR="00B43981" w:rsidRPr="00AB054F" w:rsidRDefault="00B43981">
            <w:pPr>
              <w:spacing w:after="0" w:line="240" w:lineRule="auto"/>
            </w:pPr>
            <w:r>
              <w:t>El mensaje se muestra en la ventana del chat y se actualiza el historial.</w:t>
            </w:r>
          </w:p>
        </w:tc>
      </w:tr>
    </w:tbl>
    <w:p w14:paraId="72C6338B" w14:textId="77777777" w:rsidR="00015675" w:rsidRPr="00BA7E69" w:rsidRDefault="00015675" w:rsidP="00BA7E69"/>
    <w:p w14:paraId="56DBCA1F" w14:textId="5CB69772" w:rsidR="00F57E94" w:rsidRPr="00F57E94" w:rsidRDefault="00AA4BE8" w:rsidP="009D2D6E">
      <w:pPr>
        <w:pStyle w:val="Ttulo3"/>
        <w:numPr>
          <w:ilvl w:val="2"/>
          <w:numId w:val="1"/>
        </w:numPr>
      </w:pPr>
      <w:bookmarkStart w:id="46" w:name="_Toc207261944"/>
      <w:bookmarkStart w:id="47" w:name="_Toc212140890"/>
      <w:bookmarkStart w:id="48" w:name="_Toc212155895"/>
      <w:r w:rsidRPr="00AA4BE8">
        <w:t xml:space="preserve">Caso de uso </w:t>
      </w:r>
      <w:r w:rsidR="005D057D">
        <w:t>11</w:t>
      </w:r>
      <w:r w:rsidR="00BA7E69">
        <w:t xml:space="preserve"> –</w:t>
      </w:r>
      <w:bookmarkEnd w:id="46"/>
      <w:r w:rsidR="00876C34">
        <w:t xml:space="preserve"> Recibir mensaje</w:t>
      </w:r>
      <w:bookmarkEnd w:id="47"/>
      <w:bookmarkEnd w:id="4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CD7715" w:rsidRPr="00AB054F" w14:paraId="4C9A6FAB" w14:textId="77777777" w:rsidTr="00F57E94">
        <w:tc>
          <w:tcPr>
            <w:tcW w:w="1795" w:type="dxa"/>
          </w:tcPr>
          <w:p w14:paraId="60804EA7" w14:textId="77777777" w:rsidR="00CD7715" w:rsidRPr="00AB054F" w:rsidRDefault="00CD7715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355658D3" w14:textId="5BDC72E8" w:rsidR="00CD7715" w:rsidRPr="00AB054F" w:rsidRDefault="00CD7715">
            <w:pPr>
              <w:spacing w:after="0" w:line="240" w:lineRule="auto"/>
            </w:pPr>
            <w:r>
              <w:t>CU</w:t>
            </w:r>
            <w:r w:rsidR="005D057D">
              <w:t>11</w:t>
            </w:r>
          </w:p>
        </w:tc>
      </w:tr>
      <w:tr w:rsidR="00CD7715" w:rsidRPr="00AB054F" w14:paraId="78A66BD4" w14:textId="77777777" w:rsidTr="00F57E94">
        <w:tc>
          <w:tcPr>
            <w:tcW w:w="1795" w:type="dxa"/>
          </w:tcPr>
          <w:p w14:paraId="5BBAC4DE" w14:textId="77777777" w:rsidR="00CD7715" w:rsidRPr="00AB054F" w:rsidRDefault="00CD7715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271F5902" w14:textId="489A7731" w:rsidR="00CD7715" w:rsidRPr="00AB054F" w:rsidRDefault="00876C34">
            <w:pPr>
              <w:spacing w:after="0" w:line="240" w:lineRule="auto"/>
            </w:pPr>
            <w:r>
              <w:t>Recibir mensaje</w:t>
            </w:r>
          </w:p>
        </w:tc>
      </w:tr>
      <w:tr w:rsidR="00CD7715" w:rsidRPr="00AB054F" w14:paraId="31E022DA" w14:textId="77777777" w:rsidTr="00F57E94">
        <w:tc>
          <w:tcPr>
            <w:tcW w:w="1795" w:type="dxa"/>
          </w:tcPr>
          <w:p w14:paraId="23839682" w14:textId="77777777" w:rsidR="00CD7715" w:rsidRPr="00AB054F" w:rsidRDefault="00CD7715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0A31C1B0" w14:textId="7EE319F5" w:rsidR="00CD7715" w:rsidRPr="00A72644" w:rsidRDefault="00876C34" w:rsidP="00921FB9">
            <w:pPr>
              <w:pStyle w:val="doctext"/>
            </w:pPr>
            <w:r>
              <w:t>Permite al usuario visualizar mensajes enviados por otros usuarios en tiempo real</w:t>
            </w:r>
          </w:p>
        </w:tc>
      </w:tr>
      <w:tr w:rsidR="00CD7715" w:rsidRPr="00AB054F" w14:paraId="7FCA48F7" w14:textId="77777777" w:rsidTr="00F57E94">
        <w:tc>
          <w:tcPr>
            <w:tcW w:w="1795" w:type="dxa"/>
          </w:tcPr>
          <w:p w14:paraId="7EA5DB96" w14:textId="77777777" w:rsidR="00CD7715" w:rsidRPr="00AB054F" w:rsidRDefault="00CD7715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3BE5F3E4" w14:textId="147A430E" w:rsidR="00CD7715" w:rsidRPr="00AB054F" w:rsidRDefault="00921FB9">
            <w:pPr>
              <w:spacing w:after="0" w:line="240" w:lineRule="auto"/>
            </w:pPr>
            <w:r w:rsidRPr="00921FB9">
              <w:t>Sistema</w:t>
            </w:r>
          </w:p>
        </w:tc>
      </w:tr>
      <w:tr w:rsidR="00CD7715" w:rsidRPr="00AB054F" w14:paraId="4B79C662" w14:textId="77777777" w:rsidTr="00F57E94">
        <w:tc>
          <w:tcPr>
            <w:tcW w:w="1795" w:type="dxa"/>
          </w:tcPr>
          <w:p w14:paraId="0E5E3574" w14:textId="77777777" w:rsidR="00CD7715" w:rsidRPr="00AB054F" w:rsidRDefault="00CD7715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4F355139" w14:textId="7C11EFF3" w:rsidR="00CD7715" w:rsidRPr="00AB054F" w:rsidRDefault="00E8159A">
            <w:pPr>
              <w:spacing w:after="0" w:line="240" w:lineRule="auto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Actualizar Historial (CU07), &lt;&lt;</w:t>
            </w:r>
            <w:proofErr w:type="spellStart"/>
            <w:r>
              <w:t>Extend</w:t>
            </w:r>
            <w:proofErr w:type="spellEnd"/>
            <w:r>
              <w:t>&gt;&gt; Recibir Mensaje (CU08)</w:t>
            </w:r>
          </w:p>
        </w:tc>
      </w:tr>
      <w:tr w:rsidR="00CD7715" w:rsidRPr="00AB054F" w14:paraId="563D051F" w14:textId="77777777" w:rsidTr="00F57E94">
        <w:tc>
          <w:tcPr>
            <w:tcW w:w="1795" w:type="dxa"/>
          </w:tcPr>
          <w:p w14:paraId="19BC6CCE" w14:textId="77777777" w:rsidR="00CD7715" w:rsidRPr="00AB054F" w:rsidRDefault="00CD7715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6CA6CE16" w14:textId="2AFD33B7" w:rsidR="00CD7715" w:rsidRPr="00AB054F" w:rsidRDefault="004A14AE">
            <w:pPr>
              <w:spacing w:after="0" w:line="240" w:lineRule="auto"/>
            </w:pPr>
            <w:r>
              <w:t>El usuario debe estar conectado al servidor</w:t>
            </w:r>
            <w:r w:rsidR="0040070C">
              <w:t xml:space="preserve"> (CU02) y ser miembro de la sala o chat.</w:t>
            </w:r>
          </w:p>
        </w:tc>
      </w:tr>
      <w:tr w:rsidR="00CD7715" w:rsidRPr="00AB054F" w14:paraId="3DE8D1F2" w14:textId="77777777" w:rsidTr="00F57E94">
        <w:tc>
          <w:tcPr>
            <w:tcW w:w="1795" w:type="dxa"/>
          </w:tcPr>
          <w:p w14:paraId="7DFA5C16" w14:textId="77777777" w:rsidR="00CD7715" w:rsidRPr="00AB054F" w:rsidRDefault="00CD7715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6210D4AF" w14:textId="77777777" w:rsidR="00FF4EFC" w:rsidRDefault="00FF4EFC" w:rsidP="007F3B27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 w:rsidRPr="00FF4EFC">
              <w:t xml:space="preserve">El </w:t>
            </w:r>
            <w:r w:rsidR="004A14AE">
              <w:t>sistema detecta un nuevo mensaje recibido.</w:t>
            </w:r>
          </w:p>
          <w:p w14:paraId="08ABB26E" w14:textId="200B50C6" w:rsidR="004A14AE" w:rsidRPr="00AB054F" w:rsidRDefault="004A14AE" w:rsidP="007F3B27">
            <w:pPr>
              <w:pStyle w:val="Prrafodelista"/>
              <w:numPr>
                <w:ilvl w:val="0"/>
                <w:numId w:val="6"/>
              </w:numPr>
              <w:spacing w:after="0" w:line="240" w:lineRule="auto"/>
            </w:pPr>
            <w:r>
              <w:t>El sistema muestra el mensaje en la interfaz del usuario.</w:t>
            </w:r>
          </w:p>
        </w:tc>
      </w:tr>
      <w:tr w:rsidR="00CD7715" w:rsidRPr="00AB054F" w14:paraId="2319A683" w14:textId="77777777" w:rsidTr="00F57E94">
        <w:tc>
          <w:tcPr>
            <w:tcW w:w="1795" w:type="dxa"/>
          </w:tcPr>
          <w:p w14:paraId="27CAFC4B" w14:textId="77777777" w:rsidR="00CD7715" w:rsidRPr="00AB054F" w:rsidRDefault="00CD7715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313D98BF" w14:textId="41D27402" w:rsidR="00BE1C43" w:rsidRPr="00AB054F" w:rsidRDefault="0040070C">
            <w:pPr>
              <w:spacing w:after="0" w:line="240" w:lineRule="auto"/>
            </w:pPr>
            <w:r>
              <w:t>A</w:t>
            </w:r>
            <w:r w:rsidR="00FF4EFC">
              <w:t xml:space="preserve">. </w:t>
            </w:r>
            <w:r w:rsidR="004A14AE">
              <w:t>Si se pierde la conexión, el sistema intentar reconectar automáticamente</w:t>
            </w:r>
            <w:r w:rsidR="00364C8F">
              <w:t>.</w:t>
            </w:r>
          </w:p>
        </w:tc>
      </w:tr>
      <w:tr w:rsidR="00C61921" w:rsidRPr="00AB054F" w14:paraId="45EAF921" w14:textId="77777777" w:rsidTr="00F57E94">
        <w:tc>
          <w:tcPr>
            <w:tcW w:w="1795" w:type="dxa"/>
          </w:tcPr>
          <w:p w14:paraId="3A1AD07E" w14:textId="62644758" w:rsidR="00C61921" w:rsidRDefault="00C61921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31BD4ACA" w14:textId="1211A9A7" w:rsidR="00C61921" w:rsidRPr="00AB054F" w:rsidRDefault="0093736F">
            <w:pPr>
              <w:spacing w:after="0" w:line="240" w:lineRule="auto"/>
            </w:pPr>
            <w:r>
              <w:t>El usuario visualiza los mensajes nuevos sin necesidad de recargar la página.</w:t>
            </w:r>
          </w:p>
        </w:tc>
      </w:tr>
    </w:tbl>
    <w:p w14:paraId="54E15744" w14:textId="56B0AC3E" w:rsidR="0040070C" w:rsidRDefault="00C4156F" w:rsidP="009D2D6E">
      <w:pPr>
        <w:pStyle w:val="Ttulo3"/>
        <w:numPr>
          <w:ilvl w:val="2"/>
          <w:numId w:val="1"/>
        </w:numPr>
      </w:pPr>
      <w:r>
        <w:t xml:space="preserve"> </w:t>
      </w:r>
      <w:bookmarkStart w:id="49" w:name="_Toc212155896"/>
      <w:r w:rsidR="002D015C" w:rsidRPr="00AA4BE8">
        <w:t xml:space="preserve">Caso de uso </w:t>
      </w:r>
      <w:r w:rsidR="005D057D">
        <w:t>12</w:t>
      </w:r>
      <w:r w:rsidR="002D015C">
        <w:t xml:space="preserve"> – Actualizar Historial</w:t>
      </w:r>
      <w:bookmarkEnd w:id="4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753A60" w:rsidRPr="00AB054F" w14:paraId="63140C01" w14:textId="77777777">
        <w:tc>
          <w:tcPr>
            <w:tcW w:w="1795" w:type="dxa"/>
          </w:tcPr>
          <w:p w14:paraId="5F8E632E" w14:textId="77777777" w:rsidR="00753A60" w:rsidRPr="00AB054F" w:rsidRDefault="00753A60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747FBA1E" w14:textId="663813E2" w:rsidR="00753A60" w:rsidRPr="00AB054F" w:rsidRDefault="00753A60">
            <w:pPr>
              <w:spacing w:after="0" w:line="240" w:lineRule="auto"/>
            </w:pPr>
            <w:r>
              <w:t>CU</w:t>
            </w:r>
            <w:r w:rsidR="005D057D">
              <w:t>12</w:t>
            </w:r>
          </w:p>
        </w:tc>
      </w:tr>
      <w:tr w:rsidR="00753A60" w:rsidRPr="00AB054F" w14:paraId="515CFD36" w14:textId="77777777">
        <w:tc>
          <w:tcPr>
            <w:tcW w:w="1795" w:type="dxa"/>
          </w:tcPr>
          <w:p w14:paraId="131D6CFD" w14:textId="77777777" w:rsidR="00753A60" w:rsidRPr="00AB054F" w:rsidRDefault="00753A60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6AEAEB97" w14:textId="77777777" w:rsidR="00753A60" w:rsidRPr="00AB054F" w:rsidRDefault="00753A60">
            <w:pPr>
              <w:spacing w:after="0" w:line="240" w:lineRule="auto"/>
            </w:pPr>
            <w:r>
              <w:t>Actualizar Historial (Función Pura)</w:t>
            </w:r>
          </w:p>
        </w:tc>
      </w:tr>
      <w:tr w:rsidR="00753A60" w:rsidRPr="00AB054F" w14:paraId="46597614" w14:textId="77777777">
        <w:tc>
          <w:tcPr>
            <w:tcW w:w="1795" w:type="dxa"/>
          </w:tcPr>
          <w:p w14:paraId="776AD61B" w14:textId="77777777" w:rsidR="00753A60" w:rsidRPr="00AB054F" w:rsidRDefault="00753A60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58A4D3AD" w14:textId="77777777" w:rsidR="00753A60" w:rsidRPr="00A72644" w:rsidRDefault="00753A60">
            <w:pPr>
              <w:pStyle w:val="doctext"/>
            </w:pPr>
            <w:r>
              <w:t>Función responsable de generar un nuevo historial a partir de un estado anterior y nuevo evento, sin mutaciones.</w:t>
            </w:r>
          </w:p>
        </w:tc>
      </w:tr>
      <w:tr w:rsidR="00753A60" w:rsidRPr="00AB054F" w14:paraId="2D10F6D3" w14:textId="77777777">
        <w:tc>
          <w:tcPr>
            <w:tcW w:w="1795" w:type="dxa"/>
          </w:tcPr>
          <w:p w14:paraId="7113BC1F" w14:textId="77777777" w:rsidR="00753A60" w:rsidRPr="00AB054F" w:rsidRDefault="00753A60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1D24EFD1" w14:textId="77777777" w:rsidR="00753A60" w:rsidRPr="00AB054F" w:rsidRDefault="00753A60">
            <w:pPr>
              <w:spacing w:after="0" w:line="240" w:lineRule="auto"/>
            </w:pPr>
            <w:r>
              <w:t>Sistema</w:t>
            </w:r>
          </w:p>
        </w:tc>
      </w:tr>
      <w:tr w:rsidR="00753A60" w:rsidRPr="00AB054F" w14:paraId="4C7E2002" w14:textId="77777777">
        <w:tc>
          <w:tcPr>
            <w:tcW w:w="1795" w:type="dxa"/>
          </w:tcPr>
          <w:p w14:paraId="7ED9C494" w14:textId="77777777" w:rsidR="00753A60" w:rsidRPr="00AB054F" w:rsidRDefault="00753A60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0357705C" w14:textId="77777777" w:rsidR="00753A60" w:rsidRPr="00AB054F" w:rsidRDefault="00753A60">
            <w:pPr>
              <w:spacing w:after="0" w:line="240" w:lineRule="auto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Recibir Mensaje (CU05) y enviar Mensaje (CU04)</w:t>
            </w:r>
          </w:p>
        </w:tc>
      </w:tr>
      <w:tr w:rsidR="00753A60" w:rsidRPr="00AB054F" w14:paraId="7A03E937" w14:textId="77777777">
        <w:tc>
          <w:tcPr>
            <w:tcW w:w="1795" w:type="dxa"/>
          </w:tcPr>
          <w:p w14:paraId="1D9EDB79" w14:textId="77777777" w:rsidR="00753A60" w:rsidRPr="00AB054F" w:rsidRDefault="00753A60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72567643" w14:textId="77777777" w:rsidR="00753A60" w:rsidRPr="00AB054F" w:rsidRDefault="00753A60">
            <w:pPr>
              <w:spacing w:after="0" w:line="240" w:lineRule="auto"/>
            </w:pPr>
            <w:r>
              <w:t xml:space="preserve">Se ha generado un nuevo evento de chat. </w:t>
            </w:r>
          </w:p>
        </w:tc>
      </w:tr>
      <w:tr w:rsidR="00753A60" w:rsidRPr="00AB054F" w14:paraId="1D917459" w14:textId="77777777">
        <w:tc>
          <w:tcPr>
            <w:tcW w:w="1795" w:type="dxa"/>
          </w:tcPr>
          <w:p w14:paraId="0316CD02" w14:textId="77777777" w:rsidR="00753A60" w:rsidRPr="00AB054F" w:rsidRDefault="00753A60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1CC37A1B" w14:textId="77777777" w:rsidR="00753A60" w:rsidRDefault="00753A60" w:rsidP="007F3B27">
            <w:pPr>
              <w:pStyle w:val="Prrafodelista"/>
              <w:numPr>
                <w:ilvl w:val="0"/>
                <w:numId w:val="18"/>
              </w:numPr>
              <w:spacing w:after="0" w:line="240" w:lineRule="auto"/>
            </w:pPr>
            <w:r>
              <w:t>Se recibe el estado del historial anterior</w:t>
            </w:r>
          </w:p>
          <w:p w14:paraId="12301004" w14:textId="77777777" w:rsidR="00753A60" w:rsidRDefault="00753A60" w:rsidP="007F3B27">
            <w:pPr>
              <w:pStyle w:val="Prrafodelista"/>
              <w:numPr>
                <w:ilvl w:val="0"/>
                <w:numId w:val="18"/>
              </w:numPr>
              <w:spacing w:after="0" w:line="240" w:lineRule="auto"/>
            </w:pPr>
            <w:r>
              <w:t>Se aplica la lógica de anexar el nuevo evento.</w:t>
            </w:r>
          </w:p>
          <w:p w14:paraId="58E32864" w14:textId="77777777" w:rsidR="00753A60" w:rsidRPr="00AB054F" w:rsidRDefault="00753A60" w:rsidP="007F3B27">
            <w:pPr>
              <w:pStyle w:val="Prrafodelista"/>
              <w:numPr>
                <w:ilvl w:val="0"/>
                <w:numId w:val="18"/>
              </w:numPr>
              <w:spacing w:after="0" w:line="240" w:lineRule="auto"/>
            </w:pPr>
            <w:r>
              <w:t>Se retorna una copia totalmente nueva de la estructura.</w:t>
            </w:r>
          </w:p>
        </w:tc>
      </w:tr>
      <w:tr w:rsidR="00753A60" w:rsidRPr="00AB054F" w14:paraId="6D436688" w14:textId="77777777">
        <w:tc>
          <w:tcPr>
            <w:tcW w:w="1795" w:type="dxa"/>
          </w:tcPr>
          <w:p w14:paraId="70294303" w14:textId="77777777" w:rsidR="00753A60" w:rsidRPr="00AB054F" w:rsidRDefault="00753A60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79FCAB45" w14:textId="77777777" w:rsidR="00753A60" w:rsidRPr="00AB054F" w:rsidRDefault="00753A60">
            <w:pPr>
              <w:spacing w:after="0" w:line="240" w:lineRule="auto"/>
            </w:pPr>
          </w:p>
        </w:tc>
      </w:tr>
      <w:tr w:rsidR="00753A60" w:rsidRPr="00AB054F" w14:paraId="1D72F221" w14:textId="77777777">
        <w:tc>
          <w:tcPr>
            <w:tcW w:w="1795" w:type="dxa"/>
          </w:tcPr>
          <w:p w14:paraId="4DC161F9" w14:textId="77777777" w:rsidR="00753A60" w:rsidRDefault="00753A60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0ED85CF6" w14:textId="77777777" w:rsidR="00753A60" w:rsidRPr="00AB054F" w:rsidRDefault="00753A60">
            <w:pPr>
              <w:spacing w:after="0" w:line="240" w:lineRule="auto"/>
            </w:pPr>
            <w:r>
              <w:t>Se genera una nueva versión del historial, lista para ser mostrada.</w:t>
            </w:r>
          </w:p>
        </w:tc>
      </w:tr>
    </w:tbl>
    <w:p w14:paraId="6797A1D8" w14:textId="40920784" w:rsidR="002D015C" w:rsidRDefault="002D015C" w:rsidP="009D2D6E">
      <w:pPr>
        <w:pStyle w:val="Ttulo3"/>
        <w:numPr>
          <w:ilvl w:val="2"/>
          <w:numId w:val="1"/>
        </w:numPr>
      </w:pPr>
      <w:bookmarkStart w:id="50" w:name="_Toc212155897"/>
      <w:r w:rsidRPr="00AA4BE8">
        <w:lastRenderedPageBreak/>
        <w:t xml:space="preserve">Caso de uso </w:t>
      </w:r>
      <w:r w:rsidR="009E79CE">
        <w:t>1</w:t>
      </w:r>
      <w:r w:rsidR="005D057D">
        <w:t>3</w:t>
      </w:r>
      <w:r>
        <w:t xml:space="preserve"> – Recibir notificación</w:t>
      </w:r>
      <w:bookmarkEnd w:id="50"/>
    </w:p>
    <w:p w14:paraId="27D989F6" w14:textId="77777777" w:rsidR="00753A60" w:rsidRDefault="00753A60" w:rsidP="008B5F81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C4156F" w:rsidRPr="00AB054F" w14:paraId="16FFCB3D" w14:textId="77777777">
        <w:tc>
          <w:tcPr>
            <w:tcW w:w="1795" w:type="dxa"/>
          </w:tcPr>
          <w:p w14:paraId="5528398D" w14:textId="77777777" w:rsidR="00C4156F" w:rsidRPr="00AB054F" w:rsidRDefault="00C4156F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334ADE5" w14:textId="71C0CA33" w:rsidR="00C4156F" w:rsidRPr="00AB054F" w:rsidRDefault="00C4156F">
            <w:pPr>
              <w:spacing w:after="0" w:line="240" w:lineRule="auto"/>
            </w:pPr>
            <w:r>
              <w:t>CU</w:t>
            </w:r>
            <w:r w:rsidR="007D256E">
              <w:t>1</w:t>
            </w:r>
            <w:r w:rsidR="005D057D">
              <w:t>3</w:t>
            </w:r>
          </w:p>
        </w:tc>
      </w:tr>
      <w:tr w:rsidR="00C4156F" w:rsidRPr="00AB054F" w14:paraId="3E688E82" w14:textId="77777777">
        <w:tc>
          <w:tcPr>
            <w:tcW w:w="1795" w:type="dxa"/>
          </w:tcPr>
          <w:p w14:paraId="6E249A9B" w14:textId="77777777" w:rsidR="00C4156F" w:rsidRPr="00AB054F" w:rsidRDefault="00C4156F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0D4C2D0A" w14:textId="358D65B0" w:rsidR="00C4156F" w:rsidRPr="00AB054F" w:rsidRDefault="00FF4530">
            <w:pPr>
              <w:spacing w:after="0" w:line="240" w:lineRule="auto"/>
            </w:pPr>
            <w:r>
              <w:t>Recibir notificación</w:t>
            </w:r>
          </w:p>
        </w:tc>
      </w:tr>
      <w:tr w:rsidR="00C4156F" w:rsidRPr="00AB054F" w14:paraId="704BDEA2" w14:textId="77777777">
        <w:tc>
          <w:tcPr>
            <w:tcW w:w="1795" w:type="dxa"/>
          </w:tcPr>
          <w:p w14:paraId="4C2FDBB4" w14:textId="77777777" w:rsidR="00C4156F" w:rsidRPr="00AB054F" w:rsidRDefault="00C4156F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630C775C" w14:textId="0D6E6B6A" w:rsidR="00C4156F" w:rsidRPr="00A72644" w:rsidRDefault="00FF4530">
            <w:pPr>
              <w:pStyle w:val="doctext"/>
            </w:pPr>
            <w:r>
              <w:t>Alertar al usuario sobre nuevos mensajes cuando la ventana no está enfocada.</w:t>
            </w:r>
          </w:p>
        </w:tc>
      </w:tr>
      <w:tr w:rsidR="00C4156F" w:rsidRPr="00AB054F" w14:paraId="33065BCB" w14:textId="77777777">
        <w:tc>
          <w:tcPr>
            <w:tcW w:w="1795" w:type="dxa"/>
          </w:tcPr>
          <w:p w14:paraId="29A8E15E" w14:textId="77777777" w:rsidR="00C4156F" w:rsidRPr="00AB054F" w:rsidRDefault="00C4156F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4EDA9802" w14:textId="604D2C0C" w:rsidR="00C4156F" w:rsidRPr="00AB054F" w:rsidRDefault="000679E6">
            <w:pPr>
              <w:spacing w:after="0" w:line="240" w:lineRule="auto"/>
            </w:pPr>
            <w:r>
              <w:t>Sistema</w:t>
            </w:r>
            <w:r w:rsidR="00753A60">
              <w:t xml:space="preserve"> (Extensión del CU05)</w:t>
            </w:r>
          </w:p>
        </w:tc>
      </w:tr>
      <w:tr w:rsidR="00C4156F" w:rsidRPr="00AB054F" w14:paraId="12A9C4EF" w14:textId="77777777">
        <w:tc>
          <w:tcPr>
            <w:tcW w:w="1795" w:type="dxa"/>
          </w:tcPr>
          <w:p w14:paraId="15FC5723" w14:textId="77777777" w:rsidR="00C4156F" w:rsidRPr="00AB054F" w:rsidRDefault="00C4156F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0CA78BC5" w14:textId="7C652858" w:rsidR="00C4156F" w:rsidRPr="00AB054F" w:rsidRDefault="00C4156F">
            <w:pPr>
              <w:spacing w:after="0" w:line="240" w:lineRule="auto"/>
            </w:pPr>
          </w:p>
        </w:tc>
      </w:tr>
      <w:tr w:rsidR="00C4156F" w:rsidRPr="00AB054F" w14:paraId="379D4EB1" w14:textId="77777777">
        <w:tc>
          <w:tcPr>
            <w:tcW w:w="1795" w:type="dxa"/>
          </w:tcPr>
          <w:p w14:paraId="15F4B96D" w14:textId="77777777" w:rsidR="00C4156F" w:rsidRPr="00AB054F" w:rsidRDefault="00C4156F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687A51B4" w14:textId="2F2C6021" w:rsidR="00C4156F" w:rsidRPr="00AB054F" w:rsidRDefault="00FF4530">
            <w:pPr>
              <w:spacing w:after="0" w:line="240" w:lineRule="auto"/>
            </w:pPr>
            <w:r>
              <w:t xml:space="preserve">Se recibe un mensaje (CU05) y se detecta que no </w:t>
            </w:r>
            <w:r w:rsidR="00753A60">
              <w:t>esté</w:t>
            </w:r>
            <w:r>
              <w:t xml:space="preserve"> enfocada la ventana de</w:t>
            </w:r>
            <w:r w:rsidR="00C4156F">
              <w:t xml:space="preserve"> </w:t>
            </w:r>
            <w:r w:rsidR="00753A60">
              <w:t>chat.</w:t>
            </w:r>
          </w:p>
        </w:tc>
      </w:tr>
      <w:tr w:rsidR="00C4156F" w:rsidRPr="00AB054F" w14:paraId="78AFDA14" w14:textId="77777777">
        <w:tc>
          <w:tcPr>
            <w:tcW w:w="1795" w:type="dxa"/>
          </w:tcPr>
          <w:p w14:paraId="28E0B026" w14:textId="77777777" w:rsidR="00C4156F" w:rsidRPr="00AB054F" w:rsidRDefault="00C4156F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4BEBB13D" w14:textId="425A6F6C" w:rsidR="00C4156F" w:rsidRDefault="00753A60" w:rsidP="007F3B27">
            <w:pPr>
              <w:pStyle w:val="Prrafodelista"/>
              <w:numPr>
                <w:ilvl w:val="0"/>
                <w:numId w:val="17"/>
              </w:numPr>
              <w:spacing w:after="0" w:line="240" w:lineRule="auto"/>
            </w:pPr>
            <w:r>
              <w:t>Verifica el foco en la ventana.</w:t>
            </w:r>
          </w:p>
          <w:p w14:paraId="14C3992B" w14:textId="3375DA5D" w:rsidR="00753A60" w:rsidRDefault="00753A60" w:rsidP="007F3B27">
            <w:pPr>
              <w:pStyle w:val="Prrafodelista"/>
              <w:numPr>
                <w:ilvl w:val="0"/>
                <w:numId w:val="17"/>
              </w:numPr>
              <w:spacing w:after="0" w:line="240" w:lineRule="auto"/>
            </w:pPr>
            <w:r>
              <w:t>Si no hay foco, se muestra una notificación.</w:t>
            </w:r>
          </w:p>
          <w:p w14:paraId="77970BE2" w14:textId="6828FCAA" w:rsidR="00C73790" w:rsidRPr="00AB054F" w:rsidRDefault="00753A60" w:rsidP="007F3B27">
            <w:pPr>
              <w:pStyle w:val="Prrafodelista"/>
              <w:numPr>
                <w:ilvl w:val="0"/>
                <w:numId w:val="17"/>
              </w:numPr>
              <w:spacing w:after="0" w:line="240" w:lineRule="auto"/>
            </w:pPr>
            <w:r>
              <w:t>El usuario puede hacer clic en la notificación para enfocar en la ventana</w:t>
            </w:r>
            <w:r w:rsidR="00C73790">
              <w:t>.</w:t>
            </w:r>
          </w:p>
        </w:tc>
      </w:tr>
      <w:tr w:rsidR="00C4156F" w:rsidRPr="00AB054F" w14:paraId="17FCE547" w14:textId="77777777">
        <w:tc>
          <w:tcPr>
            <w:tcW w:w="1795" w:type="dxa"/>
          </w:tcPr>
          <w:p w14:paraId="0D4E3092" w14:textId="77777777" w:rsidR="00C4156F" w:rsidRPr="00AB054F" w:rsidRDefault="00C4156F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0BAA1BE5" w14:textId="646F72A9" w:rsidR="00C4156F" w:rsidRPr="00AB054F" w:rsidRDefault="00C4156F">
            <w:pPr>
              <w:spacing w:after="0" w:line="240" w:lineRule="auto"/>
            </w:pPr>
          </w:p>
        </w:tc>
      </w:tr>
      <w:tr w:rsidR="00C4156F" w:rsidRPr="00AB054F" w14:paraId="54799597" w14:textId="77777777">
        <w:tc>
          <w:tcPr>
            <w:tcW w:w="1795" w:type="dxa"/>
          </w:tcPr>
          <w:p w14:paraId="5BF49A66" w14:textId="77777777" w:rsidR="00C4156F" w:rsidRDefault="00C4156F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51D43171" w14:textId="36ECF7B1" w:rsidR="00C4156F" w:rsidRPr="00AB054F" w:rsidRDefault="00A34A42">
            <w:pPr>
              <w:spacing w:after="0" w:line="240" w:lineRule="auto"/>
            </w:pPr>
            <w:r>
              <w:t>El usuario ha sido alertado del nuevo mensaje fuera de la interfaz principal.</w:t>
            </w:r>
          </w:p>
        </w:tc>
      </w:tr>
    </w:tbl>
    <w:p w14:paraId="2543522C" w14:textId="77777777" w:rsidR="0015084C" w:rsidRDefault="0015084C" w:rsidP="008B5F81"/>
    <w:p w14:paraId="1E28E07D" w14:textId="4C343340" w:rsidR="0015084C" w:rsidRDefault="0015084C" w:rsidP="009D2D6E">
      <w:pPr>
        <w:pStyle w:val="Ttulo2"/>
        <w:numPr>
          <w:ilvl w:val="1"/>
          <w:numId w:val="1"/>
        </w:numPr>
        <w:rPr>
          <w:rFonts w:ascii="Cambria" w:hAnsi="Cambria"/>
          <w:b w:val="0"/>
          <w:bCs w:val="0"/>
          <w:i w:val="0"/>
          <w:iCs/>
          <w:color w:val="365F91"/>
          <w:szCs w:val="24"/>
        </w:rPr>
      </w:pPr>
      <w:bookmarkStart w:id="51" w:name="_Toc207261946"/>
      <w:bookmarkStart w:id="52" w:name="_Toc212140891"/>
      <w:bookmarkStart w:id="53" w:name="_Toc212155898"/>
      <w:r w:rsidRPr="00F83A54">
        <w:rPr>
          <w:rStyle w:val="nfasisintenso"/>
          <w:rFonts w:ascii="Cambria" w:hAnsi="Cambria"/>
          <w:color w:val="365F91"/>
          <w:szCs w:val="24"/>
        </w:rPr>
        <w:t xml:space="preserve">Característica </w:t>
      </w:r>
      <w:r w:rsidR="00F57026">
        <w:rPr>
          <w:rStyle w:val="nfasisintenso"/>
          <w:rFonts w:ascii="Cambria" w:hAnsi="Cambria"/>
          <w:color w:val="365F91"/>
          <w:szCs w:val="24"/>
        </w:rPr>
        <w:t>4</w:t>
      </w:r>
      <w:r>
        <w:rPr>
          <w:rStyle w:val="nfasisintenso"/>
          <w:rFonts w:ascii="Cambria" w:hAnsi="Cambria"/>
          <w:color w:val="365F91"/>
          <w:szCs w:val="24"/>
        </w:rPr>
        <w:t xml:space="preserve"> – </w:t>
      </w:r>
      <w:bookmarkEnd w:id="51"/>
      <w:r w:rsidR="0093736F">
        <w:rPr>
          <w:rFonts w:ascii="Cambria" w:hAnsi="Cambria"/>
          <w:b w:val="0"/>
          <w:bCs w:val="0"/>
          <w:i w:val="0"/>
          <w:iCs/>
          <w:color w:val="365F91"/>
          <w:szCs w:val="24"/>
        </w:rPr>
        <w:t>Gestión del historial del chat</w:t>
      </w:r>
      <w:bookmarkEnd w:id="52"/>
      <w:bookmarkEnd w:id="53"/>
    </w:p>
    <w:p w14:paraId="53612EBD" w14:textId="6B681021" w:rsidR="00114403" w:rsidRPr="00114403" w:rsidRDefault="00114403" w:rsidP="00114403">
      <w:pPr>
        <w:jc w:val="center"/>
      </w:pPr>
    </w:p>
    <w:p w14:paraId="40A9766A" w14:textId="2094ECC8" w:rsidR="004955E7" w:rsidRPr="00114403" w:rsidRDefault="004955E7" w:rsidP="00BA2580">
      <w:pPr>
        <w:jc w:val="center"/>
        <w:rPr>
          <w:noProof/>
        </w:rPr>
      </w:pPr>
    </w:p>
    <w:p w14:paraId="177553B6" w14:textId="09EA4F9E" w:rsidR="00E50DA3" w:rsidRPr="00114403" w:rsidRDefault="00E50DA3" w:rsidP="00114403">
      <w:pPr>
        <w:jc w:val="center"/>
      </w:pPr>
      <w:r w:rsidRPr="00E50DA3">
        <w:rPr>
          <w:noProof/>
        </w:rPr>
        <w:drawing>
          <wp:inline distT="0" distB="0" distL="0" distR="0" wp14:anchorId="7CFD17D8" wp14:editId="50F805A0">
            <wp:extent cx="5400040" cy="3037840"/>
            <wp:effectExtent l="0" t="0" r="0" b="0"/>
            <wp:docPr id="105041959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19595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80A0" w14:textId="77777777" w:rsidR="004503B7" w:rsidRDefault="004503B7" w:rsidP="00FD6040">
      <w:pPr>
        <w:rPr>
          <w:noProof/>
        </w:rPr>
      </w:pPr>
    </w:p>
    <w:p w14:paraId="1255BD40" w14:textId="77777777" w:rsidR="00245AD3" w:rsidRDefault="00245AD3" w:rsidP="00FD6040">
      <w:pPr>
        <w:rPr>
          <w:noProof/>
        </w:rPr>
      </w:pPr>
    </w:p>
    <w:p w14:paraId="7593BE30" w14:textId="77777777" w:rsidR="00245AD3" w:rsidRDefault="00245AD3" w:rsidP="00FD6040">
      <w:pPr>
        <w:rPr>
          <w:noProof/>
        </w:rPr>
      </w:pPr>
    </w:p>
    <w:p w14:paraId="5446BE82" w14:textId="77777777" w:rsidR="00245AD3" w:rsidRPr="00114403" w:rsidRDefault="00245AD3" w:rsidP="00FD6040">
      <w:pPr>
        <w:rPr>
          <w:noProof/>
        </w:rPr>
      </w:pPr>
    </w:p>
    <w:p w14:paraId="2EF6D67C" w14:textId="59D23019" w:rsidR="00350042" w:rsidRPr="00350042" w:rsidRDefault="0015084C" w:rsidP="009D2D6E">
      <w:pPr>
        <w:pStyle w:val="Ttulo3"/>
        <w:numPr>
          <w:ilvl w:val="2"/>
          <w:numId w:val="1"/>
        </w:numPr>
      </w:pPr>
      <w:bookmarkStart w:id="54" w:name="_Toc207261947"/>
      <w:bookmarkStart w:id="55" w:name="_Toc212140892"/>
      <w:bookmarkStart w:id="56" w:name="_Toc212155899"/>
      <w:r w:rsidRPr="00AA4BE8">
        <w:lastRenderedPageBreak/>
        <w:t xml:space="preserve">Caso de uso </w:t>
      </w:r>
      <w:bookmarkEnd w:id="54"/>
      <w:r w:rsidR="002D015C">
        <w:t>1</w:t>
      </w:r>
      <w:r w:rsidR="005D057D">
        <w:t>4</w:t>
      </w:r>
      <w:r>
        <w:t xml:space="preserve"> –</w:t>
      </w:r>
      <w:r w:rsidR="002D015C">
        <w:t xml:space="preserve"> </w:t>
      </w:r>
      <w:r w:rsidR="0093736F">
        <w:t>Visualizar historial</w:t>
      </w:r>
      <w:bookmarkEnd w:id="55"/>
      <w:bookmarkEnd w:id="5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350042" w:rsidRPr="00AB054F" w14:paraId="77EA50CF" w14:textId="77777777" w:rsidTr="0056379A">
        <w:tc>
          <w:tcPr>
            <w:tcW w:w="1795" w:type="dxa"/>
          </w:tcPr>
          <w:p w14:paraId="1E3C3FF1" w14:textId="77777777" w:rsidR="00350042" w:rsidRPr="00AB054F" w:rsidRDefault="00350042" w:rsidP="0056379A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86DD0A7" w14:textId="6C921CA2" w:rsidR="00350042" w:rsidRPr="00AB054F" w:rsidRDefault="00350042" w:rsidP="0056379A">
            <w:pPr>
              <w:spacing w:after="0" w:line="240" w:lineRule="auto"/>
            </w:pPr>
            <w:r>
              <w:t>CU</w:t>
            </w:r>
            <w:r w:rsidR="002D015C">
              <w:t>1</w:t>
            </w:r>
            <w:r w:rsidR="005D057D">
              <w:t>4</w:t>
            </w:r>
          </w:p>
        </w:tc>
      </w:tr>
      <w:tr w:rsidR="00350042" w:rsidRPr="00AB054F" w14:paraId="35B75851" w14:textId="77777777" w:rsidTr="0056379A">
        <w:tc>
          <w:tcPr>
            <w:tcW w:w="1795" w:type="dxa"/>
          </w:tcPr>
          <w:p w14:paraId="732B139A" w14:textId="77777777" w:rsidR="00350042" w:rsidRPr="00AB054F" w:rsidRDefault="00350042" w:rsidP="0056379A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569BE544" w14:textId="77777777" w:rsidR="00350042" w:rsidRPr="00AB054F" w:rsidRDefault="00350042" w:rsidP="0056379A">
            <w:pPr>
              <w:spacing w:after="0" w:line="240" w:lineRule="auto"/>
            </w:pPr>
            <w:r>
              <w:t>Visualizar historial</w:t>
            </w:r>
          </w:p>
        </w:tc>
      </w:tr>
      <w:tr w:rsidR="00350042" w:rsidRPr="00AB054F" w14:paraId="134F4B2E" w14:textId="77777777" w:rsidTr="0056379A">
        <w:tc>
          <w:tcPr>
            <w:tcW w:w="1795" w:type="dxa"/>
          </w:tcPr>
          <w:p w14:paraId="55C3E381" w14:textId="77777777" w:rsidR="00350042" w:rsidRPr="00AB054F" w:rsidRDefault="00350042" w:rsidP="0056379A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56FBC206" w14:textId="4E0EE721" w:rsidR="00350042" w:rsidRPr="00A72644" w:rsidRDefault="00BA2580" w:rsidP="0056379A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Permite al usuario ver la secuencia completa de mensajes de cualquier conversación.</w:t>
            </w:r>
          </w:p>
        </w:tc>
      </w:tr>
      <w:tr w:rsidR="00350042" w:rsidRPr="00AB054F" w14:paraId="1D700422" w14:textId="77777777" w:rsidTr="0056379A">
        <w:tc>
          <w:tcPr>
            <w:tcW w:w="1795" w:type="dxa"/>
          </w:tcPr>
          <w:p w14:paraId="6403E5DF" w14:textId="77777777" w:rsidR="00350042" w:rsidRPr="00AB054F" w:rsidRDefault="00350042" w:rsidP="0056379A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049684C4" w14:textId="1B167221" w:rsidR="00350042" w:rsidRPr="00AB054F" w:rsidRDefault="00350042" w:rsidP="0056379A">
            <w:pPr>
              <w:spacing w:after="0" w:line="240" w:lineRule="auto"/>
            </w:pPr>
            <w:r>
              <w:t>Usuario</w:t>
            </w:r>
            <w:r w:rsidR="00BA2580">
              <w:t>.</w:t>
            </w:r>
          </w:p>
        </w:tc>
      </w:tr>
      <w:tr w:rsidR="00350042" w:rsidRPr="00AB054F" w14:paraId="27DCA62E" w14:textId="77777777" w:rsidTr="0056379A">
        <w:tc>
          <w:tcPr>
            <w:tcW w:w="1795" w:type="dxa"/>
          </w:tcPr>
          <w:p w14:paraId="6D5B5747" w14:textId="77777777" w:rsidR="00350042" w:rsidRPr="00AB054F" w:rsidRDefault="00350042" w:rsidP="0056379A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64303135" w14:textId="670E990C" w:rsidR="00350042" w:rsidRPr="00AB054F" w:rsidRDefault="005B6BBA" w:rsidP="0056379A">
            <w:pPr>
              <w:spacing w:after="0" w:line="240" w:lineRule="auto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>&gt;&gt; Cargar estado inmutable (CU0</w:t>
            </w:r>
            <w:r w:rsidR="005B7C8D">
              <w:t>7</w:t>
            </w:r>
            <w:r>
              <w:t>)</w:t>
            </w:r>
          </w:p>
        </w:tc>
      </w:tr>
      <w:tr w:rsidR="00350042" w:rsidRPr="00AB054F" w14:paraId="5C21DA30" w14:textId="77777777" w:rsidTr="0056379A">
        <w:tc>
          <w:tcPr>
            <w:tcW w:w="1795" w:type="dxa"/>
          </w:tcPr>
          <w:p w14:paraId="56E00A14" w14:textId="77777777" w:rsidR="00350042" w:rsidRPr="00AB054F" w:rsidRDefault="00350042" w:rsidP="0056379A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6BEF7329" w14:textId="630EE64E" w:rsidR="00350042" w:rsidRPr="00AB054F" w:rsidRDefault="00350042" w:rsidP="0056379A">
            <w:pPr>
              <w:spacing w:after="0" w:line="240" w:lineRule="auto"/>
              <w:jc w:val="both"/>
            </w:pPr>
            <w:r>
              <w:t>El usuario d</w:t>
            </w:r>
            <w:r w:rsidR="005B6BBA">
              <w:t>ebe</w:t>
            </w:r>
            <w:r>
              <w:t xml:space="preserve"> haber iniciado sesión </w:t>
            </w:r>
            <w:r w:rsidR="005B6BBA">
              <w:t>(CU02) y seleccionado una conversación</w:t>
            </w:r>
            <w:r>
              <w:t>.</w:t>
            </w:r>
          </w:p>
        </w:tc>
      </w:tr>
      <w:tr w:rsidR="00350042" w:rsidRPr="00AB054F" w14:paraId="4CAB6D82" w14:textId="77777777" w:rsidTr="0056379A">
        <w:tc>
          <w:tcPr>
            <w:tcW w:w="1795" w:type="dxa"/>
          </w:tcPr>
          <w:p w14:paraId="19BC4BAA" w14:textId="77777777" w:rsidR="00350042" w:rsidRPr="00AB054F" w:rsidRDefault="00350042" w:rsidP="0056379A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67AF85A2" w14:textId="77777777" w:rsidR="00350042" w:rsidRPr="00AB054F" w:rsidRDefault="00350042" w:rsidP="007F3B27">
            <w:pPr>
              <w:pStyle w:val="Prrafodelista"/>
              <w:numPr>
                <w:ilvl w:val="0"/>
                <w:numId w:val="7"/>
              </w:numPr>
              <w:spacing w:after="0" w:line="240" w:lineRule="auto"/>
            </w:pPr>
            <w:r w:rsidRPr="00FE3B9E">
              <w:t xml:space="preserve">El usuario </w:t>
            </w:r>
            <w:r>
              <w:t>accede a la interfaz principal del chat.</w:t>
            </w:r>
          </w:p>
          <w:p w14:paraId="53A67FA0" w14:textId="762511CC" w:rsidR="00350042" w:rsidRDefault="00350042" w:rsidP="007F3B27">
            <w:pPr>
              <w:pStyle w:val="Prrafodelista"/>
              <w:numPr>
                <w:ilvl w:val="0"/>
                <w:numId w:val="7"/>
              </w:numPr>
              <w:spacing w:after="0" w:line="240" w:lineRule="auto"/>
            </w:pPr>
            <w:r>
              <w:t>El sistema carga el historial inmutable de mensajes.</w:t>
            </w:r>
            <w:r w:rsidR="00373CF0">
              <w:t xml:space="preserve"> (CU0</w:t>
            </w:r>
            <w:r w:rsidR="005B7C8D">
              <w:t>7</w:t>
            </w:r>
            <w:r w:rsidR="00373CF0">
              <w:t>)</w:t>
            </w:r>
          </w:p>
          <w:p w14:paraId="357B0CEB" w14:textId="77777777" w:rsidR="00350042" w:rsidRPr="00AB054F" w:rsidRDefault="00350042" w:rsidP="007F3B27">
            <w:pPr>
              <w:pStyle w:val="Prrafodelista"/>
              <w:numPr>
                <w:ilvl w:val="0"/>
                <w:numId w:val="7"/>
              </w:numPr>
              <w:spacing w:after="0" w:line="240" w:lineRule="auto"/>
            </w:pPr>
            <w:r>
              <w:t>El sistema muestra los mensajes anteriores en la pantalla.</w:t>
            </w:r>
          </w:p>
        </w:tc>
      </w:tr>
      <w:tr w:rsidR="00350042" w:rsidRPr="00AB054F" w14:paraId="5B8BCE77" w14:textId="77777777" w:rsidTr="0056379A">
        <w:tc>
          <w:tcPr>
            <w:tcW w:w="1795" w:type="dxa"/>
          </w:tcPr>
          <w:p w14:paraId="679501C5" w14:textId="77777777" w:rsidR="00350042" w:rsidRPr="00AB054F" w:rsidRDefault="00350042" w:rsidP="0056379A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5A71D1D5" w14:textId="1F23AB84" w:rsidR="00350042" w:rsidRPr="00AB054F" w:rsidRDefault="007A796D" w:rsidP="007F3B27">
            <w:pPr>
              <w:pStyle w:val="Prrafodelista"/>
              <w:numPr>
                <w:ilvl w:val="0"/>
                <w:numId w:val="20"/>
              </w:numPr>
              <w:spacing w:after="0" w:line="240" w:lineRule="auto"/>
            </w:pPr>
            <w:r>
              <w:t>Historial vacío: si CU09 devuelve un estado inmutable vacío, la interfaz muestra un mensaje de “inicia la conversación”.</w:t>
            </w:r>
          </w:p>
        </w:tc>
      </w:tr>
      <w:tr w:rsidR="00350042" w:rsidRPr="00AB054F" w14:paraId="22AD9324" w14:textId="77777777" w:rsidTr="0056379A">
        <w:tc>
          <w:tcPr>
            <w:tcW w:w="1795" w:type="dxa"/>
          </w:tcPr>
          <w:p w14:paraId="1D7C8F43" w14:textId="77777777" w:rsidR="00350042" w:rsidRDefault="00350042" w:rsidP="0056379A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4E90C39F" w14:textId="77777777" w:rsidR="00350042" w:rsidRPr="00AB054F" w:rsidRDefault="00350042" w:rsidP="0056379A">
            <w:pPr>
              <w:spacing w:after="0" w:line="240" w:lineRule="auto"/>
            </w:pPr>
            <w:r>
              <w:t>El usuario puede leer los mensajes enviados y recibidos anteriormente.</w:t>
            </w:r>
          </w:p>
        </w:tc>
      </w:tr>
    </w:tbl>
    <w:p w14:paraId="601A93EC" w14:textId="77777777" w:rsidR="00350042" w:rsidRPr="00350042" w:rsidRDefault="00350042" w:rsidP="00350042"/>
    <w:p w14:paraId="155AF947" w14:textId="001D8222" w:rsidR="002D015C" w:rsidRPr="002D015C" w:rsidRDefault="00350042" w:rsidP="009D2D6E">
      <w:pPr>
        <w:pStyle w:val="Ttulo3"/>
        <w:numPr>
          <w:ilvl w:val="2"/>
          <w:numId w:val="1"/>
        </w:numPr>
      </w:pPr>
      <w:bookmarkStart w:id="57" w:name="_Toc212140893"/>
      <w:bookmarkStart w:id="58" w:name="_Toc212155900"/>
      <w:r w:rsidRPr="00AA4BE8">
        <w:t xml:space="preserve">Caso de uso </w:t>
      </w:r>
      <w:r w:rsidR="002D015C">
        <w:t>1</w:t>
      </w:r>
      <w:r w:rsidR="005D057D">
        <w:t>5</w:t>
      </w:r>
      <w:r>
        <w:t xml:space="preserve"> –</w:t>
      </w:r>
      <w:r w:rsidR="00D56D4A">
        <w:t xml:space="preserve"> Actuali</w:t>
      </w:r>
      <w:r>
        <w:t>zar historial</w:t>
      </w:r>
      <w:bookmarkEnd w:id="57"/>
      <w:bookmarkEnd w:id="5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12280A" w:rsidRPr="00AB054F" w14:paraId="2B200A32" w14:textId="77777777">
        <w:tc>
          <w:tcPr>
            <w:tcW w:w="1795" w:type="dxa"/>
          </w:tcPr>
          <w:p w14:paraId="404363EA" w14:textId="77777777" w:rsidR="0012280A" w:rsidRPr="00AB054F" w:rsidRDefault="0012280A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745CE73D" w14:textId="71385B37" w:rsidR="0012280A" w:rsidRPr="00AB054F" w:rsidRDefault="0012280A">
            <w:pPr>
              <w:spacing w:after="0" w:line="240" w:lineRule="auto"/>
            </w:pPr>
            <w:r>
              <w:t>CU</w:t>
            </w:r>
            <w:r w:rsidR="002D015C">
              <w:t>1</w:t>
            </w:r>
            <w:r w:rsidR="005D057D">
              <w:t>5</w:t>
            </w:r>
          </w:p>
        </w:tc>
      </w:tr>
      <w:tr w:rsidR="0012280A" w:rsidRPr="00AB054F" w14:paraId="38706635" w14:textId="77777777">
        <w:tc>
          <w:tcPr>
            <w:tcW w:w="1795" w:type="dxa"/>
          </w:tcPr>
          <w:p w14:paraId="0733DD89" w14:textId="77777777" w:rsidR="0012280A" w:rsidRPr="00AB054F" w:rsidRDefault="0012280A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6BC67B2D" w14:textId="052D3C52" w:rsidR="0012280A" w:rsidRPr="00AB054F" w:rsidRDefault="005B7C8D">
            <w:pPr>
              <w:spacing w:after="0" w:line="240" w:lineRule="auto"/>
            </w:pPr>
            <w:r>
              <w:t>Persistir y Cargar Estado inmutable</w:t>
            </w:r>
          </w:p>
        </w:tc>
      </w:tr>
      <w:tr w:rsidR="0012280A" w:rsidRPr="00AB054F" w14:paraId="583C3D5F" w14:textId="77777777">
        <w:tc>
          <w:tcPr>
            <w:tcW w:w="1795" w:type="dxa"/>
          </w:tcPr>
          <w:p w14:paraId="4B0DD8A5" w14:textId="77777777" w:rsidR="0012280A" w:rsidRPr="00AB054F" w:rsidRDefault="0012280A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6D3D002A" w14:textId="5B5C16AF" w:rsidR="0012280A" w:rsidRPr="00A72644" w:rsidRDefault="005B7C8D" w:rsidP="00F35487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Gestiona la lectura y escritura del estado inmutable del historial en la base de datos.</w:t>
            </w:r>
          </w:p>
        </w:tc>
      </w:tr>
      <w:tr w:rsidR="0012280A" w:rsidRPr="00AB054F" w14:paraId="66CC68AC" w14:textId="77777777">
        <w:tc>
          <w:tcPr>
            <w:tcW w:w="1795" w:type="dxa"/>
          </w:tcPr>
          <w:p w14:paraId="1A0B57EE" w14:textId="77777777" w:rsidR="0012280A" w:rsidRPr="00AB054F" w:rsidRDefault="0012280A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403906F3" w14:textId="53656A25" w:rsidR="0012280A" w:rsidRPr="00AB054F" w:rsidRDefault="00D56D4A">
            <w:pPr>
              <w:spacing w:after="0" w:line="240" w:lineRule="auto"/>
            </w:pPr>
            <w:r>
              <w:t>Sistema</w:t>
            </w:r>
          </w:p>
        </w:tc>
      </w:tr>
      <w:tr w:rsidR="0012280A" w:rsidRPr="00AB054F" w14:paraId="687D6CA3" w14:textId="77777777">
        <w:tc>
          <w:tcPr>
            <w:tcW w:w="1795" w:type="dxa"/>
          </w:tcPr>
          <w:p w14:paraId="4AD88ADD" w14:textId="77777777" w:rsidR="0012280A" w:rsidRPr="00AB054F" w:rsidRDefault="0012280A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70542E34" w14:textId="4658F4CF" w:rsidR="0012280A" w:rsidRPr="00AB054F" w:rsidRDefault="005B7C8D">
            <w:pPr>
              <w:spacing w:after="0" w:line="240" w:lineRule="auto"/>
            </w:pPr>
            <w:r>
              <w:t>&lt;&lt;</w:t>
            </w:r>
            <w:proofErr w:type="spellStart"/>
            <w:r>
              <w:t>Include</w:t>
            </w:r>
            <w:proofErr w:type="spellEnd"/>
            <w:r>
              <w:t xml:space="preserve">&gt;&gt; en Visualizar Historial (CU08) </w:t>
            </w:r>
          </w:p>
        </w:tc>
      </w:tr>
      <w:tr w:rsidR="0012280A" w:rsidRPr="00AB054F" w14:paraId="4C6ECD7F" w14:textId="77777777">
        <w:tc>
          <w:tcPr>
            <w:tcW w:w="1795" w:type="dxa"/>
          </w:tcPr>
          <w:p w14:paraId="2EBD8AD9" w14:textId="77777777" w:rsidR="0012280A" w:rsidRPr="00AB054F" w:rsidRDefault="0012280A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3400E8A0" w14:textId="77777777" w:rsidR="0012280A" w:rsidRDefault="005B7C8D" w:rsidP="007F3B27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</w:pPr>
            <w:r>
              <w:t>Para persistir: Existe un nuevo estado inmutable.</w:t>
            </w:r>
          </w:p>
          <w:p w14:paraId="3884744F" w14:textId="3AB3C097" w:rsidR="0012280A" w:rsidRPr="00AB054F" w:rsidRDefault="005B7C8D" w:rsidP="007F3B27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jc w:val="both"/>
            </w:pPr>
            <w:r>
              <w:t>Para cargar: se solicita el inicio de una conversación.</w:t>
            </w:r>
          </w:p>
        </w:tc>
      </w:tr>
      <w:tr w:rsidR="0012280A" w:rsidRPr="00AB054F" w14:paraId="758444D3" w14:textId="77777777">
        <w:tc>
          <w:tcPr>
            <w:tcW w:w="1795" w:type="dxa"/>
          </w:tcPr>
          <w:p w14:paraId="51CE4FF6" w14:textId="77777777" w:rsidR="0012280A" w:rsidRPr="00AB054F" w:rsidRDefault="0012280A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65B676C2" w14:textId="6A3B48D1" w:rsidR="00B73541" w:rsidRDefault="005C2B32" w:rsidP="007F3B27">
            <w:pPr>
              <w:pStyle w:val="Prrafodelista"/>
              <w:numPr>
                <w:ilvl w:val="0"/>
                <w:numId w:val="14"/>
              </w:numPr>
              <w:spacing w:after="0" w:line="240" w:lineRule="auto"/>
            </w:pPr>
            <w:r>
              <w:t>El sistema recibe un nuevo estado, proporcionado por enviar mensaje (CU04).</w:t>
            </w:r>
          </w:p>
          <w:p w14:paraId="1CBF6F22" w14:textId="7393EB23" w:rsidR="00B73541" w:rsidRDefault="003B2A16" w:rsidP="007F3B27">
            <w:pPr>
              <w:pStyle w:val="Prrafodelista"/>
              <w:numPr>
                <w:ilvl w:val="0"/>
                <w:numId w:val="14"/>
              </w:numPr>
              <w:spacing w:after="0" w:line="240" w:lineRule="auto"/>
            </w:pPr>
            <w:r>
              <w:t>El sistema tiene registrado la estructura de datos inmutables</w:t>
            </w:r>
            <w:r w:rsidR="002B5CF9">
              <w:t>.</w:t>
            </w:r>
          </w:p>
          <w:p w14:paraId="6BFDD0D7" w14:textId="5DB917C2" w:rsidR="003B2A16" w:rsidRDefault="003B2A16" w:rsidP="007F3B27">
            <w:pPr>
              <w:pStyle w:val="Prrafodelista"/>
              <w:numPr>
                <w:ilvl w:val="0"/>
                <w:numId w:val="14"/>
              </w:numPr>
              <w:spacing w:after="0" w:line="240" w:lineRule="auto"/>
            </w:pPr>
            <w:r>
              <w:t>El sistema retorna esa estructura para mostrarla.</w:t>
            </w:r>
          </w:p>
          <w:p w14:paraId="5A1BBF3C" w14:textId="04A3C182" w:rsidR="002B5CF9" w:rsidRPr="00AB054F" w:rsidRDefault="002B5CF9" w:rsidP="007F3B27">
            <w:pPr>
              <w:pStyle w:val="Prrafodelista"/>
              <w:numPr>
                <w:ilvl w:val="0"/>
                <w:numId w:val="14"/>
              </w:numPr>
              <w:spacing w:after="0" w:line="240" w:lineRule="auto"/>
            </w:pPr>
            <w:r>
              <w:t>El sistema muestra los mensajes anteriores en la pantalla.</w:t>
            </w:r>
          </w:p>
        </w:tc>
      </w:tr>
      <w:tr w:rsidR="0012280A" w:rsidRPr="00AB054F" w14:paraId="287B142E" w14:textId="77777777">
        <w:tc>
          <w:tcPr>
            <w:tcW w:w="1795" w:type="dxa"/>
          </w:tcPr>
          <w:p w14:paraId="6E513F4C" w14:textId="77777777" w:rsidR="0012280A" w:rsidRPr="00AB054F" w:rsidRDefault="0012280A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3DF62F23" w14:textId="10ED284D" w:rsidR="00FE3B9E" w:rsidRPr="00AB054F" w:rsidRDefault="00FE3B9E">
            <w:pPr>
              <w:spacing w:after="0" w:line="240" w:lineRule="auto"/>
            </w:pPr>
          </w:p>
        </w:tc>
      </w:tr>
      <w:tr w:rsidR="0012280A" w:rsidRPr="00AB054F" w14:paraId="63A4461C" w14:textId="77777777">
        <w:tc>
          <w:tcPr>
            <w:tcW w:w="1795" w:type="dxa"/>
          </w:tcPr>
          <w:p w14:paraId="14C1E09C" w14:textId="77777777" w:rsidR="0012280A" w:rsidRDefault="0012280A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6CD2877A" w14:textId="09FC1570" w:rsidR="0012280A" w:rsidRPr="00AB054F" w:rsidRDefault="003B2A16">
            <w:pPr>
              <w:spacing w:after="0" w:line="240" w:lineRule="auto"/>
            </w:pPr>
            <w:r>
              <w:t>La base de datos refleja el estado actual del historial,</w:t>
            </w:r>
            <w:r w:rsidR="00C8088F">
              <w:t xml:space="preserve"> se muestra en la estructura inmutable</w:t>
            </w:r>
            <w:r w:rsidR="00E36709">
              <w:t>.</w:t>
            </w:r>
          </w:p>
        </w:tc>
      </w:tr>
    </w:tbl>
    <w:p w14:paraId="56229CF4" w14:textId="77777777" w:rsidR="002D015C" w:rsidRDefault="002D015C" w:rsidP="0012280A"/>
    <w:p w14:paraId="45D0D9A2" w14:textId="7C09356D" w:rsidR="00656ACA" w:rsidRDefault="002D015C" w:rsidP="009D2D6E">
      <w:pPr>
        <w:pStyle w:val="Ttulo3"/>
        <w:numPr>
          <w:ilvl w:val="2"/>
          <w:numId w:val="1"/>
        </w:numPr>
      </w:pPr>
      <w:bookmarkStart w:id="59" w:name="_Toc212155901"/>
      <w:r w:rsidRPr="00AA4BE8">
        <w:t xml:space="preserve">Caso de uso </w:t>
      </w:r>
      <w:r w:rsidR="00076735">
        <w:t>1</w:t>
      </w:r>
      <w:r w:rsidR="005D057D">
        <w:t>6</w:t>
      </w:r>
      <w:r>
        <w:t xml:space="preserve"> – </w:t>
      </w:r>
      <w:r w:rsidR="00243353">
        <w:t>Gestionar indicadores de presencia</w:t>
      </w:r>
      <w:bookmarkEnd w:id="5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C8088F" w:rsidRPr="00AB054F" w14:paraId="52000A8A" w14:textId="77777777">
        <w:tc>
          <w:tcPr>
            <w:tcW w:w="1795" w:type="dxa"/>
          </w:tcPr>
          <w:p w14:paraId="09F11FB4" w14:textId="77777777" w:rsidR="00C8088F" w:rsidRPr="00AB054F" w:rsidRDefault="00C8088F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025A01B4" w14:textId="0AD29C87" w:rsidR="00C8088F" w:rsidRPr="00AB054F" w:rsidRDefault="00C8088F">
            <w:pPr>
              <w:spacing w:after="0" w:line="240" w:lineRule="auto"/>
            </w:pPr>
            <w:r>
              <w:t>CU1</w:t>
            </w:r>
            <w:r w:rsidR="005D057D">
              <w:t>6</w:t>
            </w:r>
          </w:p>
        </w:tc>
      </w:tr>
      <w:tr w:rsidR="00C8088F" w:rsidRPr="00AB054F" w14:paraId="22FE270F" w14:textId="77777777">
        <w:tc>
          <w:tcPr>
            <w:tcW w:w="1795" w:type="dxa"/>
          </w:tcPr>
          <w:p w14:paraId="66A13A28" w14:textId="77777777" w:rsidR="00C8088F" w:rsidRPr="00AB054F" w:rsidRDefault="00C8088F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52410232" w14:textId="074CA06E" w:rsidR="00C8088F" w:rsidRPr="00AB054F" w:rsidRDefault="34D3A19C">
            <w:pPr>
              <w:spacing w:after="0" w:line="240" w:lineRule="auto"/>
            </w:pPr>
            <w:r>
              <w:t>Gestionar indicadores de presencia</w:t>
            </w:r>
          </w:p>
        </w:tc>
      </w:tr>
      <w:tr w:rsidR="00C8088F" w:rsidRPr="00AB054F" w14:paraId="04CB669A" w14:textId="77777777">
        <w:tc>
          <w:tcPr>
            <w:tcW w:w="1795" w:type="dxa"/>
          </w:tcPr>
          <w:p w14:paraId="0B2D3DB3" w14:textId="77777777" w:rsidR="00C8088F" w:rsidRPr="00AB054F" w:rsidRDefault="00C8088F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61A4A7EF" w14:textId="1B48F36B" w:rsidR="00C8088F" w:rsidRPr="00A72644" w:rsidRDefault="266E41D3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1A184A2">
              <w:rPr>
                <w:rFonts w:ascii="Calibri" w:eastAsia="Calibri" w:hAnsi="Calibri"/>
                <w:sz w:val="22"/>
                <w:szCs w:val="22"/>
                <w:lang w:eastAsia="en-US"/>
              </w:rPr>
              <w:t>Actualiza y distribuye el estado de conexión (online / offline) de los usuarios.</w:t>
            </w:r>
          </w:p>
        </w:tc>
      </w:tr>
      <w:tr w:rsidR="00C8088F" w:rsidRPr="00AB054F" w14:paraId="458F85BF" w14:textId="77777777">
        <w:tc>
          <w:tcPr>
            <w:tcW w:w="1795" w:type="dxa"/>
          </w:tcPr>
          <w:p w14:paraId="0A2BCF35" w14:textId="77777777" w:rsidR="00C8088F" w:rsidRPr="00AB054F" w:rsidRDefault="00C8088F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4DB8CCA4" w14:textId="77777777" w:rsidR="00C8088F" w:rsidRPr="00AB054F" w:rsidRDefault="00C8088F">
            <w:pPr>
              <w:spacing w:after="0" w:line="240" w:lineRule="auto"/>
            </w:pPr>
            <w:r>
              <w:t>Sistema</w:t>
            </w:r>
          </w:p>
        </w:tc>
      </w:tr>
      <w:tr w:rsidR="00C8088F" w:rsidRPr="00AB054F" w14:paraId="7AEC28C0" w14:textId="77777777">
        <w:tc>
          <w:tcPr>
            <w:tcW w:w="1795" w:type="dxa"/>
          </w:tcPr>
          <w:p w14:paraId="2E0AC5E2" w14:textId="77777777" w:rsidR="00C8088F" w:rsidRPr="00AB054F" w:rsidRDefault="00C8088F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6E562C3E" w14:textId="5C181AC2" w:rsidR="00C8088F" w:rsidRPr="00AB054F" w:rsidRDefault="00C8088F">
            <w:pPr>
              <w:spacing w:after="0" w:line="240" w:lineRule="auto"/>
            </w:pPr>
            <w:r>
              <w:t>&lt;&lt;</w:t>
            </w:r>
            <w:proofErr w:type="spellStart"/>
            <w:r>
              <w:t>Extends</w:t>
            </w:r>
            <w:proofErr w:type="spellEnd"/>
            <w:r>
              <w:t>&gt;&gt; iniciar sesión (CU02)</w:t>
            </w:r>
          </w:p>
        </w:tc>
      </w:tr>
      <w:tr w:rsidR="00C8088F" w:rsidRPr="00AB054F" w14:paraId="4631190B" w14:textId="77777777">
        <w:tc>
          <w:tcPr>
            <w:tcW w:w="1795" w:type="dxa"/>
          </w:tcPr>
          <w:p w14:paraId="50E4530C" w14:textId="77777777" w:rsidR="00C8088F" w:rsidRPr="00AB054F" w:rsidRDefault="00C8088F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1E65E5E4" w14:textId="1F32FCC4" w:rsidR="00C8088F" w:rsidRPr="00AB054F" w:rsidRDefault="00C8088F" w:rsidP="007F3B27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jc w:val="both"/>
            </w:pPr>
            <w:r>
              <w:t>Ocurre un evento de conexión o desconexión del usuario.</w:t>
            </w:r>
          </w:p>
        </w:tc>
      </w:tr>
      <w:tr w:rsidR="00C8088F" w:rsidRPr="00AB054F" w14:paraId="7F1F5ACF" w14:textId="77777777">
        <w:tc>
          <w:tcPr>
            <w:tcW w:w="1795" w:type="dxa"/>
          </w:tcPr>
          <w:p w14:paraId="649AA432" w14:textId="77777777" w:rsidR="00C8088F" w:rsidRPr="00AB054F" w:rsidRDefault="00C8088F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1B99ECE8" w14:textId="4A8B8D0F" w:rsidR="00C8088F" w:rsidRDefault="007E5A28" w:rsidP="007F3B27">
            <w:pPr>
              <w:pStyle w:val="Prrafodelista"/>
              <w:numPr>
                <w:ilvl w:val="0"/>
                <w:numId w:val="23"/>
              </w:numPr>
              <w:spacing w:after="0" w:line="240" w:lineRule="auto"/>
            </w:pPr>
            <w:r>
              <w:t xml:space="preserve">La capa de </w:t>
            </w:r>
            <w:proofErr w:type="spellStart"/>
            <w:r>
              <w:t>WebSocket</w:t>
            </w:r>
            <w:proofErr w:type="spellEnd"/>
            <w:r>
              <w:t xml:space="preserve"> detecta un evento de red.</w:t>
            </w:r>
          </w:p>
          <w:p w14:paraId="70F17BA9" w14:textId="0055BB6D" w:rsidR="007E5A28" w:rsidRDefault="007E5A28" w:rsidP="007F3B27">
            <w:pPr>
              <w:pStyle w:val="Prrafodelista"/>
              <w:numPr>
                <w:ilvl w:val="0"/>
                <w:numId w:val="23"/>
              </w:numPr>
              <w:spacing w:after="0" w:line="240" w:lineRule="auto"/>
            </w:pPr>
            <w:r>
              <w:t>El sistema ejecut</w:t>
            </w:r>
            <w:r w:rsidR="00EA415B">
              <w:t>a una función para actualizar el estado de presencia.</w:t>
            </w:r>
          </w:p>
          <w:p w14:paraId="6A13AED8" w14:textId="77777777" w:rsidR="00C8088F" w:rsidRDefault="00EA415B" w:rsidP="007F3B27">
            <w:pPr>
              <w:pStyle w:val="Prrafodelista"/>
              <w:numPr>
                <w:ilvl w:val="0"/>
                <w:numId w:val="23"/>
              </w:numPr>
              <w:spacing w:after="0" w:line="240" w:lineRule="auto"/>
            </w:pPr>
            <w:r>
              <w:t>El servidor distribuye estos estados a los usuarios.</w:t>
            </w:r>
          </w:p>
          <w:p w14:paraId="58F66220" w14:textId="155C515E" w:rsidR="00EA415B" w:rsidRPr="00AB054F" w:rsidRDefault="00EA415B" w:rsidP="007F3B27">
            <w:pPr>
              <w:pStyle w:val="Prrafodelista"/>
              <w:numPr>
                <w:ilvl w:val="0"/>
                <w:numId w:val="23"/>
              </w:numPr>
              <w:spacing w:after="0" w:line="240" w:lineRule="auto"/>
            </w:pPr>
            <w:r>
              <w:t xml:space="preserve">El </w:t>
            </w:r>
            <w:proofErr w:type="spellStart"/>
            <w:r>
              <w:t>frontend</w:t>
            </w:r>
            <w:proofErr w:type="spellEnd"/>
            <w:r>
              <w:t xml:space="preserve"> actualiza la lista de la presencia de forma inmutable.</w:t>
            </w:r>
          </w:p>
        </w:tc>
      </w:tr>
      <w:tr w:rsidR="00C8088F" w:rsidRPr="00AB054F" w14:paraId="5244AAE1" w14:textId="77777777">
        <w:tc>
          <w:tcPr>
            <w:tcW w:w="1795" w:type="dxa"/>
          </w:tcPr>
          <w:p w14:paraId="70EBBAB2" w14:textId="77777777" w:rsidR="00C8088F" w:rsidRPr="00AB054F" w:rsidRDefault="00C8088F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1E66367A" w14:textId="77777777" w:rsidR="00C8088F" w:rsidRPr="00AB054F" w:rsidRDefault="00C8088F">
            <w:pPr>
              <w:spacing w:after="0" w:line="240" w:lineRule="auto"/>
            </w:pPr>
          </w:p>
        </w:tc>
      </w:tr>
      <w:tr w:rsidR="00C8088F" w:rsidRPr="00AB054F" w14:paraId="4CC70AD1" w14:textId="77777777">
        <w:tc>
          <w:tcPr>
            <w:tcW w:w="1795" w:type="dxa"/>
          </w:tcPr>
          <w:p w14:paraId="2F5C5B4C" w14:textId="77777777" w:rsidR="00C8088F" w:rsidRDefault="00C8088F">
            <w:pPr>
              <w:spacing w:after="0" w:line="240" w:lineRule="auto"/>
            </w:pPr>
            <w:r>
              <w:lastRenderedPageBreak/>
              <w:t>Postcondición</w:t>
            </w:r>
          </w:p>
        </w:tc>
        <w:tc>
          <w:tcPr>
            <w:tcW w:w="6699" w:type="dxa"/>
          </w:tcPr>
          <w:p w14:paraId="0527391F" w14:textId="77777777" w:rsidR="00C8088F" w:rsidRPr="00AB054F" w:rsidRDefault="00C8088F">
            <w:pPr>
              <w:spacing w:after="0" w:line="240" w:lineRule="auto"/>
            </w:pPr>
            <w:r>
              <w:t>El usuario puede leer los mensajes enviados y recibidos anteriormente.</w:t>
            </w:r>
          </w:p>
        </w:tc>
      </w:tr>
    </w:tbl>
    <w:p w14:paraId="14F5CDB1" w14:textId="77777777" w:rsidR="00656ACA" w:rsidRDefault="00656ACA" w:rsidP="0012280A"/>
    <w:p w14:paraId="658BDF4B" w14:textId="52C95A49" w:rsidR="09CB9B8E" w:rsidRDefault="09CB9B8E" w:rsidP="74AA49C8">
      <w:pPr>
        <w:pStyle w:val="Ttulo3"/>
      </w:pPr>
      <w:bookmarkStart w:id="60" w:name="_Toc212155902"/>
      <w:r>
        <w:t>Caso de uso 17 – Visualización del estado de presencia</w:t>
      </w:r>
      <w:bookmarkEnd w:id="60"/>
    </w:p>
    <w:p w14:paraId="6408D508" w14:textId="37E913D3" w:rsidR="3DF3ADEB" w:rsidRDefault="3DF3ADEB"/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63DB1454" w14:paraId="0BFF0EF4" w14:textId="77777777" w:rsidTr="63DB1454">
        <w:trPr>
          <w:trHeight w:val="300"/>
        </w:trPr>
        <w:tc>
          <w:tcPr>
            <w:tcW w:w="1795" w:type="dxa"/>
          </w:tcPr>
          <w:p w14:paraId="4D743F0D" w14:textId="77777777" w:rsidR="63DB1454" w:rsidRDefault="63DB1454" w:rsidP="63DB1454">
            <w:pPr>
              <w:spacing w:after="0" w:line="240" w:lineRule="auto"/>
            </w:pPr>
            <w:r>
              <w:t>Referencia:</w:t>
            </w:r>
          </w:p>
        </w:tc>
        <w:tc>
          <w:tcPr>
            <w:tcW w:w="6699" w:type="dxa"/>
          </w:tcPr>
          <w:p w14:paraId="4E85317D" w14:textId="4108B441" w:rsidR="63DB1454" w:rsidRDefault="140F0F79" w:rsidP="63DB1454">
            <w:pPr>
              <w:spacing w:after="0" w:line="240" w:lineRule="auto"/>
            </w:pPr>
            <w:r>
              <w:t>CU1</w:t>
            </w:r>
            <w:r w:rsidR="151E3704">
              <w:t>7</w:t>
            </w:r>
          </w:p>
        </w:tc>
      </w:tr>
      <w:tr w:rsidR="63DB1454" w14:paraId="7E4A0615" w14:textId="77777777" w:rsidTr="63DB1454">
        <w:trPr>
          <w:trHeight w:val="300"/>
        </w:trPr>
        <w:tc>
          <w:tcPr>
            <w:tcW w:w="1795" w:type="dxa"/>
          </w:tcPr>
          <w:p w14:paraId="0D6281DD" w14:textId="77777777" w:rsidR="63DB1454" w:rsidRDefault="63DB1454" w:rsidP="63DB1454">
            <w:pPr>
              <w:spacing w:after="0" w:line="240" w:lineRule="auto"/>
            </w:pPr>
            <w:r>
              <w:t>Nombre:</w:t>
            </w:r>
          </w:p>
        </w:tc>
        <w:tc>
          <w:tcPr>
            <w:tcW w:w="6699" w:type="dxa"/>
          </w:tcPr>
          <w:p w14:paraId="6DF7E9A1" w14:textId="3AF47487" w:rsidR="4C22DA7C" w:rsidRDefault="4C22DA7C" w:rsidP="01A184A2">
            <w:pPr>
              <w:spacing w:after="0" w:line="240" w:lineRule="auto"/>
            </w:pPr>
            <w:r>
              <w:t>Visualización</w:t>
            </w:r>
            <w:r w:rsidR="636C3537">
              <w:t xml:space="preserve"> del </w:t>
            </w:r>
            <w:r w:rsidR="354806BA">
              <w:t>estado</w:t>
            </w:r>
            <w:r w:rsidR="636C3537">
              <w:t xml:space="preserve"> de presencia</w:t>
            </w:r>
          </w:p>
          <w:p w14:paraId="791467A6" w14:textId="2E8EF31E" w:rsidR="63DB1454" w:rsidRDefault="63DB1454" w:rsidP="63DB1454">
            <w:pPr>
              <w:spacing w:after="0" w:line="240" w:lineRule="auto"/>
            </w:pPr>
          </w:p>
        </w:tc>
      </w:tr>
      <w:tr w:rsidR="63DB1454" w14:paraId="12EFE220" w14:textId="77777777" w:rsidTr="63DB1454">
        <w:trPr>
          <w:trHeight w:val="300"/>
        </w:trPr>
        <w:tc>
          <w:tcPr>
            <w:tcW w:w="1795" w:type="dxa"/>
          </w:tcPr>
          <w:p w14:paraId="56136D0B" w14:textId="77777777" w:rsidR="63DB1454" w:rsidRDefault="63DB1454" w:rsidP="63DB1454">
            <w:pPr>
              <w:spacing w:after="0" w:line="240" w:lineRule="auto"/>
            </w:pPr>
            <w:r>
              <w:t>Descripción</w:t>
            </w:r>
          </w:p>
        </w:tc>
        <w:tc>
          <w:tcPr>
            <w:tcW w:w="6699" w:type="dxa"/>
          </w:tcPr>
          <w:p w14:paraId="301EFA76" w14:textId="4A715D31" w:rsidR="6C394D85" w:rsidRDefault="6C394D85" w:rsidP="01A184A2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  <w:r w:rsidRPr="01A184A2">
              <w:rPr>
                <w:rFonts w:ascii="Calibri" w:eastAsia="Calibri" w:hAnsi="Calibri"/>
                <w:sz w:val="22"/>
                <w:szCs w:val="22"/>
                <w:lang w:eastAsia="en-US"/>
              </w:rPr>
              <w:t>Se muestra el estado de presencia de un usuario (conectado/ausente) a sus contactos</w:t>
            </w:r>
          </w:p>
          <w:p w14:paraId="56A2BF55" w14:textId="17E9D771" w:rsidR="63DB1454" w:rsidRDefault="63DB1454" w:rsidP="63DB1454">
            <w:pPr>
              <w:pStyle w:val="doctext"/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</w:tc>
      </w:tr>
      <w:tr w:rsidR="63DB1454" w14:paraId="1986A712" w14:textId="77777777" w:rsidTr="63DB1454">
        <w:trPr>
          <w:trHeight w:val="300"/>
        </w:trPr>
        <w:tc>
          <w:tcPr>
            <w:tcW w:w="1795" w:type="dxa"/>
          </w:tcPr>
          <w:p w14:paraId="5BEA9DDB" w14:textId="77777777" w:rsidR="63DB1454" w:rsidRDefault="63DB1454" w:rsidP="63DB1454">
            <w:pPr>
              <w:spacing w:after="0" w:line="240" w:lineRule="auto"/>
            </w:pPr>
            <w:r>
              <w:t>Actor</w:t>
            </w:r>
          </w:p>
        </w:tc>
        <w:tc>
          <w:tcPr>
            <w:tcW w:w="6699" w:type="dxa"/>
          </w:tcPr>
          <w:p w14:paraId="673EEAFA" w14:textId="77777777" w:rsidR="63DB1454" w:rsidRDefault="63DB1454" w:rsidP="63DB1454">
            <w:pPr>
              <w:spacing w:after="0" w:line="240" w:lineRule="auto"/>
            </w:pPr>
            <w:r>
              <w:t>Sistema</w:t>
            </w:r>
          </w:p>
        </w:tc>
      </w:tr>
      <w:tr w:rsidR="63DB1454" w14:paraId="6AF01C67" w14:textId="77777777" w:rsidTr="74AA49C8">
        <w:trPr>
          <w:trHeight w:val="315"/>
        </w:trPr>
        <w:tc>
          <w:tcPr>
            <w:tcW w:w="1795" w:type="dxa"/>
          </w:tcPr>
          <w:p w14:paraId="2C605D37" w14:textId="77777777" w:rsidR="63DB1454" w:rsidRDefault="63DB1454" w:rsidP="63DB1454">
            <w:pPr>
              <w:spacing w:after="0" w:line="240" w:lineRule="auto"/>
            </w:pPr>
            <w:r>
              <w:t>Relaciones</w:t>
            </w:r>
          </w:p>
        </w:tc>
        <w:tc>
          <w:tcPr>
            <w:tcW w:w="6699" w:type="dxa"/>
          </w:tcPr>
          <w:p w14:paraId="478E780F" w14:textId="5C181AC2" w:rsidR="63DB1454" w:rsidRDefault="63DB1454" w:rsidP="63DB1454">
            <w:pPr>
              <w:spacing w:after="0" w:line="240" w:lineRule="auto"/>
            </w:pPr>
            <w:r>
              <w:t>&lt;&lt;Extends&gt;&gt; iniciar sesión (CU02)</w:t>
            </w:r>
          </w:p>
        </w:tc>
      </w:tr>
      <w:tr w:rsidR="63DB1454" w14:paraId="60D0BD59" w14:textId="77777777" w:rsidTr="63DB1454">
        <w:trPr>
          <w:trHeight w:val="300"/>
        </w:trPr>
        <w:tc>
          <w:tcPr>
            <w:tcW w:w="1795" w:type="dxa"/>
          </w:tcPr>
          <w:p w14:paraId="2C62A7CF" w14:textId="77777777" w:rsidR="63DB1454" w:rsidRDefault="63DB1454" w:rsidP="63DB1454">
            <w:pPr>
              <w:spacing w:after="0" w:line="240" w:lineRule="auto"/>
            </w:pPr>
            <w:r>
              <w:t>Precondición</w:t>
            </w:r>
          </w:p>
        </w:tc>
        <w:tc>
          <w:tcPr>
            <w:tcW w:w="6699" w:type="dxa"/>
          </w:tcPr>
          <w:p w14:paraId="1F5BADC1" w14:textId="63AD377B" w:rsidR="63DB1454" w:rsidRDefault="23A8D688" w:rsidP="2600FFB4">
            <w:pPr>
              <w:spacing w:after="0" w:line="240" w:lineRule="auto"/>
              <w:jc w:val="both"/>
            </w:pPr>
            <w:r>
              <w:t>El sistema debe haber detectado que un usuario (o varios) han cambiado su estado de conexión (conectado, desconectado, ausente).</w:t>
            </w:r>
          </w:p>
        </w:tc>
      </w:tr>
      <w:tr w:rsidR="63DB1454" w14:paraId="5911BCED" w14:textId="77777777" w:rsidTr="63DB1454">
        <w:trPr>
          <w:trHeight w:val="300"/>
        </w:trPr>
        <w:tc>
          <w:tcPr>
            <w:tcW w:w="1795" w:type="dxa"/>
          </w:tcPr>
          <w:p w14:paraId="54E5F64F" w14:textId="77777777" w:rsidR="63DB1454" w:rsidRDefault="63DB1454" w:rsidP="63DB1454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63980944" w14:textId="23CF2462" w:rsidR="45DDAC05" w:rsidRDefault="45DDAC05" w:rsidP="7571525C">
            <w:pPr>
              <w:pStyle w:val="Prrafodelista"/>
              <w:numPr>
                <w:ilvl w:val="0"/>
                <w:numId w:val="35"/>
              </w:numPr>
              <w:spacing w:after="0" w:line="240" w:lineRule="auto"/>
            </w:pPr>
            <w:r>
              <w:t xml:space="preserve">El sistema (servidor </w:t>
            </w:r>
            <w:proofErr w:type="spellStart"/>
            <w:r>
              <w:t>WebSocket</w:t>
            </w:r>
            <w:proofErr w:type="spellEnd"/>
            <w:r>
              <w:t>) detecta un evento de red relevante para la presencia</w:t>
            </w:r>
          </w:p>
          <w:p w14:paraId="77C81153" w14:textId="012A8B8C" w:rsidR="45DDAC05" w:rsidRDefault="45DDAC05" w:rsidP="7571525C">
            <w:pPr>
              <w:pStyle w:val="Prrafodelista"/>
              <w:numPr>
                <w:ilvl w:val="0"/>
                <w:numId w:val="35"/>
              </w:numPr>
              <w:spacing w:after="0" w:line="240" w:lineRule="auto"/>
            </w:pPr>
            <w:r>
              <w:t>El sistema actualiza el estado de presencia en su base de datos en tiempo real o estructura en memoria.</w:t>
            </w:r>
          </w:p>
          <w:p w14:paraId="1056C852" w14:textId="3139EA2B" w:rsidR="45DDAC05" w:rsidRDefault="45DDAC05" w:rsidP="7571525C">
            <w:pPr>
              <w:pStyle w:val="Prrafodelista"/>
              <w:numPr>
                <w:ilvl w:val="0"/>
                <w:numId w:val="35"/>
              </w:numPr>
              <w:spacing w:after="0" w:line="240" w:lineRule="auto"/>
            </w:pPr>
            <w:r>
              <w:t>El sistema distribuye los cambios de estado de presencia a los clientes conectados, especialmente a los contactos del usuario que cambió de estado.</w:t>
            </w:r>
          </w:p>
          <w:p w14:paraId="3B458881" w14:textId="460263A7" w:rsidR="45DDAC05" w:rsidRDefault="45DDAC05" w:rsidP="7571525C">
            <w:pPr>
              <w:pStyle w:val="Prrafodelista"/>
              <w:numPr>
                <w:ilvl w:val="0"/>
                <w:numId w:val="35"/>
              </w:numPr>
              <w:spacing w:after="0" w:line="240" w:lineRule="auto"/>
            </w:pPr>
            <w:r>
              <w:t xml:space="preserve">El </w:t>
            </w:r>
            <w:proofErr w:type="spellStart"/>
            <w:r>
              <w:t>frontend</w:t>
            </w:r>
            <w:proofErr w:type="spellEnd"/>
            <w:r>
              <w:t xml:space="preserve"> de cada usuario actualiza la lista de contactos/usuarios en tiempo real, mostrando el estado de presencia</w:t>
            </w:r>
          </w:p>
          <w:p w14:paraId="34B033FC" w14:textId="509D3DB5" w:rsidR="45DDAC05" w:rsidRDefault="45DDAC05" w:rsidP="7571525C">
            <w:pPr>
              <w:pStyle w:val="Prrafodelista"/>
              <w:numPr>
                <w:ilvl w:val="0"/>
                <w:numId w:val="35"/>
              </w:numPr>
              <w:spacing w:after="0" w:line="240" w:lineRule="auto"/>
            </w:pPr>
            <w:r>
              <w:t>El usuario visualiza el estado de presencia de las personas con las que mantiene una conversación.</w:t>
            </w:r>
          </w:p>
          <w:p w14:paraId="0E5AB923" w14:textId="0922262B" w:rsidR="63DB1454" w:rsidRDefault="63DB1454" w:rsidP="2600FFB4">
            <w:pPr>
              <w:spacing w:after="0" w:line="240" w:lineRule="auto"/>
            </w:pPr>
          </w:p>
        </w:tc>
      </w:tr>
      <w:tr w:rsidR="63DB1454" w14:paraId="57E9B2C8" w14:textId="77777777" w:rsidTr="63DB1454">
        <w:trPr>
          <w:trHeight w:val="300"/>
        </w:trPr>
        <w:tc>
          <w:tcPr>
            <w:tcW w:w="1795" w:type="dxa"/>
          </w:tcPr>
          <w:p w14:paraId="7C70AD11" w14:textId="77777777" w:rsidR="63DB1454" w:rsidRDefault="63DB1454" w:rsidP="63DB1454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1A082DE2" w14:textId="77777777" w:rsidR="63DB1454" w:rsidRDefault="63DB1454" w:rsidP="63DB1454">
            <w:pPr>
              <w:spacing w:after="0" w:line="240" w:lineRule="auto"/>
            </w:pPr>
          </w:p>
        </w:tc>
      </w:tr>
      <w:tr w:rsidR="63DB1454" w14:paraId="1D61A6B4" w14:textId="77777777" w:rsidTr="63DB1454">
        <w:trPr>
          <w:trHeight w:val="300"/>
        </w:trPr>
        <w:tc>
          <w:tcPr>
            <w:tcW w:w="1795" w:type="dxa"/>
          </w:tcPr>
          <w:p w14:paraId="0B812E67" w14:textId="77777777" w:rsidR="63DB1454" w:rsidRDefault="63DB1454" w:rsidP="63DB1454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704AEAA1" w14:textId="1F14ED45" w:rsidR="63DB1454" w:rsidRDefault="4F3F29E5" w:rsidP="63DB1454">
            <w:pPr>
              <w:spacing w:after="0" w:line="240" w:lineRule="auto"/>
            </w:pPr>
            <w:r>
              <w:t xml:space="preserve">El usuario puede </w:t>
            </w:r>
            <w:r w:rsidR="0D339775">
              <w:t xml:space="preserve">ver el estado de la persona con la que mantiene una </w:t>
            </w:r>
            <w:proofErr w:type="spellStart"/>
            <w:r w:rsidR="0D339775">
              <w:t>conversacion</w:t>
            </w:r>
            <w:proofErr w:type="spellEnd"/>
          </w:p>
        </w:tc>
      </w:tr>
    </w:tbl>
    <w:p w14:paraId="157A150F" w14:textId="03611082" w:rsidR="63DB1454" w:rsidRDefault="63DB1454"/>
    <w:p w14:paraId="2F0E61BD" w14:textId="77777777" w:rsidR="00656ACA" w:rsidRPr="0012280A" w:rsidRDefault="00656ACA" w:rsidP="0012280A"/>
    <w:p w14:paraId="13E6105E" w14:textId="325B5F22" w:rsidR="002D015C" w:rsidRDefault="002D015C" w:rsidP="009D2D6E">
      <w:pPr>
        <w:pStyle w:val="Ttulo2"/>
        <w:numPr>
          <w:ilvl w:val="1"/>
          <w:numId w:val="1"/>
        </w:numPr>
        <w:rPr>
          <w:rFonts w:ascii="Cambria" w:hAnsi="Cambria"/>
          <w:b w:val="0"/>
          <w:bCs w:val="0"/>
          <w:i w:val="0"/>
          <w:iCs/>
          <w:color w:val="365F91"/>
          <w:szCs w:val="24"/>
        </w:rPr>
      </w:pPr>
      <w:bookmarkStart w:id="61" w:name="_Toc212155903"/>
      <w:r w:rsidRPr="00F83A54">
        <w:rPr>
          <w:rStyle w:val="nfasisintenso"/>
          <w:rFonts w:ascii="Cambria" w:hAnsi="Cambria"/>
          <w:color w:val="365F91"/>
          <w:szCs w:val="24"/>
        </w:rPr>
        <w:lastRenderedPageBreak/>
        <w:t xml:space="preserve">Característica </w:t>
      </w:r>
      <w:r w:rsidR="00F57026">
        <w:rPr>
          <w:rStyle w:val="nfasisintenso"/>
          <w:rFonts w:ascii="Cambria" w:hAnsi="Cambria"/>
          <w:color w:val="365F91"/>
          <w:szCs w:val="24"/>
        </w:rPr>
        <w:t>5</w:t>
      </w:r>
      <w:r>
        <w:rPr>
          <w:rStyle w:val="nfasisintenso"/>
          <w:rFonts w:ascii="Cambria" w:hAnsi="Cambria"/>
          <w:color w:val="365F91"/>
          <w:szCs w:val="24"/>
        </w:rPr>
        <w:t xml:space="preserve"> – </w:t>
      </w:r>
      <w:r>
        <w:rPr>
          <w:rFonts w:ascii="Cambria" w:hAnsi="Cambria"/>
          <w:b w:val="0"/>
          <w:bCs w:val="0"/>
          <w:i w:val="0"/>
          <w:iCs/>
          <w:color w:val="365F91"/>
          <w:szCs w:val="24"/>
        </w:rPr>
        <w:t>Gestión y uso de Canales</w:t>
      </w:r>
      <w:bookmarkEnd w:id="61"/>
    </w:p>
    <w:p w14:paraId="78DEC6C3" w14:textId="11E12665" w:rsidR="003B6D33" w:rsidRDefault="00574189" w:rsidP="00656ACA">
      <w:pPr>
        <w:jc w:val="center"/>
      </w:pPr>
      <w:r w:rsidRPr="00574189">
        <w:rPr>
          <w:noProof/>
        </w:rPr>
        <w:drawing>
          <wp:inline distT="0" distB="0" distL="0" distR="0" wp14:anchorId="14EEC3EF" wp14:editId="5423EFFA">
            <wp:extent cx="5400040" cy="2929890"/>
            <wp:effectExtent l="0" t="0" r="0" b="3810"/>
            <wp:docPr id="211492781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27813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2A51F" w14:textId="77777777" w:rsidR="004E6980" w:rsidRDefault="004E6980" w:rsidP="00AF7E66"/>
    <w:p w14:paraId="6A1FFEAB" w14:textId="2721738F" w:rsidR="003B6D33" w:rsidRPr="003B6D33" w:rsidRDefault="00E93A44" w:rsidP="6E9828EB">
      <w:pPr>
        <w:pStyle w:val="Ttulo3"/>
      </w:pPr>
      <w:bookmarkStart w:id="62" w:name="_Toc207261949"/>
      <w:bookmarkStart w:id="63" w:name="_Toc212140895"/>
      <w:bookmarkStart w:id="64" w:name="_Toc212155904"/>
      <w:r w:rsidRPr="00AA4BE8">
        <w:t xml:space="preserve">Caso de uso </w:t>
      </w:r>
      <w:r w:rsidR="002D015C">
        <w:t>1</w:t>
      </w:r>
      <w:r w:rsidR="5D0A708F">
        <w:t>8</w:t>
      </w:r>
      <w:r>
        <w:t xml:space="preserve"> – </w:t>
      </w:r>
      <w:bookmarkEnd w:id="62"/>
      <w:bookmarkEnd w:id="63"/>
      <w:r w:rsidR="00592F28">
        <w:t>Crear nuevo canal</w:t>
      </w:r>
      <w:bookmarkEnd w:id="64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E93A44" w:rsidRPr="00AB054F" w14:paraId="79A42CDA" w14:textId="77777777">
        <w:tc>
          <w:tcPr>
            <w:tcW w:w="1795" w:type="dxa"/>
          </w:tcPr>
          <w:p w14:paraId="5471CD96" w14:textId="77777777" w:rsidR="00E93A44" w:rsidRPr="00AB054F" w:rsidRDefault="00E93A44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2CE8CA43" w14:textId="76151EF9" w:rsidR="00E93A44" w:rsidRPr="00AB054F" w:rsidRDefault="00E93A44" w:rsidP="00592F28">
            <w:pPr>
              <w:tabs>
                <w:tab w:val="center" w:pos="3241"/>
              </w:tabs>
              <w:spacing w:after="0" w:line="240" w:lineRule="auto"/>
            </w:pPr>
            <w:r>
              <w:t>CU</w:t>
            </w:r>
            <w:r w:rsidR="00592F28">
              <w:t>1</w:t>
            </w:r>
            <w:r w:rsidR="2B13D59D">
              <w:t>8</w:t>
            </w:r>
          </w:p>
        </w:tc>
      </w:tr>
      <w:tr w:rsidR="00E93A44" w:rsidRPr="00AB054F" w14:paraId="325EA5F7" w14:textId="77777777">
        <w:tc>
          <w:tcPr>
            <w:tcW w:w="1795" w:type="dxa"/>
          </w:tcPr>
          <w:p w14:paraId="2A599019" w14:textId="77777777" w:rsidR="00E93A44" w:rsidRPr="00AB054F" w:rsidRDefault="00E93A44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48F9CDF2" w14:textId="7AB31DB5" w:rsidR="00E93A44" w:rsidRPr="00AB054F" w:rsidRDefault="00592F28">
            <w:pPr>
              <w:spacing w:after="0" w:line="240" w:lineRule="auto"/>
            </w:pPr>
            <w:r>
              <w:t>Crear nuevo canal</w:t>
            </w:r>
          </w:p>
        </w:tc>
      </w:tr>
      <w:tr w:rsidR="00E93A44" w:rsidRPr="00AB054F" w14:paraId="22638E89" w14:textId="77777777" w:rsidTr="00592F28">
        <w:trPr>
          <w:trHeight w:val="40"/>
        </w:trPr>
        <w:tc>
          <w:tcPr>
            <w:tcW w:w="1795" w:type="dxa"/>
          </w:tcPr>
          <w:p w14:paraId="7411C187" w14:textId="77777777" w:rsidR="00E93A44" w:rsidRPr="00AB054F" w:rsidRDefault="00E93A44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683A5F36" w14:textId="5F08E9EA" w:rsidR="00E93A44" w:rsidRPr="00A72644" w:rsidRDefault="004D6A97">
            <w:pPr>
              <w:pStyle w:val="doctext"/>
            </w:pPr>
            <w:r w:rsidRPr="004D6A97">
              <w:rPr>
                <w:rFonts w:ascii="Calibri" w:eastAsia="Calibri" w:hAnsi="Calibri"/>
                <w:sz w:val="22"/>
                <w:szCs w:val="22"/>
                <w:lang w:eastAsia="en-US"/>
              </w:rPr>
              <w:t>Permit</w:t>
            </w:r>
            <w:r w:rsidR="00592F28">
              <w:rPr>
                <w:rFonts w:ascii="Calibri" w:eastAsia="Calibri" w:hAnsi="Calibri"/>
                <w:sz w:val="22"/>
                <w:szCs w:val="22"/>
                <w:lang w:eastAsia="en-US"/>
              </w:rPr>
              <w:t>e crear una nueva sala de chat grupal persistente.</w:t>
            </w:r>
          </w:p>
        </w:tc>
      </w:tr>
      <w:tr w:rsidR="00E93A44" w:rsidRPr="00AB054F" w14:paraId="2945F073" w14:textId="77777777">
        <w:tc>
          <w:tcPr>
            <w:tcW w:w="1795" w:type="dxa"/>
          </w:tcPr>
          <w:p w14:paraId="605FD12B" w14:textId="77777777" w:rsidR="00E93A44" w:rsidRPr="00AB054F" w:rsidRDefault="00E93A44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56E84FB0" w14:textId="6EF40B0C" w:rsidR="00E93A44" w:rsidRPr="00AB054F" w:rsidRDefault="00E93A44">
            <w:pPr>
              <w:spacing w:after="0" w:line="240" w:lineRule="auto"/>
            </w:pPr>
            <w:r>
              <w:t>Usuario</w:t>
            </w:r>
            <w:r w:rsidR="00592F28">
              <w:t>.</w:t>
            </w:r>
          </w:p>
        </w:tc>
      </w:tr>
      <w:tr w:rsidR="00E93A44" w:rsidRPr="00AB054F" w14:paraId="6326AD92" w14:textId="77777777">
        <w:tc>
          <w:tcPr>
            <w:tcW w:w="1795" w:type="dxa"/>
          </w:tcPr>
          <w:p w14:paraId="7B2639A0" w14:textId="77777777" w:rsidR="00E93A44" w:rsidRPr="00AB054F" w:rsidRDefault="00E93A44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047DA4C4" w14:textId="77777777" w:rsidR="00E93A44" w:rsidRPr="00AB054F" w:rsidRDefault="00E93A44">
            <w:pPr>
              <w:spacing w:after="0" w:line="240" w:lineRule="auto"/>
            </w:pPr>
            <w:r>
              <w:t>Ninguna</w:t>
            </w:r>
          </w:p>
        </w:tc>
      </w:tr>
      <w:tr w:rsidR="00E93A44" w:rsidRPr="00AB054F" w14:paraId="30FD3FA8" w14:textId="77777777">
        <w:tc>
          <w:tcPr>
            <w:tcW w:w="1795" w:type="dxa"/>
          </w:tcPr>
          <w:p w14:paraId="5DDDA6FC" w14:textId="77777777" w:rsidR="00E93A44" w:rsidRPr="00AB054F" w:rsidRDefault="00E93A44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1B5BEF6F" w14:textId="58165173" w:rsidR="00E93A44" w:rsidRPr="00AB054F" w:rsidRDefault="004E6980">
            <w:pPr>
              <w:spacing w:after="0" w:line="240" w:lineRule="auto"/>
              <w:jc w:val="both"/>
            </w:pPr>
            <w:r>
              <w:t>Inicio de sesión de usuario (CU02)</w:t>
            </w:r>
          </w:p>
        </w:tc>
      </w:tr>
      <w:tr w:rsidR="00E93A44" w:rsidRPr="00AB054F" w14:paraId="0869D10A" w14:textId="77777777">
        <w:tc>
          <w:tcPr>
            <w:tcW w:w="1795" w:type="dxa"/>
          </w:tcPr>
          <w:p w14:paraId="7E7FCAB2" w14:textId="77777777" w:rsidR="00E93A44" w:rsidRPr="00AB054F" w:rsidRDefault="00E93A44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68F1B018" w14:textId="77777777" w:rsidR="00E93A44" w:rsidRDefault="004E6980" w:rsidP="007F3B27">
            <w:pPr>
              <w:pStyle w:val="Prrafodelista"/>
              <w:numPr>
                <w:ilvl w:val="0"/>
                <w:numId w:val="8"/>
              </w:numPr>
              <w:spacing w:after="0" w:line="240" w:lineRule="auto"/>
            </w:pPr>
            <w:r>
              <w:t>El usuario ingresa el nombre del canal.</w:t>
            </w:r>
          </w:p>
          <w:p w14:paraId="0E6C9C2B" w14:textId="77777777" w:rsidR="004E6980" w:rsidRDefault="002D015C" w:rsidP="007F3B27">
            <w:pPr>
              <w:pStyle w:val="Prrafodelista"/>
              <w:numPr>
                <w:ilvl w:val="0"/>
                <w:numId w:val="8"/>
              </w:numPr>
              <w:spacing w:after="0" w:line="240" w:lineRule="auto"/>
            </w:pPr>
            <w:r>
              <w:t xml:space="preserve">Se genera un estado global inmutable con la nueva entidad </w:t>
            </w:r>
            <w:proofErr w:type="spellStart"/>
            <w:proofErr w:type="gramStart"/>
            <w:r>
              <w:t>crearCanal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18337059" w14:textId="16265315" w:rsidR="00E93A44" w:rsidRPr="00AB054F" w:rsidRDefault="002D015C" w:rsidP="007F3B27">
            <w:pPr>
              <w:pStyle w:val="Prrafodelista"/>
              <w:numPr>
                <w:ilvl w:val="0"/>
                <w:numId w:val="8"/>
              </w:numPr>
              <w:spacing w:after="0" w:line="240" w:lineRule="auto"/>
            </w:pPr>
            <w:r>
              <w:t>El sistema persiste este estado.</w:t>
            </w:r>
          </w:p>
        </w:tc>
      </w:tr>
      <w:tr w:rsidR="00E93A44" w:rsidRPr="00AB054F" w14:paraId="188C1616" w14:textId="77777777">
        <w:tc>
          <w:tcPr>
            <w:tcW w:w="1795" w:type="dxa"/>
          </w:tcPr>
          <w:p w14:paraId="5E8523C7" w14:textId="77777777" w:rsidR="00E93A44" w:rsidRPr="00AB054F" w:rsidRDefault="00E93A44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716DB37F" w14:textId="0DDE875C" w:rsidR="00E93A44" w:rsidRPr="00AB054F" w:rsidRDefault="00E93A44">
            <w:pPr>
              <w:spacing w:after="0" w:line="240" w:lineRule="auto"/>
            </w:pPr>
          </w:p>
        </w:tc>
      </w:tr>
      <w:tr w:rsidR="00E93A44" w:rsidRPr="00AB054F" w14:paraId="0CB51C71" w14:textId="77777777">
        <w:tc>
          <w:tcPr>
            <w:tcW w:w="1795" w:type="dxa"/>
          </w:tcPr>
          <w:p w14:paraId="513802B6" w14:textId="77777777" w:rsidR="00E93A44" w:rsidRDefault="00E93A44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6CCCED36" w14:textId="3F792653" w:rsidR="00E93A44" w:rsidRPr="00AB054F" w:rsidRDefault="002D015C">
            <w:pPr>
              <w:spacing w:after="0" w:line="240" w:lineRule="auto"/>
            </w:pPr>
            <w:r>
              <w:t>El canal existe y el usuario es su primer miembro.</w:t>
            </w:r>
          </w:p>
        </w:tc>
      </w:tr>
    </w:tbl>
    <w:p w14:paraId="130C2846" w14:textId="77777777" w:rsidR="00E93A44" w:rsidRPr="00E93A44" w:rsidRDefault="00E93A44" w:rsidP="00E93A44"/>
    <w:p w14:paraId="1792D2D4" w14:textId="6BA3D4B2" w:rsidR="00656ACA" w:rsidRDefault="00656ACA" w:rsidP="3DF3ADEB">
      <w:pPr>
        <w:pStyle w:val="Ttulo3"/>
      </w:pPr>
      <w:bookmarkStart w:id="65" w:name="_Toc207261950"/>
      <w:bookmarkStart w:id="66" w:name="_Toc212140896"/>
      <w:bookmarkStart w:id="67" w:name="_Toc212155905"/>
      <w:r w:rsidRPr="00AA4BE8">
        <w:t xml:space="preserve">Caso de uso </w:t>
      </w:r>
      <w:r w:rsidR="00076735">
        <w:t>1</w:t>
      </w:r>
      <w:r w:rsidR="67B08ABA">
        <w:t>9</w:t>
      </w:r>
      <w:r>
        <w:t xml:space="preserve">– </w:t>
      </w:r>
      <w:bookmarkEnd w:id="65"/>
      <w:bookmarkEnd w:id="66"/>
      <w:r w:rsidR="000914A3">
        <w:t>Unirse a canal existente</w:t>
      </w:r>
      <w:bookmarkEnd w:id="67"/>
      <w:r w:rsidR="000914A3"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656ACA" w:rsidRPr="00AB054F" w14:paraId="2310DE41" w14:textId="77777777">
        <w:tc>
          <w:tcPr>
            <w:tcW w:w="1795" w:type="dxa"/>
          </w:tcPr>
          <w:p w14:paraId="1A7F2987" w14:textId="77777777" w:rsidR="00656ACA" w:rsidRPr="00AB054F" w:rsidRDefault="00656ACA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1B68EB20" w14:textId="11A37F5A" w:rsidR="00656ACA" w:rsidRPr="00AB054F" w:rsidRDefault="00656ACA">
            <w:pPr>
              <w:spacing w:after="0" w:line="240" w:lineRule="auto"/>
            </w:pPr>
            <w:r>
              <w:t>CU</w:t>
            </w:r>
            <w:r w:rsidR="00076735">
              <w:t>1</w:t>
            </w:r>
            <w:r w:rsidR="136B80BD">
              <w:t>9</w:t>
            </w:r>
          </w:p>
        </w:tc>
      </w:tr>
      <w:tr w:rsidR="00656ACA" w:rsidRPr="00AB054F" w14:paraId="010C8285" w14:textId="77777777">
        <w:tc>
          <w:tcPr>
            <w:tcW w:w="1795" w:type="dxa"/>
          </w:tcPr>
          <w:p w14:paraId="592B1CDB" w14:textId="77777777" w:rsidR="00656ACA" w:rsidRPr="00AB054F" w:rsidRDefault="00656ACA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65FEF511" w14:textId="74138085" w:rsidR="00656ACA" w:rsidRPr="00AB054F" w:rsidRDefault="001235D3">
            <w:pPr>
              <w:spacing w:after="0" w:line="240" w:lineRule="auto"/>
            </w:pPr>
            <w:r>
              <w:t xml:space="preserve">Unirse a canal </w:t>
            </w:r>
            <w:r w:rsidR="005F20F1">
              <w:t>existente</w:t>
            </w:r>
          </w:p>
        </w:tc>
      </w:tr>
      <w:tr w:rsidR="00656ACA" w:rsidRPr="00AB054F" w14:paraId="5E99648E" w14:textId="77777777">
        <w:tc>
          <w:tcPr>
            <w:tcW w:w="1795" w:type="dxa"/>
          </w:tcPr>
          <w:p w14:paraId="57F7C6A9" w14:textId="77777777" w:rsidR="00656ACA" w:rsidRPr="00AB054F" w:rsidRDefault="00656ACA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578D30E3" w14:textId="452C9F5E" w:rsidR="00656ACA" w:rsidRPr="00A72644" w:rsidRDefault="001235D3">
            <w:pPr>
              <w:pStyle w:val="doctext"/>
            </w:pPr>
            <w:r>
              <w:rPr>
                <w:rFonts w:ascii="Calibri" w:eastAsia="Calibri" w:hAnsi="Calibri"/>
                <w:sz w:val="22"/>
                <w:szCs w:val="22"/>
                <w:lang w:eastAsia="en-US"/>
              </w:rPr>
              <w:t>Permite a un usuario convertirse en miembro de un canal</w:t>
            </w:r>
          </w:p>
        </w:tc>
      </w:tr>
      <w:tr w:rsidR="00656ACA" w:rsidRPr="00AB054F" w14:paraId="7A2BBF58" w14:textId="77777777">
        <w:tc>
          <w:tcPr>
            <w:tcW w:w="1795" w:type="dxa"/>
          </w:tcPr>
          <w:p w14:paraId="3DB39199" w14:textId="77777777" w:rsidR="00656ACA" w:rsidRPr="00AB054F" w:rsidRDefault="00656ACA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2CE577A5" w14:textId="58CF387B" w:rsidR="00656ACA" w:rsidRPr="00AB054F" w:rsidRDefault="005F20F1">
            <w:pPr>
              <w:spacing w:after="0" w:line="240" w:lineRule="auto"/>
            </w:pPr>
            <w:r>
              <w:t>Usuario</w:t>
            </w:r>
          </w:p>
        </w:tc>
      </w:tr>
      <w:tr w:rsidR="00656ACA" w:rsidRPr="00AB054F" w14:paraId="1A03FBD0" w14:textId="77777777">
        <w:tc>
          <w:tcPr>
            <w:tcW w:w="1795" w:type="dxa"/>
          </w:tcPr>
          <w:p w14:paraId="7B587AF7" w14:textId="77777777" w:rsidR="00656ACA" w:rsidRPr="00AB054F" w:rsidRDefault="00656ACA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0C725A6F" w14:textId="20B6B907" w:rsidR="00656ACA" w:rsidRPr="00AB054F" w:rsidRDefault="00656ACA">
            <w:pPr>
              <w:spacing w:after="0" w:line="240" w:lineRule="auto"/>
            </w:pPr>
          </w:p>
        </w:tc>
      </w:tr>
      <w:tr w:rsidR="00656ACA" w:rsidRPr="00AB054F" w14:paraId="789E6A29" w14:textId="77777777">
        <w:tc>
          <w:tcPr>
            <w:tcW w:w="1795" w:type="dxa"/>
          </w:tcPr>
          <w:p w14:paraId="25E029D7" w14:textId="77777777" w:rsidR="00656ACA" w:rsidRPr="00AB054F" w:rsidRDefault="00656ACA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23B1D754" w14:textId="12265527" w:rsidR="00656ACA" w:rsidRPr="00AB054F" w:rsidRDefault="005F20F1">
            <w:pPr>
              <w:spacing w:after="0" w:line="240" w:lineRule="auto"/>
              <w:jc w:val="both"/>
            </w:pPr>
            <w:r>
              <w:t>El canal debe existir (CU13) y el usuario estar autenticado (CU02)</w:t>
            </w:r>
          </w:p>
        </w:tc>
      </w:tr>
      <w:tr w:rsidR="00656ACA" w:rsidRPr="00AB054F" w14:paraId="791A227F" w14:textId="77777777">
        <w:tc>
          <w:tcPr>
            <w:tcW w:w="1795" w:type="dxa"/>
          </w:tcPr>
          <w:p w14:paraId="705B8D05" w14:textId="77777777" w:rsidR="00656ACA" w:rsidRPr="00AB054F" w:rsidRDefault="00656ACA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1DF39789" w14:textId="772443A0" w:rsidR="00656ACA" w:rsidRDefault="005F20F1" w:rsidP="007F3B27">
            <w:pPr>
              <w:pStyle w:val="Prrafodelista"/>
              <w:numPr>
                <w:ilvl w:val="0"/>
                <w:numId w:val="9"/>
              </w:numPr>
              <w:spacing w:after="0" w:line="240" w:lineRule="auto"/>
            </w:pPr>
            <w:r>
              <w:t>El usuario selecciona “unirse”</w:t>
            </w:r>
            <w:r w:rsidR="0017087D">
              <w:t>.</w:t>
            </w:r>
          </w:p>
          <w:p w14:paraId="2E44ABA5" w14:textId="2638E949" w:rsidR="004D6A97" w:rsidRDefault="00AB0F65" w:rsidP="007F3B27">
            <w:pPr>
              <w:pStyle w:val="Prrafodelista"/>
              <w:numPr>
                <w:ilvl w:val="0"/>
                <w:numId w:val="9"/>
              </w:numPr>
              <w:spacing w:after="0" w:line="240" w:lineRule="auto"/>
            </w:pPr>
            <w:r>
              <w:t xml:space="preserve">Se ejecuta la función </w:t>
            </w:r>
            <w:proofErr w:type="spellStart"/>
            <w:proofErr w:type="gramStart"/>
            <w:r>
              <w:t>uniserAcanal</w:t>
            </w:r>
            <w:proofErr w:type="spellEnd"/>
            <w:r>
              <w:t>(</w:t>
            </w:r>
            <w:proofErr w:type="gramEnd"/>
            <w:r>
              <w:t>) devuelve el nuevo estado inmutable del canal con la nueva suscripción</w:t>
            </w:r>
            <w:r w:rsidR="004D6A97">
              <w:t>.</w:t>
            </w:r>
          </w:p>
          <w:p w14:paraId="033DE8D7" w14:textId="34946490" w:rsidR="004D6A97" w:rsidRPr="00AB054F" w:rsidRDefault="00AB0F65" w:rsidP="007F3B27">
            <w:pPr>
              <w:pStyle w:val="Prrafodelista"/>
              <w:numPr>
                <w:ilvl w:val="0"/>
                <w:numId w:val="9"/>
              </w:numPr>
              <w:spacing w:after="0" w:line="240" w:lineRule="auto"/>
            </w:pPr>
            <w:r>
              <w:t xml:space="preserve">El </w:t>
            </w:r>
            <w:r w:rsidR="002907E5">
              <w:t>sistema persiste el nuevo estado.</w:t>
            </w:r>
          </w:p>
        </w:tc>
      </w:tr>
      <w:tr w:rsidR="00656ACA" w:rsidRPr="00AB054F" w14:paraId="3F498F86" w14:textId="77777777">
        <w:tc>
          <w:tcPr>
            <w:tcW w:w="1795" w:type="dxa"/>
          </w:tcPr>
          <w:p w14:paraId="7AAA4A49" w14:textId="77777777" w:rsidR="00656ACA" w:rsidRPr="00AB054F" w:rsidRDefault="00656ACA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71F0D5DE" w14:textId="77777777" w:rsidR="00656ACA" w:rsidRPr="00AB054F" w:rsidRDefault="00656ACA">
            <w:pPr>
              <w:spacing w:after="0" w:line="240" w:lineRule="auto"/>
            </w:pPr>
          </w:p>
        </w:tc>
      </w:tr>
      <w:tr w:rsidR="00656ACA" w:rsidRPr="00AB054F" w14:paraId="1E4ED654" w14:textId="77777777">
        <w:tc>
          <w:tcPr>
            <w:tcW w:w="1795" w:type="dxa"/>
          </w:tcPr>
          <w:p w14:paraId="0413D47C" w14:textId="77777777" w:rsidR="00656ACA" w:rsidRDefault="00656ACA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07CB537F" w14:textId="0E406CDE" w:rsidR="00656ACA" w:rsidRPr="00AB054F" w:rsidRDefault="002907E5">
            <w:pPr>
              <w:spacing w:after="0" w:line="240" w:lineRule="auto"/>
            </w:pPr>
            <w:r>
              <w:t>El usuario es miembro activo del canal.</w:t>
            </w:r>
          </w:p>
        </w:tc>
      </w:tr>
    </w:tbl>
    <w:p w14:paraId="3CA340BF" w14:textId="77777777" w:rsidR="00197F57" w:rsidRPr="00E93A44" w:rsidRDefault="00197F57" w:rsidP="0054432A"/>
    <w:p w14:paraId="6308B9CE" w14:textId="4C792A4C" w:rsidR="0054432A" w:rsidRDefault="0054432A" w:rsidP="3DF3ADEB">
      <w:pPr>
        <w:pStyle w:val="Ttulo3"/>
      </w:pPr>
      <w:bookmarkStart w:id="68" w:name="_Toc212155906"/>
      <w:r w:rsidRPr="00AA4BE8">
        <w:lastRenderedPageBreak/>
        <w:t xml:space="preserve">Caso de uso </w:t>
      </w:r>
      <w:r w:rsidR="190D71BB">
        <w:t>20</w:t>
      </w:r>
      <w:r>
        <w:t xml:space="preserve"> – Enviar Mensaje a Canal</w:t>
      </w:r>
      <w:bookmarkEnd w:id="68"/>
      <w: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95"/>
        <w:gridCol w:w="6699"/>
      </w:tblGrid>
      <w:tr w:rsidR="0054432A" w:rsidRPr="00AB054F" w14:paraId="6C1F49FF" w14:textId="77777777">
        <w:tc>
          <w:tcPr>
            <w:tcW w:w="1795" w:type="dxa"/>
          </w:tcPr>
          <w:p w14:paraId="338A23F6" w14:textId="77777777" w:rsidR="0054432A" w:rsidRPr="00AB054F" w:rsidRDefault="0054432A">
            <w:pPr>
              <w:spacing w:after="0" w:line="240" w:lineRule="auto"/>
            </w:pPr>
            <w:r w:rsidRPr="00AB054F">
              <w:t>Referencia:</w:t>
            </w:r>
          </w:p>
        </w:tc>
        <w:tc>
          <w:tcPr>
            <w:tcW w:w="6699" w:type="dxa"/>
          </w:tcPr>
          <w:p w14:paraId="55926451" w14:textId="62808AF3" w:rsidR="0054432A" w:rsidRPr="00AB054F" w:rsidRDefault="0054432A">
            <w:pPr>
              <w:spacing w:after="0" w:line="240" w:lineRule="auto"/>
            </w:pPr>
            <w:r>
              <w:t>CU</w:t>
            </w:r>
            <w:r w:rsidR="40EE9F6C">
              <w:t>20</w:t>
            </w:r>
          </w:p>
        </w:tc>
      </w:tr>
      <w:tr w:rsidR="0054432A" w:rsidRPr="00AB054F" w14:paraId="556B6E21" w14:textId="77777777">
        <w:tc>
          <w:tcPr>
            <w:tcW w:w="1795" w:type="dxa"/>
          </w:tcPr>
          <w:p w14:paraId="07669BEC" w14:textId="77777777" w:rsidR="0054432A" w:rsidRPr="00AB054F" w:rsidRDefault="0054432A">
            <w:pPr>
              <w:spacing w:after="0" w:line="240" w:lineRule="auto"/>
            </w:pPr>
            <w:r w:rsidRPr="00AB054F">
              <w:t>Nombre:</w:t>
            </w:r>
          </w:p>
        </w:tc>
        <w:tc>
          <w:tcPr>
            <w:tcW w:w="6699" w:type="dxa"/>
          </w:tcPr>
          <w:p w14:paraId="06786FF3" w14:textId="22539049" w:rsidR="0054432A" w:rsidRPr="00AB054F" w:rsidRDefault="0054432A">
            <w:pPr>
              <w:spacing w:after="0" w:line="240" w:lineRule="auto"/>
            </w:pPr>
            <w:r>
              <w:t>Enviar mensaje a canal.</w:t>
            </w:r>
          </w:p>
        </w:tc>
      </w:tr>
      <w:tr w:rsidR="0054432A" w:rsidRPr="00AB054F" w14:paraId="79014045" w14:textId="77777777">
        <w:tc>
          <w:tcPr>
            <w:tcW w:w="1795" w:type="dxa"/>
          </w:tcPr>
          <w:p w14:paraId="156CD250" w14:textId="77777777" w:rsidR="0054432A" w:rsidRPr="00AB054F" w:rsidRDefault="0054432A">
            <w:pPr>
              <w:spacing w:after="0" w:line="240" w:lineRule="auto"/>
            </w:pPr>
            <w:r w:rsidRPr="00AB054F">
              <w:t>Descripción</w:t>
            </w:r>
          </w:p>
        </w:tc>
        <w:tc>
          <w:tcPr>
            <w:tcW w:w="6699" w:type="dxa"/>
          </w:tcPr>
          <w:p w14:paraId="0ACD173D" w14:textId="2C69FF81" w:rsidR="0054432A" w:rsidRPr="00A72644" w:rsidRDefault="0054432A">
            <w:pPr>
              <w:pStyle w:val="doctext"/>
            </w:pPr>
            <w:r>
              <w:t>Se envía mensaje a todos los miembros activos del canal.</w:t>
            </w:r>
          </w:p>
        </w:tc>
      </w:tr>
      <w:tr w:rsidR="0054432A" w:rsidRPr="00AB054F" w14:paraId="5B5C95B0" w14:textId="77777777">
        <w:tc>
          <w:tcPr>
            <w:tcW w:w="1795" w:type="dxa"/>
          </w:tcPr>
          <w:p w14:paraId="400B915A" w14:textId="77777777" w:rsidR="0054432A" w:rsidRPr="00AB054F" w:rsidRDefault="0054432A">
            <w:pPr>
              <w:spacing w:after="0" w:line="240" w:lineRule="auto"/>
            </w:pPr>
            <w:r w:rsidRPr="00AB054F">
              <w:t>Actor</w:t>
            </w:r>
          </w:p>
        </w:tc>
        <w:tc>
          <w:tcPr>
            <w:tcW w:w="6699" w:type="dxa"/>
          </w:tcPr>
          <w:p w14:paraId="16D3EDF5" w14:textId="77777777" w:rsidR="0054432A" w:rsidRPr="00AB054F" w:rsidRDefault="0054432A">
            <w:pPr>
              <w:spacing w:after="0" w:line="240" w:lineRule="auto"/>
            </w:pPr>
            <w:r>
              <w:t>Usuario</w:t>
            </w:r>
          </w:p>
        </w:tc>
      </w:tr>
      <w:tr w:rsidR="0054432A" w:rsidRPr="00AB054F" w14:paraId="29850647" w14:textId="77777777">
        <w:tc>
          <w:tcPr>
            <w:tcW w:w="1795" w:type="dxa"/>
          </w:tcPr>
          <w:p w14:paraId="09E757EF" w14:textId="77777777" w:rsidR="0054432A" w:rsidRPr="00AB054F" w:rsidRDefault="0054432A">
            <w:pPr>
              <w:spacing w:after="0" w:line="240" w:lineRule="auto"/>
            </w:pPr>
            <w:r w:rsidRPr="00AB054F">
              <w:t>Relaciones</w:t>
            </w:r>
          </w:p>
        </w:tc>
        <w:tc>
          <w:tcPr>
            <w:tcW w:w="6699" w:type="dxa"/>
          </w:tcPr>
          <w:p w14:paraId="0B251AE2" w14:textId="77777777" w:rsidR="0054432A" w:rsidRPr="00AB054F" w:rsidRDefault="0054432A">
            <w:pPr>
              <w:spacing w:after="0" w:line="240" w:lineRule="auto"/>
            </w:pPr>
          </w:p>
        </w:tc>
      </w:tr>
      <w:tr w:rsidR="0054432A" w:rsidRPr="00AB054F" w14:paraId="6A4934DD" w14:textId="77777777">
        <w:tc>
          <w:tcPr>
            <w:tcW w:w="1795" w:type="dxa"/>
          </w:tcPr>
          <w:p w14:paraId="6F4E91C7" w14:textId="77777777" w:rsidR="0054432A" w:rsidRPr="00AB054F" w:rsidRDefault="0054432A">
            <w:pPr>
              <w:spacing w:after="0" w:line="240" w:lineRule="auto"/>
            </w:pPr>
            <w:r w:rsidRPr="00AB054F">
              <w:t>Precondición</w:t>
            </w:r>
          </w:p>
        </w:tc>
        <w:tc>
          <w:tcPr>
            <w:tcW w:w="6699" w:type="dxa"/>
          </w:tcPr>
          <w:p w14:paraId="343B8424" w14:textId="09394389" w:rsidR="0054432A" w:rsidRPr="00AB054F" w:rsidRDefault="00BE55B2">
            <w:pPr>
              <w:spacing w:after="0" w:line="240" w:lineRule="auto"/>
              <w:jc w:val="both"/>
            </w:pPr>
            <w:r>
              <w:t>El usuario debe ser miembro del canal.</w:t>
            </w:r>
          </w:p>
        </w:tc>
      </w:tr>
      <w:tr w:rsidR="0054432A" w:rsidRPr="00AB054F" w14:paraId="25A17835" w14:textId="77777777">
        <w:tc>
          <w:tcPr>
            <w:tcW w:w="1795" w:type="dxa"/>
          </w:tcPr>
          <w:p w14:paraId="157DEFAF" w14:textId="77777777" w:rsidR="0054432A" w:rsidRPr="00AB054F" w:rsidRDefault="0054432A">
            <w:pPr>
              <w:spacing w:after="0" w:line="240" w:lineRule="auto"/>
            </w:pPr>
            <w:r>
              <w:t>Flujo básico</w:t>
            </w:r>
          </w:p>
        </w:tc>
        <w:tc>
          <w:tcPr>
            <w:tcW w:w="6699" w:type="dxa"/>
          </w:tcPr>
          <w:p w14:paraId="1B60C78C" w14:textId="3AE54378" w:rsidR="0054432A" w:rsidRDefault="002C4754" w:rsidP="007F3B27">
            <w:pPr>
              <w:pStyle w:val="Prrafodelista"/>
              <w:numPr>
                <w:ilvl w:val="0"/>
                <w:numId w:val="24"/>
              </w:numPr>
              <w:spacing w:after="0" w:line="240" w:lineRule="auto"/>
            </w:pPr>
            <w:r>
              <w:t>El usuario envía el mensaje.</w:t>
            </w:r>
          </w:p>
          <w:p w14:paraId="6AD3F776" w14:textId="1BC8BBF6" w:rsidR="0054432A" w:rsidRDefault="002C4754" w:rsidP="007F3B27">
            <w:pPr>
              <w:pStyle w:val="Prrafodelista"/>
              <w:numPr>
                <w:ilvl w:val="0"/>
                <w:numId w:val="24"/>
              </w:numPr>
              <w:spacing w:after="0" w:line="240" w:lineRule="auto"/>
            </w:pPr>
            <w:r>
              <w:t xml:space="preserve">Se ejecuta la función </w:t>
            </w:r>
            <w:proofErr w:type="spellStart"/>
            <w:proofErr w:type="gramStart"/>
            <w:r>
              <w:t>procesarMensajeCanal</w:t>
            </w:r>
            <w:proofErr w:type="spellEnd"/>
            <w:r>
              <w:t>(</w:t>
            </w:r>
            <w:proofErr w:type="gramEnd"/>
            <w:r>
              <w:t>) para generar el nuevo estado inmutable del historial del canal.</w:t>
            </w:r>
          </w:p>
          <w:p w14:paraId="60C94D25" w14:textId="2E26F8D7" w:rsidR="0054432A" w:rsidRPr="00AB054F" w:rsidRDefault="0054432A" w:rsidP="007F3B27">
            <w:pPr>
              <w:pStyle w:val="Prrafodelista"/>
              <w:numPr>
                <w:ilvl w:val="0"/>
                <w:numId w:val="24"/>
              </w:numPr>
              <w:spacing w:after="0" w:line="240" w:lineRule="auto"/>
            </w:pPr>
            <w:r>
              <w:t>El</w:t>
            </w:r>
            <w:r w:rsidR="002C4754">
              <w:t xml:space="preserve"> sistema persiste en su estado y distribuirlo.</w:t>
            </w:r>
          </w:p>
        </w:tc>
      </w:tr>
      <w:tr w:rsidR="0054432A" w:rsidRPr="00AB054F" w14:paraId="2E78B92A" w14:textId="77777777">
        <w:tc>
          <w:tcPr>
            <w:tcW w:w="1795" w:type="dxa"/>
          </w:tcPr>
          <w:p w14:paraId="3E8D5515" w14:textId="77777777" w:rsidR="0054432A" w:rsidRPr="00AB054F" w:rsidRDefault="0054432A">
            <w:pPr>
              <w:spacing w:after="0" w:line="240" w:lineRule="auto"/>
            </w:pPr>
            <w:r>
              <w:t>Flujo alternativo</w:t>
            </w:r>
          </w:p>
        </w:tc>
        <w:tc>
          <w:tcPr>
            <w:tcW w:w="6699" w:type="dxa"/>
          </w:tcPr>
          <w:p w14:paraId="4F05D993" w14:textId="77777777" w:rsidR="0054432A" w:rsidRPr="00AB054F" w:rsidRDefault="0054432A">
            <w:pPr>
              <w:spacing w:after="0" w:line="240" w:lineRule="auto"/>
            </w:pPr>
          </w:p>
        </w:tc>
      </w:tr>
      <w:tr w:rsidR="0054432A" w:rsidRPr="00AB054F" w14:paraId="2AA372B8" w14:textId="77777777">
        <w:tc>
          <w:tcPr>
            <w:tcW w:w="1795" w:type="dxa"/>
          </w:tcPr>
          <w:p w14:paraId="68645526" w14:textId="77777777" w:rsidR="0054432A" w:rsidRDefault="0054432A">
            <w:pPr>
              <w:spacing w:after="0" w:line="240" w:lineRule="auto"/>
            </w:pPr>
            <w:r>
              <w:t>Postcondición</w:t>
            </w:r>
          </w:p>
        </w:tc>
        <w:tc>
          <w:tcPr>
            <w:tcW w:w="6699" w:type="dxa"/>
          </w:tcPr>
          <w:p w14:paraId="6C238B49" w14:textId="45024AAC" w:rsidR="0054432A" w:rsidRPr="00AB054F" w:rsidRDefault="0054432A">
            <w:pPr>
              <w:spacing w:after="0" w:line="240" w:lineRule="auto"/>
            </w:pPr>
            <w:r>
              <w:t xml:space="preserve">El </w:t>
            </w:r>
            <w:r w:rsidR="00243353">
              <w:t>historial inmutable del canal se ha actualizado y distribuido.</w:t>
            </w:r>
          </w:p>
        </w:tc>
      </w:tr>
    </w:tbl>
    <w:p w14:paraId="0DE18F2E" w14:textId="77777777" w:rsidR="00EC32CC" w:rsidRDefault="00EC32CC" w:rsidP="001D549F"/>
    <w:p w14:paraId="35C05A62" w14:textId="486EF128" w:rsidR="00EC32CC" w:rsidRPr="00EC32CC" w:rsidRDefault="00EC32CC" w:rsidP="00F57026">
      <w:pPr>
        <w:pStyle w:val="Ttulo1"/>
        <w:numPr>
          <w:ilvl w:val="0"/>
          <w:numId w:val="40"/>
        </w:numPr>
        <w:rPr>
          <w:rStyle w:val="nfasisintenso"/>
          <w:rFonts w:asciiTheme="majorHAnsi" w:hAnsiTheme="majorHAnsi"/>
          <w:b/>
          <w:bCs/>
          <w:i w:val="0"/>
          <w:iCs w:val="0"/>
          <w:color w:val="365F91"/>
        </w:rPr>
      </w:pPr>
      <w:bookmarkStart w:id="69" w:name="_Toc206526286"/>
      <w:bookmarkStart w:id="70" w:name="_Toc207261966"/>
      <w:bookmarkStart w:id="71" w:name="_Toc212140912"/>
      <w:bookmarkStart w:id="72" w:name="_Toc212155907"/>
      <w:r w:rsidRPr="00EC32CC">
        <w:rPr>
          <w:rStyle w:val="nfasisintenso"/>
          <w:b/>
          <w:bCs/>
          <w:i w:val="0"/>
          <w:iCs w:val="0"/>
          <w:color w:val="365F91"/>
        </w:rPr>
        <w:t>REQUISITOS</w:t>
      </w:r>
      <w:r w:rsidRPr="00EC32CC">
        <w:rPr>
          <w:rStyle w:val="nfasisintenso"/>
          <w:rFonts w:asciiTheme="majorHAnsi" w:hAnsiTheme="majorHAnsi"/>
          <w:b/>
          <w:bCs/>
          <w:i w:val="0"/>
          <w:iCs w:val="0"/>
          <w:color w:val="365F91"/>
        </w:rPr>
        <w:t xml:space="preserve"> NO FUNCIONALES</w:t>
      </w:r>
      <w:bookmarkEnd w:id="69"/>
      <w:bookmarkEnd w:id="70"/>
      <w:bookmarkEnd w:id="71"/>
      <w:bookmarkEnd w:id="72"/>
    </w:p>
    <w:p w14:paraId="2F583260" w14:textId="77777777" w:rsidR="00EC32CC" w:rsidRPr="00EC32CC" w:rsidRDefault="00EC32CC" w:rsidP="00EC32CC"/>
    <w:p w14:paraId="76997770" w14:textId="6036CA9F" w:rsidR="00D62818" w:rsidRDefault="00EC32CC" w:rsidP="00E556B7">
      <w:pPr>
        <w:jc w:val="both"/>
      </w:pPr>
      <w:r w:rsidRPr="00EC32CC">
        <w:t xml:space="preserve">RNF01. </w:t>
      </w:r>
      <w:r w:rsidR="00E556B7">
        <w:t>Usabilidad: La interfaz debe ser simple, intuitiva y accesible desde navegadores</w:t>
      </w:r>
      <w:r w:rsidR="00D62818">
        <w:t xml:space="preserve"> </w:t>
      </w:r>
      <w:r w:rsidR="00E556B7">
        <w:t>modernos.</w:t>
      </w:r>
    </w:p>
    <w:p w14:paraId="37ACAB32" w14:textId="7D96DF15" w:rsidR="00D62818" w:rsidRDefault="00EC32CC" w:rsidP="00D62818">
      <w:pPr>
        <w:jc w:val="both"/>
      </w:pPr>
      <w:r w:rsidRPr="00EC32CC">
        <w:t xml:space="preserve">RNF02. </w:t>
      </w:r>
      <w:r w:rsidR="00D62818">
        <w:t xml:space="preserve">Rendimiento: </w:t>
      </w:r>
      <w:r w:rsidR="00D62818">
        <w:t>Las operaciones de envío y recepción deben ejecutarse con baja</w:t>
      </w:r>
    </w:p>
    <w:p w14:paraId="32647181" w14:textId="2029E681" w:rsidR="00D62818" w:rsidRDefault="00D62818" w:rsidP="00D62818">
      <w:pPr>
        <w:jc w:val="both"/>
      </w:pPr>
      <w:r>
        <w:t xml:space="preserve">RNF03. </w:t>
      </w:r>
      <w:r>
        <w:t>Mantenibilidad: El código debe estar dividido en módulos funcionales y de</w:t>
      </w:r>
      <w:r>
        <w:t xml:space="preserve"> </w:t>
      </w:r>
      <w:r>
        <w:t>presentación, facilitando su lectura y modificación.</w:t>
      </w:r>
    </w:p>
    <w:p w14:paraId="08A02870" w14:textId="5ED99981" w:rsidR="00C845D8" w:rsidRDefault="00EC32CC" w:rsidP="00C845D8">
      <w:pPr>
        <w:jc w:val="both"/>
      </w:pPr>
      <w:r w:rsidRPr="00EC32CC">
        <w:t xml:space="preserve">RNF04. </w:t>
      </w:r>
      <w:r w:rsidR="00C845D8">
        <w:t>Escalabilidad: La arquitectura debe permitir agregar más usuarios o salas sin</w:t>
      </w:r>
      <w:r w:rsidR="00C845D8">
        <w:t xml:space="preserve"> </w:t>
      </w:r>
      <w:r w:rsidR="00C845D8">
        <w:t>modificar la lógica base del chat.</w:t>
      </w:r>
    </w:p>
    <w:p w14:paraId="1C177F8A" w14:textId="6E93387D" w:rsidR="00A60529" w:rsidRDefault="00EC32CC" w:rsidP="00A60529">
      <w:pPr>
        <w:jc w:val="both"/>
      </w:pPr>
      <w:r w:rsidRPr="00EC32CC">
        <w:t xml:space="preserve">RNF05. </w:t>
      </w:r>
      <w:r w:rsidR="00A60529">
        <w:t>Compatibilidad: Debe funcionar en los principales navegadores.</w:t>
      </w:r>
    </w:p>
    <w:p w14:paraId="75DEF415" w14:textId="5B7A589F" w:rsidR="00EC32CC" w:rsidRPr="005C7C16" w:rsidRDefault="00EC32CC" w:rsidP="00A60529">
      <w:pPr>
        <w:jc w:val="both"/>
      </w:pPr>
      <w:r w:rsidRPr="00EC32CC">
        <w:t xml:space="preserve">RNF06. </w:t>
      </w:r>
      <w:r w:rsidR="00A60529">
        <w:t>Confiabilidad:</w:t>
      </w:r>
      <w:r w:rsidR="00A60529">
        <w:t xml:space="preserve"> </w:t>
      </w:r>
      <w:r w:rsidR="00A60529">
        <w:t xml:space="preserve">El sistema debe mantener la consistencia de los mensajes y el </w:t>
      </w:r>
      <w:proofErr w:type="gramStart"/>
      <w:r w:rsidR="00A60529">
        <w:t>historial</w:t>
      </w:r>
      <w:proofErr w:type="gramEnd"/>
      <w:r w:rsidR="00A60529">
        <w:t xml:space="preserve"> aunque se</w:t>
      </w:r>
      <w:r w:rsidR="00A60529">
        <w:t xml:space="preserve"> </w:t>
      </w:r>
      <w:r w:rsidR="00A60529">
        <w:t>produzcan desconexiones temporales</w:t>
      </w:r>
      <w:r w:rsidR="00A60529">
        <w:t>.</w:t>
      </w:r>
    </w:p>
    <w:sectPr w:rsidR="00EC32CC" w:rsidRPr="005C7C16" w:rsidSect="00025109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2AA15" w14:textId="77777777" w:rsidR="00966EB1" w:rsidRDefault="00966EB1" w:rsidP="006707DD">
      <w:pPr>
        <w:spacing w:after="0" w:line="240" w:lineRule="auto"/>
      </w:pPr>
      <w:r>
        <w:separator/>
      </w:r>
    </w:p>
  </w:endnote>
  <w:endnote w:type="continuationSeparator" w:id="0">
    <w:p w14:paraId="5C819965" w14:textId="77777777" w:rsidR="00966EB1" w:rsidRDefault="00966EB1" w:rsidP="006707DD">
      <w:pPr>
        <w:spacing w:after="0" w:line="240" w:lineRule="auto"/>
      </w:pPr>
      <w:r>
        <w:continuationSeparator/>
      </w:r>
    </w:p>
  </w:endnote>
  <w:endnote w:type="continuationNotice" w:id="1">
    <w:p w14:paraId="159FFB18" w14:textId="77777777" w:rsidR="00966EB1" w:rsidRDefault="00966E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50"/>
      <w:gridCol w:w="7654"/>
    </w:tblGrid>
    <w:tr w:rsidR="001D6E5F" w:rsidRPr="00AB054F" w14:paraId="6FBCDF3D" w14:textId="77777777" w:rsidTr="00AB054F">
      <w:tc>
        <w:tcPr>
          <w:tcW w:w="500" w:type="pct"/>
          <w:tcBorders>
            <w:top w:val="single" w:sz="4" w:space="0" w:color="943634"/>
          </w:tcBorders>
          <w:shd w:val="clear" w:color="auto" w:fill="943634"/>
        </w:tcPr>
        <w:p w14:paraId="66BB4535" w14:textId="77777777" w:rsidR="001D6E5F" w:rsidRPr="00AB054F" w:rsidRDefault="0034437D">
          <w:pPr>
            <w:pStyle w:val="Piedepgina"/>
            <w:jc w:val="right"/>
            <w:rPr>
              <w:b/>
              <w:color w:val="FFFFFF"/>
            </w:rPr>
          </w:pPr>
          <w:r w:rsidRPr="00AB054F">
            <w:fldChar w:fldCharType="begin"/>
          </w:r>
          <w:r w:rsidRPr="00AB054F">
            <w:instrText xml:space="preserve"> PAGE   \* MERGEFORMAT </w:instrText>
          </w:r>
          <w:r w:rsidRPr="00AB054F">
            <w:fldChar w:fldCharType="separate"/>
          </w:r>
          <w:r w:rsidR="00413891" w:rsidRPr="00413891">
            <w:rPr>
              <w:noProof/>
              <w:color w:val="FFFFFF"/>
            </w:rPr>
            <w:t>4</w:t>
          </w:r>
          <w:r w:rsidRPr="00AB054F">
            <w:rPr>
              <w:noProof/>
              <w:color w:val="FFFFFF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395AE981" w14:textId="77777777" w:rsidR="001D6E5F" w:rsidRPr="00AB054F" w:rsidRDefault="001D6E5F" w:rsidP="001F0628">
          <w:pPr>
            <w:pStyle w:val="Piedepgina"/>
          </w:pPr>
        </w:p>
      </w:tc>
    </w:tr>
  </w:tbl>
  <w:p w14:paraId="3BCD1E26" w14:textId="77777777" w:rsidR="001D6E5F" w:rsidRDefault="001D6E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DC02D" w14:textId="77777777" w:rsidR="00966EB1" w:rsidRDefault="00966EB1" w:rsidP="006707DD">
      <w:pPr>
        <w:spacing w:after="0" w:line="240" w:lineRule="auto"/>
      </w:pPr>
      <w:r>
        <w:separator/>
      </w:r>
    </w:p>
  </w:footnote>
  <w:footnote w:type="continuationSeparator" w:id="0">
    <w:p w14:paraId="0393CFA9" w14:textId="77777777" w:rsidR="00966EB1" w:rsidRDefault="00966EB1" w:rsidP="006707DD">
      <w:pPr>
        <w:spacing w:after="0" w:line="240" w:lineRule="auto"/>
      </w:pPr>
      <w:r>
        <w:continuationSeparator/>
      </w:r>
    </w:p>
  </w:footnote>
  <w:footnote w:type="continuationNotice" w:id="1">
    <w:p w14:paraId="7C27B8AA" w14:textId="77777777" w:rsidR="00966EB1" w:rsidRDefault="00966E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953"/>
      <w:gridCol w:w="2551"/>
    </w:tblGrid>
    <w:tr w:rsidR="001D6E5F" w:rsidRPr="00AB054F" w14:paraId="2DD481B0" w14:textId="77777777" w:rsidTr="00AB054F">
      <w:tc>
        <w:tcPr>
          <w:tcW w:w="3500" w:type="pct"/>
          <w:tcBorders>
            <w:bottom w:val="single" w:sz="4" w:space="0" w:color="auto"/>
          </w:tcBorders>
          <w:vAlign w:val="bottom"/>
        </w:tcPr>
        <w:p w14:paraId="3966DB2A" w14:textId="77777777" w:rsidR="001D6E5F" w:rsidRPr="00AB054F" w:rsidRDefault="001D6E5F" w:rsidP="002C793C">
          <w:pPr>
            <w:pStyle w:val="Encabezado"/>
            <w:jc w:val="right"/>
            <w:rPr>
              <w:bCs/>
              <w:noProof/>
              <w:color w:val="76923C"/>
              <w:sz w:val="24"/>
              <w:szCs w:val="24"/>
            </w:rPr>
          </w:pPr>
        </w:p>
      </w:tc>
      <w:tc>
        <w:tcPr>
          <w:tcW w:w="1500" w:type="pct"/>
          <w:tcBorders>
            <w:bottom w:val="single" w:sz="4" w:space="0" w:color="943634"/>
          </w:tcBorders>
          <w:shd w:val="clear" w:color="auto" w:fill="943634"/>
          <w:vAlign w:val="bottom"/>
        </w:tcPr>
        <w:p w14:paraId="39F2AC9B" w14:textId="77777777" w:rsidR="001D6E5F" w:rsidRPr="00AB054F" w:rsidRDefault="00AE2552" w:rsidP="001F0628">
          <w:pPr>
            <w:pStyle w:val="Encabezado"/>
            <w:jc w:val="center"/>
            <w:rPr>
              <w:color w:val="FFFFFF"/>
            </w:rPr>
          </w:pPr>
          <w:r w:rsidRPr="00AB054F">
            <w:rPr>
              <w:color w:val="FFFFFF"/>
            </w:rPr>
            <w:t>CASOS DE USO</w:t>
          </w:r>
        </w:p>
      </w:tc>
    </w:tr>
  </w:tbl>
  <w:p w14:paraId="4C800C70" w14:textId="77777777" w:rsidR="001D6E5F" w:rsidRDefault="001D6E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7BC5"/>
    <w:multiLevelType w:val="hybridMultilevel"/>
    <w:tmpl w:val="F2EAA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9275C"/>
    <w:multiLevelType w:val="hybridMultilevel"/>
    <w:tmpl w:val="FFFFFFFF"/>
    <w:lvl w:ilvl="0" w:tplc="67E2B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261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4400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769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8D7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92F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A8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FEF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EDC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77DA6"/>
    <w:multiLevelType w:val="hybridMultilevel"/>
    <w:tmpl w:val="572CB11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16B46"/>
    <w:multiLevelType w:val="hybridMultilevel"/>
    <w:tmpl w:val="CDF60CE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F2D0C"/>
    <w:multiLevelType w:val="hybridMultilevel"/>
    <w:tmpl w:val="D01EB73A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63C8"/>
    <w:multiLevelType w:val="hybridMultilevel"/>
    <w:tmpl w:val="F2EAA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E009C"/>
    <w:multiLevelType w:val="hybridMultilevel"/>
    <w:tmpl w:val="A05213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216701"/>
    <w:multiLevelType w:val="hybridMultilevel"/>
    <w:tmpl w:val="E97CCE60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17FB9"/>
    <w:multiLevelType w:val="hybridMultilevel"/>
    <w:tmpl w:val="7A84AD9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01DD1"/>
    <w:multiLevelType w:val="hybridMultilevel"/>
    <w:tmpl w:val="28769F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91702A"/>
    <w:multiLevelType w:val="hybridMultilevel"/>
    <w:tmpl w:val="F2EAA1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BC760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85229A"/>
    <w:multiLevelType w:val="hybridMultilevel"/>
    <w:tmpl w:val="B82AA7F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556AE0"/>
    <w:multiLevelType w:val="hybridMultilevel"/>
    <w:tmpl w:val="F2EAA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40D74"/>
    <w:multiLevelType w:val="hybridMultilevel"/>
    <w:tmpl w:val="699A9A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651DFB"/>
    <w:multiLevelType w:val="hybridMultilevel"/>
    <w:tmpl w:val="CACA1CE2"/>
    <w:lvl w:ilvl="0" w:tplc="300A000F">
      <w:start w:val="1"/>
      <w:numFmt w:val="decimal"/>
      <w:lvlText w:val="%1."/>
      <w:lvlJc w:val="left"/>
      <w:pPr>
        <w:ind w:left="768" w:hanging="360"/>
      </w:pPr>
    </w:lvl>
    <w:lvl w:ilvl="1" w:tplc="300A0019" w:tentative="1">
      <w:start w:val="1"/>
      <w:numFmt w:val="lowerLetter"/>
      <w:lvlText w:val="%2."/>
      <w:lvlJc w:val="left"/>
      <w:pPr>
        <w:ind w:left="1488" w:hanging="360"/>
      </w:pPr>
    </w:lvl>
    <w:lvl w:ilvl="2" w:tplc="300A001B" w:tentative="1">
      <w:start w:val="1"/>
      <w:numFmt w:val="lowerRoman"/>
      <w:lvlText w:val="%3."/>
      <w:lvlJc w:val="right"/>
      <w:pPr>
        <w:ind w:left="2208" w:hanging="180"/>
      </w:pPr>
    </w:lvl>
    <w:lvl w:ilvl="3" w:tplc="300A000F" w:tentative="1">
      <w:start w:val="1"/>
      <w:numFmt w:val="decimal"/>
      <w:lvlText w:val="%4."/>
      <w:lvlJc w:val="left"/>
      <w:pPr>
        <w:ind w:left="2928" w:hanging="360"/>
      </w:pPr>
    </w:lvl>
    <w:lvl w:ilvl="4" w:tplc="300A0019" w:tentative="1">
      <w:start w:val="1"/>
      <w:numFmt w:val="lowerLetter"/>
      <w:lvlText w:val="%5."/>
      <w:lvlJc w:val="left"/>
      <w:pPr>
        <w:ind w:left="3648" w:hanging="360"/>
      </w:pPr>
    </w:lvl>
    <w:lvl w:ilvl="5" w:tplc="300A001B" w:tentative="1">
      <w:start w:val="1"/>
      <w:numFmt w:val="lowerRoman"/>
      <w:lvlText w:val="%6."/>
      <w:lvlJc w:val="right"/>
      <w:pPr>
        <w:ind w:left="4368" w:hanging="180"/>
      </w:pPr>
    </w:lvl>
    <w:lvl w:ilvl="6" w:tplc="300A000F" w:tentative="1">
      <w:start w:val="1"/>
      <w:numFmt w:val="decimal"/>
      <w:lvlText w:val="%7."/>
      <w:lvlJc w:val="left"/>
      <w:pPr>
        <w:ind w:left="5088" w:hanging="360"/>
      </w:pPr>
    </w:lvl>
    <w:lvl w:ilvl="7" w:tplc="300A0019" w:tentative="1">
      <w:start w:val="1"/>
      <w:numFmt w:val="lowerLetter"/>
      <w:lvlText w:val="%8."/>
      <w:lvlJc w:val="left"/>
      <w:pPr>
        <w:ind w:left="5808" w:hanging="360"/>
      </w:pPr>
    </w:lvl>
    <w:lvl w:ilvl="8" w:tplc="30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6" w15:restartNumberingAfterBreak="0">
    <w:nsid w:val="38A96D31"/>
    <w:multiLevelType w:val="hybridMultilevel"/>
    <w:tmpl w:val="55029C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14A70"/>
    <w:multiLevelType w:val="multilevel"/>
    <w:tmpl w:val="FFFFFFFF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810731"/>
    <w:multiLevelType w:val="hybridMultilevel"/>
    <w:tmpl w:val="41000ED0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044A7"/>
    <w:multiLevelType w:val="hybridMultilevel"/>
    <w:tmpl w:val="28769F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9A12AC"/>
    <w:multiLevelType w:val="hybridMultilevel"/>
    <w:tmpl w:val="FD229E2C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D14839"/>
    <w:multiLevelType w:val="hybridMultilevel"/>
    <w:tmpl w:val="A0521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71ABC"/>
    <w:multiLevelType w:val="hybridMultilevel"/>
    <w:tmpl w:val="C77ECDD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C15BF"/>
    <w:multiLevelType w:val="multilevel"/>
    <w:tmpl w:val="6CB6E4E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7F5297E"/>
    <w:multiLevelType w:val="multilevel"/>
    <w:tmpl w:val="19E6D1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451D60"/>
    <w:multiLevelType w:val="hybridMultilevel"/>
    <w:tmpl w:val="630C235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784C69"/>
    <w:multiLevelType w:val="hybridMultilevel"/>
    <w:tmpl w:val="FF3C5A1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C74E28"/>
    <w:multiLevelType w:val="hybridMultilevel"/>
    <w:tmpl w:val="79BE0E30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25682B"/>
    <w:multiLevelType w:val="multilevel"/>
    <w:tmpl w:val="D7708DD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6ACF54B9"/>
    <w:multiLevelType w:val="hybridMultilevel"/>
    <w:tmpl w:val="F2EAA1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E3604"/>
    <w:multiLevelType w:val="hybridMultilevel"/>
    <w:tmpl w:val="2918DB76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CB75A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2284BCA"/>
    <w:multiLevelType w:val="hybridMultilevel"/>
    <w:tmpl w:val="A05213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D4AF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4" w15:restartNumberingAfterBreak="0">
    <w:nsid w:val="75DC4BFD"/>
    <w:multiLevelType w:val="multilevel"/>
    <w:tmpl w:val="19E6D1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5F626A8"/>
    <w:multiLevelType w:val="hybridMultilevel"/>
    <w:tmpl w:val="91FCF946"/>
    <w:lvl w:ilvl="0" w:tplc="3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752C3A"/>
    <w:multiLevelType w:val="hybridMultilevel"/>
    <w:tmpl w:val="2AD207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65407"/>
    <w:multiLevelType w:val="hybridMultilevel"/>
    <w:tmpl w:val="63ECE4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E95597"/>
    <w:multiLevelType w:val="hybridMultilevel"/>
    <w:tmpl w:val="519679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060230">
    <w:abstractNumId w:val="11"/>
  </w:num>
  <w:num w:numId="2" w16cid:durableId="1308898741">
    <w:abstractNumId w:val="28"/>
  </w:num>
  <w:num w:numId="3" w16cid:durableId="200748781">
    <w:abstractNumId w:val="38"/>
  </w:num>
  <w:num w:numId="4" w16cid:durableId="1955087761">
    <w:abstractNumId w:val="36"/>
  </w:num>
  <w:num w:numId="5" w16cid:durableId="322009173">
    <w:abstractNumId w:val="19"/>
  </w:num>
  <w:num w:numId="6" w16cid:durableId="2036689548">
    <w:abstractNumId w:val="6"/>
  </w:num>
  <w:num w:numId="7" w16cid:durableId="1296717348">
    <w:abstractNumId w:val="10"/>
  </w:num>
  <w:num w:numId="8" w16cid:durableId="1461075050">
    <w:abstractNumId w:val="13"/>
  </w:num>
  <w:num w:numId="9" w16cid:durableId="61800494">
    <w:abstractNumId w:val="0"/>
  </w:num>
  <w:num w:numId="10" w16cid:durableId="1911962115">
    <w:abstractNumId w:val="29"/>
  </w:num>
  <w:num w:numId="11" w16cid:durableId="2134134429">
    <w:abstractNumId w:val="24"/>
  </w:num>
  <w:num w:numId="12" w16cid:durableId="1221941956">
    <w:abstractNumId w:val="3"/>
  </w:num>
  <w:num w:numId="13" w16cid:durableId="816999251">
    <w:abstractNumId w:val="4"/>
  </w:num>
  <w:num w:numId="14" w16cid:durableId="660426868">
    <w:abstractNumId w:val="25"/>
  </w:num>
  <w:num w:numId="15" w16cid:durableId="640115862">
    <w:abstractNumId w:val="14"/>
  </w:num>
  <w:num w:numId="16" w16cid:durableId="2003002952">
    <w:abstractNumId w:val="15"/>
  </w:num>
  <w:num w:numId="17" w16cid:durableId="958026892">
    <w:abstractNumId w:val="32"/>
  </w:num>
  <w:num w:numId="18" w16cid:durableId="1896502988">
    <w:abstractNumId w:val="21"/>
  </w:num>
  <w:num w:numId="19" w16cid:durableId="2140099688">
    <w:abstractNumId w:val="9"/>
  </w:num>
  <w:num w:numId="20" w16cid:durableId="1486362327">
    <w:abstractNumId w:val="7"/>
  </w:num>
  <w:num w:numId="21" w16cid:durableId="1732196695">
    <w:abstractNumId w:val="26"/>
  </w:num>
  <w:num w:numId="22" w16cid:durableId="104934890">
    <w:abstractNumId w:val="37"/>
  </w:num>
  <w:num w:numId="23" w16cid:durableId="2023386695">
    <w:abstractNumId w:val="22"/>
  </w:num>
  <w:num w:numId="24" w16cid:durableId="812909214">
    <w:abstractNumId w:val="5"/>
  </w:num>
  <w:num w:numId="25" w16cid:durableId="333341617">
    <w:abstractNumId w:val="27"/>
  </w:num>
  <w:num w:numId="26" w16cid:durableId="561403973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7" w16cid:durableId="730809463">
    <w:abstractNumId w:val="12"/>
  </w:num>
  <w:num w:numId="28" w16cid:durableId="1444614225">
    <w:abstractNumId w:val="30"/>
  </w:num>
  <w:num w:numId="29" w16cid:durableId="1941522877">
    <w:abstractNumId w:val="16"/>
  </w:num>
  <w:num w:numId="30" w16cid:durableId="551965595">
    <w:abstractNumId w:val="18"/>
  </w:num>
  <w:num w:numId="31" w16cid:durableId="278805951">
    <w:abstractNumId w:val="20"/>
  </w:num>
  <w:num w:numId="32" w16cid:durableId="1943957138">
    <w:abstractNumId w:val="2"/>
  </w:num>
  <w:num w:numId="33" w16cid:durableId="1558011117">
    <w:abstractNumId w:val="8"/>
  </w:num>
  <w:num w:numId="34" w16cid:durableId="1380325045">
    <w:abstractNumId w:val="35"/>
  </w:num>
  <w:num w:numId="35" w16cid:durableId="967517859">
    <w:abstractNumId w:val="33"/>
  </w:num>
  <w:num w:numId="36" w16cid:durableId="29113264">
    <w:abstractNumId w:val="1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7" w16cid:durableId="545870063">
    <w:abstractNumId w:val="17"/>
  </w:num>
  <w:num w:numId="38" w16cid:durableId="703941585">
    <w:abstractNumId w:val="1"/>
  </w:num>
  <w:num w:numId="39" w16cid:durableId="2114744230">
    <w:abstractNumId w:val="34"/>
  </w:num>
  <w:num w:numId="40" w16cid:durableId="1841506442">
    <w:abstractNumId w:val="23"/>
  </w:num>
  <w:num w:numId="41" w16cid:durableId="1217276112">
    <w:abstractNumId w:val="3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E5"/>
    <w:rsid w:val="00000D43"/>
    <w:rsid w:val="0000298A"/>
    <w:rsid w:val="00003A1C"/>
    <w:rsid w:val="00004A09"/>
    <w:rsid w:val="00004ADE"/>
    <w:rsid w:val="00005DE8"/>
    <w:rsid w:val="00006398"/>
    <w:rsid w:val="000075EE"/>
    <w:rsid w:val="00010D1A"/>
    <w:rsid w:val="0001185E"/>
    <w:rsid w:val="00012155"/>
    <w:rsid w:val="00013452"/>
    <w:rsid w:val="00013CF3"/>
    <w:rsid w:val="000149F6"/>
    <w:rsid w:val="00015059"/>
    <w:rsid w:val="000152ED"/>
    <w:rsid w:val="00015675"/>
    <w:rsid w:val="0001602B"/>
    <w:rsid w:val="00017DB3"/>
    <w:rsid w:val="00020C37"/>
    <w:rsid w:val="00022445"/>
    <w:rsid w:val="00022A42"/>
    <w:rsid w:val="00024195"/>
    <w:rsid w:val="00024895"/>
    <w:rsid w:val="00025109"/>
    <w:rsid w:val="000258F4"/>
    <w:rsid w:val="000262A2"/>
    <w:rsid w:val="000269F4"/>
    <w:rsid w:val="000305AE"/>
    <w:rsid w:val="0003095C"/>
    <w:rsid w:val="000321C4"/>
    <w:rsid w:val="000322D6"/>
    <w:rsid w:val="00035213"/>
    <w:rsid w:val="00035DF3"/>
    <w:rsid w:val="00035F03"/>
    <w:rsid w:val="000362A8"/>
    <w:rsid w:val="0003683E"/>
    <w:rsid w:val="00036B3E"/>
    <w:rsid w:val="000370CF"/>
    <w:rsid w:val="000409DB"/>
    <w:rsid w:val="00040C38"/>
    <w:rsid w:val="0004110D"/>
    <w:rsid w:val="0004156E"/>
    <w:rsid w:val="000416A6"/>
    <w:rsid w:val="0005069F"/>
    <w:rsid w:val="00055948"/>
    <w:rsid w:val="00060F0C"/>
    <w:rsid w:val="0006295C"/>
    <w:rsid w:val="00062E5C"/>
    <w:rsid w:val="00062FAD"/>
    <w:rsid w:val="00063E85"/>
    <w:rsid w:val="00064BB3"/>
    <w:rsid w:val="00065EEB"/>
    <w:rsid w:val="00066613"/>
    <w:rsid w:val="000677D6"/>
    <w:rsid w:val="000679E6"/>
    <w:rsid w:val="00070821"/>
    <w:rsid w:val="00071104"/>
    <w:rsid w:val="000756A3"/>
    <w:rsid w:val="0007595A"/>
    <w:rsid w:val="00075E36"/>
    <w:rsid w:val="00076735"/>
    <w:rsid w:val="00077087"/>
    <w:rsid w:val="000774E0"/>
    <w:rsid w:val="00077EF6"/>
    <w:rsid w:val="000801EC"/>
    <w:rsid w:val="00081780"/>
    <w:rsid w:val="00083947"/>
    <w:rsid w:val="00086F94"/>
    <w:rsid w:val="000873AF"/>
    <w:rsid w:val="00087FB5"/>
    <w:rsid w:val="000914A3"/>
    <w:rsid w:val="000914B5"/>
    <w:rsid w:val="00091E33"/>
    <w:rsid w:val="00092E79"/>
    <w:rsid w:val="000943FB"/>
    <w:rsid w:val="000944F6"/>
    <w:rsid w:val="000947D9"/>
    <w:rsid w:val="00095DCD"/>
    <w:rsid w:val="00096DE5"/>
    <w:rsid w:val="000978A0"/>
    <w:rsid w:val="000A0220"/>
    <w:rsid w:val="000A0BCF"/>
    <w:rsid w:val="000A337A"/>
    <w:rsid w:val="000A4873"/>
    <w:rsid w:val="000A4E6C"/>
    <w:rsid w:val="000B2123"/>
    <w:rsid w:val="000B2BD6"/>
    <w:rsid w:val="000B491E"/>
    <w:rsid w:val="000B5B48"/>
    <w:rsid w:val="000B6AAC"/>
    <w:rsid w:val="000B70CF"/>
    <w:rsid w:val="000C038F"/>
    <w:rsid w:val="000C1CB7"/>
    <w:rsid w:val="000C62CD"/>
    <w:rsid w:val="000C655C"/>
    <w:rsid w:val="000D1685"/>
    <w:rsid w:val="000D1DFF"/>
    <w:rsid w:val="000D2588"/>
    <w:rsid w:val="000D2E0D"/>
    <w:rsid w:val="000D3E7E"/>
    <w:rsid w:val="000D425C"/>
    <w:rsid w:val="000D58B4"/>
    <w:rsid w:val="000E0102"/>
    <w:rsid w:val="000E328E"/>
    <w:rsid w:val="000E4D1D"/>
    <w:rsid w:val="000E4E23"/>
    <w:rsid w:val="000E524E"/>
    <w:rsid w:val="000F0728"/>
    <w:rsid w:val="000F0C43"/>
    <w:rsid w:val="000F1908"/>
    <w:rsid w:val="000F648A"/>
    <w:rsid w:val="0010520C"/>
    <w:rsid w:val="00105246"/>
    <w:rsid w:val="0010797C"/>
    <w:rsid w:val="001107E9"/>
    <w:rsid w:val="00112806"/>
    <w:rsid w:val="00113DC4"/>
    <w:rsid w:val="00114403"/>
    <w:rsid w:val="00115B4C"/>
    <w:rsid w:val="00115E56"/>
    <w:rsid w:val="001168A8"/>
    <w:rsid w:val="001175D3"/>
    <w:rsid w:val="00117A38"/>
    <w:rsid w:val="00117F3A"/>
    <w:rsid w:val="00121594"/>
    <w:rsid w:val="0012280A"/>
    <w:rsid w:val="001235D3"/>
    <w:rsid w:val="0012395B"/>
    <w:rsid w:val="00123C1B"/>
    <w:rsid w:val="00126C75"/>
    <w:rsid w:val="00126C7F"/>
    <w:rsid w:val="00127D04"/>
    <w:rsid w:val="00127D2D"/>
    <w:rsid w:val="001339A2"/>
    <w:rsid w:val="0013443D"/>
    <w:rsid w:val="0013479B"/>
    <w:rsid w:val="0013613F"/>
    <w:rsid w:val="00136B64"/>
    <w:rsid w:val="00136C2B"/>
    <w:rsid w:val="0014174E"/>
    <w:rsid w:val="00143AE0"/>
    <w:rsid w:val="0014448D"/>
    <w:rsid w:val="00144B35"/>
    <w:rsid w:val="00146027"/>
    <w:rsid w:val="00147E60"/>
    <w:rsid w:val="0015028F"/>
    <w:rsid w:val="0015084C"/>
    <w:rsid w:val="0015123D"/>
    <w:rsid w:val="001519E9"/>
    <w:rsid w:val="001521DF"/>
    <w:rsid w:val="00153090"/>
    <w:rsid w:val="00153B18"/>
    <w:rsid w:val="00154D8B"/>
    <w:rsid w:val="00156548"/>
    <w:rsid w:val="00161D04"/>
    <w:rsid w:val="001700C0"/>
    <w:rsid w:val="0017087D"/>
    <w:rsid w:val="0017217A"/>
    <w:rsid w:val="00173720"/>
    <w:rsid w:val="00174D07"/>
    <w:rsid w:val="00177818"/>
    <w:rsid w:val="00181CE8"/>
    <w:rsid w:val="001821F2"/>
    <w:rsid w:val="0018357C"/>
    <w:rsid w:val="0019042C"/>
    <w:rsid w:val="0019370C"/>
    <w:rsid w:val="00194A74"/>
    <w:rsid w:val="00195940"/>
    <w:rsid w:val="00196F8D"/>
    <w:rsid w:val="00197458"/>
    <w:rsid w:val="00197884"/>
    <w:rsid w:val="00197F57"/>
    <w:rsid w:val="00197FC0"/>
    <w:rsid w:val="001A4304"/>
    <w:rsid w:val="001A4DE1"/>
    <w:rsid w:val="001A59F7"/>
    <w:rsid w:val="001A5A6E"/>
    <w:rsid w:val="001A6424"/>
    <w:rsid w:val="001A6B64"/>
    <w:rsid w:val="001A787D"/>
    <w:rsid w:val="001B2588"/>
    <w:rsid w:val="001B2E10"/>
    <w:rsid w:val="001B2F35"/>
    <w:rsid w:val="001B4C80"/>
    <w:rsid w:val="001B5B1F"/>
    <w:rsid w:val="001B6E2A"/>
    <w:rsid w:val="001B7CF7"/>
    <w:rsid w:val="001B7F91"/>
    <w:rsid w:val="001C01D6"/>
    <w:rsid w:val="001C0922"/>
    <w:rsid w:val="001C0D21"/>
    <w:rsid w:val="001C1F1C"/>
    <w:rsid w:val="001C25E3"/>
    <w:rsid w:val="001C2844"/>
    <w:rsid w:val="001C31E4"/>
    <w:rsid w:val="001C3289"/>
    <w:rsid w:val="001C4AA4"/>
    <w:rsid w:val="001C5D41"/>
    <w:rsid w:val="001C663D"/>
    <w:rsid w:val="001C7E4E"/>
    <w:rsid w:val="001D0953"/>
    <w:rsid w:val="001D137E"/>
    <w:rsid w:val="001D1C77"/>
    <w:rsid w:val="001D1D53"/>
    <w:rsid w:val="001D309F"/>
    <w:rsid w:val="001D325B"/>
    <w:rsid w:val="001D549F"/>
    <w:rsid w:val="001D5824"/>
    <w:rsid w:val="001D6E5F"/>
    <w:rsid w:val="001E04B6"/>
    <w:rsid w:val="001E0A24"/>
    <w:rsid w:val="001E0D9E"/>
    <w:rsid w:val="001E196E"/>
    <w:rsid w:val="001E45CC"/>
    <w:rsid w:val="001E525F"/>
    <w:rsid w:val="001E53C8"/>
    <w:rsid w:val="001F0628"/>
    <w:rsid w:val="001F0CB2"/>
    <w:rsid w:val="001F1C3E"/>
    <w:rsid w:val="001F1C5A"/>
    <w:rsid w:val="001F1F37"/>
    <w:rsid w:val="001F3D0B"/>
    <w:rsid w:val="001F42AF"/>
    <w:rsid w:val="001F5D11"/>
    <w:rsid w:val="001F788B"/>
    <w:rsid w:val="00200E3B"/>
    <w:rsid w:val="002033C6"/>
    <w:rsid w:val="00203561"/>
    <w:rsid w:val="0020381E"/>
    <w:rsid w:val="00205208"/>
    <w:rsid w:val="002113F1"/>
    <w:rsid w:val="00211881"/>
    <w:rsid w:val="002137B1"/>
    <w:rsid w:val="00213849"/>
    <w:rsid w:val="00215489"/>
    <w:rsid w:val="002158F4"/>
    <w:rsid w:val="00216FFA"/>
    <w:rsid w:val="00221A4A"/>
    <w:rsid w:val="00223AB2"/>
    <w:rsid w:val="00224F2E"/>
    <w:rsid w:val="00225151"/>
    <w:rsid w:val="00225C3F"/>
    <w:rsid w:val="00226351"/>
    <w:rsid w:val="00226DFD"/>
    <w:rsid w:val="002277A6"/>
    <w:rsid w:val="00227FEB"/>
    <w:rsid w:val="00232FAE"/>
    <w:rsid w:val="00232FD7"/>
    <w:rsid w:val="0023324F"/>
    <w:rsid w:val="00233C2C"/>
    <w:rsid w:val="00233FBE"/>
    <w:rsid w:val="00234DC7"/>
    <w:rsid w:val="00236547"/>
    <w:rsid w:val="002408D7"/>
    <w:rsid w:val="00243353"/>
    <w:rsid w:val="0024437F"/>
    <w:rsid w:val="00245482"/>
    <w:rsid w:val="00245AD3"/>
    <w:rsid w:val="002460C1"/>
    <w:rsid w:val="0024643B"/>
    <w:rsid w:val="00247E57"/>
    <w:rsid w:val="00252049"/>
    <w:rsid w:val="002547AA"/>
    <w:rsid w:val="0025596D"/>
    <w:rsid w:val="00257248"/>
    <w:rsid w:val="00260310"/>
    <w:rsid w:val="002609B7"/>
    <w:rsid w:val="00263849"/>
    <w:rsid w:val="00263BDF"/>
    <w:rsid w:val="00263F41"/>
    <w:rsid w:val="00264887"/>
    <w:rsid w:val="00265D88"/>
    <w:rsid w:val="0026693A"/>
    <w:rsid w:val="00267516"/>
    <w:rsid w:val="0026770F"/>
    <w:rsid w:val="002705E9"/>
    <w:rsid w:val="002755C0"/>
    <w:rsid w:val="002757D5"/>
    <w:rsid w:val="0027597D"/>
    <w:rsid w:val="00275B1A"/>
    <w:rsid w:val="00275F5F"/>
    <w:rsid w:val="0028147C"/>
    <w:rsid w:val="00281ADD"/>
    <w:rsid w:val="00283859"/>
    <w:rsid w:val="002849F3"/>
    <w:rsid w:val="00284EFC"/>
    <w:rsid w:val="00285610"/>
    <w:rsid w:val="002869E8"/>
    <w:rsid w:val="002906EF"/>
    <w:rsid w:val="002907E5"/>
    <w:rsid w:val="00290E7F"/>
    <w:rsid w:val="00294375"/>
    <w:rsid w:val="00297736"/>
    <w:rsid w:val="002A00CF"/>
    <w:rsid w:val="002A03D2"/>
    <w:rsid w:val="002A0B5B"/>
    <w:rsid w:val="002A0BFE"/>
    <w:rsid w:val="002A23B2"/>
    <w:rsid w:val="002A2F70"/>
    <w:rsid w:val="002A4013"/>
    <w:rsid w:val="002A415D"/>
    <w:rsid w:val="002A4FA5"/>
    <w:rsid w:val="002A653A"/>
    <w:rsid w:val="002A7E09"/>
    <w:rsid w:val="002B07D6"/>
    <w:rsid w:val="002B3468"/>
    <w:rsid w:val="002B49C2"/>
    <w:rsid w:val="002B4D0A"/>
    <w:rsid w:val="002B5CF9"/>
    <w:rsid w:val="002B644D"/>
    <w:rsid w:val="002B64C8"/>
    <w:rsid w:val="002C138E"/>
    <w:rsid w:val="002C2FE3"/>
    <w:rsid w:val="002C37DF"/>
    <w:rsid w:val="002C4754"/>
    <w:rsid w:val="002C4EF4"/>
    <w:rsid w:val="002C522F"/>
    <w:rsid w:val="002C59DC"/>
    <w:rsid w:val="002C6D7A"/>
    <w:rsid w:val="002C6FD0"/>
    <w:rsid w:val="002C721A"/>
    <w:rsid w:val="002C793C"/>
    <w:rsid w:val="002D015C"/>
    <w:rsid w:val="002D105E"/>
    <w:rsid w:val="002D288F"/>
    <w:rsid w:val="002D3AAA"/>
    <w:rsid w:val="002D3FD8"/>
    <w:rsid w:val="002D4369"/>
    <w:rsid w:val="002D5801"/>
    <w:rsid w:val="002D6022"/>
    <w:rsid w:val="002D695D"/>
    <w:rsid w:val="002E101F"/>
    <w:rsid w:val="002E1E76"/>
    <w:rsid w:val="002E2A09"/>
    <w:rsid w:val="002E5368"/>
    <w:rsid w:val="002E5713"/>
    <w:rsid w:val="002E5998"/>
    <w:rsid w:val="002F0153"/>
    <w:rsid w:val="002F1DA0"/>
    <w:rsid w:val="002F3685"/>
    <w:rsid w:val="002F3D97"/>
    <w:rsid w:val="002F5445"/>
    <w:rsid w:val="002F77A8"/>
    <w:rsid w:val="002F7B9D"/>
    <w:rsid w:val="002F7F77"/>
    <w:rsid w:val="00300C80"/>
    <w:rsid w:val="003026E4"/>
    <w:rsid w:val="0030390C"/>
    <w:rsid w:val="003113C7"/>
    <w:rsid w:val="00314085"/>
    <w:rsid w:val="0031440E"/>
    <w:rsid w:val="00315A09"/>
    <w:rsid w:val="00320A8A"/>
    <w:rsid w:val="003234F5"/>
    <w:rsid w:val="003257D2"/>
    <w:rsid w:val="0032656A"/>
    <w:rsid w:val="00327B83"/>
    <w:rsid w:val="00330379"/>
    <w:rsid w:val="00330598"/>
    <w:rsid w:val="00332570"/>
    <w:rsid w:val="00333890"/>
    <w:rsid w:val="00336303"/>
    <w:rsid w:val="00336C76"/>
    <w:rsid w:val="00337621"/>
    <w:rsid w:val="0033764D"/>
    <w:rsid w:val="00340998"/>
    <w:rsid w:val="00341892"/>
    <w:rsid w:val="003422A5"/>
    <w:rsid w:val="003427ED"/>
    <w:rsid w:val="0034297C"/>
    <w:rsid w:val="00342BDB"/>
    <w:rsid w:val="0034437D"/>
    <w:rsid w:val="00344FDD"/>
    <w:rsid w:val="00345624"/>
    <w:rsid w:val="0034622B"/>
    <w:rsid w:val="003470D5"/>
    <w:rsid w:val="00347E9A"/>
    <w:rsid w:val="00350042"/>
    <w:rsid w:val="003517F3"/>
    <w:rsid w:val="00351ECB"/>
    <w:rsid w:val="0035478A"/>
    <w:rsid w:val="003548D7"/>
    <w:rsid w:val="00355805"/>
    <w:rsid w:val="00355C96"/>
    <w:rsid w:val="00356E7D"/>
    <w:rsid w:val="003630B8"/>
    <w:rsid w:val="0036392B"/>
    <w:rsid w:val="0036451E"/>
    <w:rsid w:val="00364C26"/>
    <w:rsid w:val="00364C8F"/>
    <w:rsid w:val="00366DD4"/>
    <w:rsid w:val="003672E4"/>
    <w:rsid w:val="003705C7"/>
    <w:rsid w:val="00370A54"/>
    <w:rsid w:val="00373CF0"/>
    <w:rsid w:val="003742B1"/>
    <w:rsid w:val="00374484"/>
    <w:rsid w:val="00374944"/>
    <w:rsid w:val="00380205"/>
    <w:rsid w:val="003818B5"/>
    <w:rsid w:val="00381B3C"/>
    <w:rsid w:val="00382A09"/>
    <w:rsid w:val="0039161B"/>
    <w:rsid w:val="00397AFA"/>
    <w:rsid w:val="003A29AA"/>
    <w:rsid w:val="003A3EEA"/>
    <w:rsid w:val="003A4AB5"/>
    <w:rsid w:val="003B00F6"/>
    <w:rsid w:val="003B15B5"/>
    <w:rsid w:val="003B2A16"/>
    <w:rsid w:val="003B2EE7"/>
    <w:rsid w:val="003B4D80"/>
    <w:rsid w:val="003B5186"/>
    <w:rsid w:val="003B52A4"/>
    <w:rsid w:val="003B53B9"/>
    <w:rsid w:val="003B5766"/>
    <w:rsid w:val="003B6D33"/>
    <w:rsid w:val="003B774E"/>
    <w:rsid w:val="003C1247"/>
    <w:rsid w:val="003C2EFB"/>
    <w:rsid w:val="003C65E7"/>
    <w:rsid w:val="003D09ED"/>
    <w:rsid w:val="003D0DE3"/>
    <w:rsid w:val="003D2ED0"/>
    <w:rsid w:val="003D3348"/>
    <w:rsid w:val="003D3CD1"/>
    <w:rsid w:val="003D4956"/>
    <w:rsid w:val="003D5037"/>
    <w:rsid w:val="003D5CD7"/>
    <w:rsid w:val="003E3F2D"/>
    <w:rsid w:val="003E41D1"/>
    <w:rsid w:val="003E5698"/>
    <w:rsid w:val="003E6078"/>
    <w:rsid w:val="003E760E"/>
    <w:rsid w:val="003F0291"/>
    <w:rsid w:val="003F3559"/>
    <w:rsid w:val="003F48E2"/>
    <w:rsid w:val="0040070C"/>
    <w:rsid w:val="004017B2"/>
    <w:rsid w:val="00403873"/>
    <w:rsid w:val="00404CFB"/>
    <w:rsid w:val="004078AA"/>
    <w:rsid w:val="004078D9"/>
    <w:rsid w:val="004124B6"/>
    <w:rsid w:val="00413891"/>
    <w:rsid w:val="004138E9"/>
    <w:rsid w:val="00413DA5"/>
    <w:rsid w:val="00414199"/>
    <w:rsid w:val="004145D5"/>
    <w:rsid w:val="00414F9F"/>
    <w:rsid w:val="00416C0B"/>
    <w:rsid w:val="00417565"/>
    <w:rsid w:val="0042137A"/>
    <w:rsid w:val="00422C0D"/>
    <w:rsid w:val="00423B9E"/>
    <w:rsid w:val="00423BD3"/>
    <w:rsid w:val="00424B81"/>
    <w:rsid w:val="0042554E"/>
    <w:rsid w:val="00425D4A"/>
    <w:rsid w:val="00430C94"/>
    <w:rsid w:val="00432103"/>
    <w:rsid w:val="004329AB"/>
    <w:rsid w:val="004334EA"/>
    <w:rsid w:val="00433FE6"/>
    <w:rsid w:val="00434F66"/>
    <w:rsid w:val="00436BAE"/>
    <w:rsid w:val="0043718D"/>
    <w:rsid w:val="0043742A"/>
    <w:rsid w:val="0044079B"/>
    <w:rsid w:val="00441EB2"/>
    <w:rsid w:val="00442AE8"/>
    <w:rsid w:val="004439A7"/>
    <w:rsid w:val="00444263"/>
    <w:rsid w:val="004453FE"/>
    <w:rsid w:val="00445CF2"/>
    <w:rsid w:val="0044679A"/>
    <w:rsid w:val="004503B7"/>
    <w:rsid w:val="00450535"/>
    <w:rsid w:val="004518AF"/>
    <w:rsid w:val="004539DC"/>
    <w:rsid w:val="00454C14"/>
    <w:rsid w:val="004645E1"/>
    <w:rsid w:val="0046575E"/>
    <w:rsid w:val="00466B65"/>
    <w:rsid w:val="004670F2"/>
    <w:rsid w:val="00467C9A"/>
    <w:rsid w:val="00470654"/>
    <w:rsid w:val="0047131A"/>
    <w:rsid w:val="0047165D"/>
    <w:rsid w:val="00472604"/>
    <w:rsid w:val="00472A31"/>
    <w:rsid w:val="00473496"/>
    <w:rsid w:val="0047579A"/>
    <w:rsid w:val="00475D48"/>
    <w:rsid w:val="00480743"/>
    <w:rsid w:val="0048105C"/>
    <w:rsid w:val="00481577"/>
    <w:rsid w:val="00482132"/>
    <w:rsid w:val="00482B77"/>
    <w:rsid w:val="00483DF5"/>
    <w:rsid w:val="00484417"/>
    <w:rsid w:val="00486C11"/>
    <w:rsid w:val="004902B5"/>
    <w:rsid w:val="00490EA4"/>
    <w:rsid w:val="00490F85"/>
    <w:rsid w:val="0049289A"/>
    <w:rsid w:val="004955E7"/>
    <w:rsid w:val="00496670"/>
    <w:rsid w:val="004A14AE"/>
    <w:rsid w:val="004A594D"/>
    <w:rsid w:val="004A6B41"/>
    <w:rsid w:val="004B21CF"/>
    <w:rsid w:val="004B286F"/>
    <w:rsid w:val="004B6C3C"/>
    <w:rsid w:val="004B7740"/>
    <w:rsid w:val="004B7BF8"/>
    <w:rsid w:val="004C0A52"/>
    <w:rsid w:val="004C0E1F"/>
    <w:rsid w:val="004C36BE"/>
    <w:rsid w:val="004C4F7C"/>
    <w:rsid w:val="004C5CE9"/>
    <w:rsid w:val="004C6A7A"/>
    <w:rsid w:val="004C7E87"/>
    <w:rsid w:val="004D08DE"/>
    <w:rsid w:val="004D1EC7"/>
    <w:rsid w:val="004D31ED"/>
    <w:rsid w:val="004D497D"/>
    <w:rsid w:val="004D583F"/>
    <w:rsid w:val="004D694C"/>
    <w:rsid w:val="004D6A97"/>
    <w:rsid w:val="004D6FB0"/>
    <w:rsid w:val="004D7902"/>
    <w:rsid w:val="004E0427"/>
    <w:rsid w:val="004E0672"/>
    <w:rsid w:val="004E18DC"/>
    <w:rsid w:val="004E1B31"/>
    <w:rsid w:val="004E390F"/>
    <w:rsid w:val="004E3FBB"/>
    <w:rsid w:val="004E4857"/>
    <w:rsid w:val="004E6980"/>
    <w:rsid w:val="004F18AC"/>
    <w:rsid w:val="004F1BBB"/>
    <w:rsid w:val="004F254A"/>
    <w:rsid w:val="004F5717"/>
    <w:rsid w:val="004F60E8"/>
    <w:rsid w:val="004F6E56"/>
    <w:rsid w:val="005009AE"/>
    <w:rsid w:val="00505056"/>
    <w:rsid w:val="00507C87"/>
    <w:rsid w:val="0051117F"/>
    <w:rsid w:val="00511E06"/>
    <w:rsid w:val="00511FA2"/>
    <w:rsid w:val="005130AA"/>
    <w:rsid w:val="0051467D"/>
    <w:rsid w:val="00520256"/>
    <w:rsid w:val="005202C1"/>
    <w:rsid w:val="00522CBD"/>
    <w:rsid w:val="005264C5"/>
    <w:rsid w:val="005267C3"/>
    <w:rsid w:val="00526A62"/>
    <w:rsid w:val="005274D6"/>
    <w:rsid w:val="00530A06"/>
    <w:rsid w:val="005324C9"/>
    <w:rsid w:val="00533CF8"/>
    <w:rsid w:val="00533F23"/>
    <w:rsid w:val="00534901"/>
    <w:rsid w:val="00535664"/>
    <w:rsid w:val="00535D81"/>
    <w:rsid w:val="00537786"/>
    <w:rsid w:val="00537B73"/>
    <w:rsid w:val="0054043E"/>
    <w:rsid w:val="005406FA"/>
    <w:rsid w:val="00540E9C"/>
    <w:rsid w:val="00541A33"/>
    <w:rsid w:val="00541D93"/>
    <w:rsid w:val="005428A1"/>
    <w:rsid w:val="005437B9"/>
    <w:rsid w:val="0054395A"/>
    <w:rsid w:val="0054432A"/>
    <w:rsid w:val="00544436"/>
    <w:rsid w:val="00545E70"/>
    <w:rsid w:val="00547136"/>
    <w:rsid w:val="00547BF4"/>
    <w:rsid w:val="00555C61"/>
    <w:rsid w:val="00556A0C"/>
    <w:rsid w:val="0055778A"/>
    <w:rsid w:val="005622E8"/>
    <w:rsid w:val="0056379A"/>
    <w:rsid w:val="00567362"/>
    <w:rsid w:val="00567DCE"/>
    <w:rsid w:val="00567E2D"/>
    <w:rsid w:val="00570BD5"/>
    <w:rsid w:val="005714EA"/>
    <w:rsid w:val="00571905"/>
    <w:rsid w:val="00571976"/>
    <w:rsid w:val="00571D65"/>
    <w:rsid w:val="00574189"/>
    <w:rsid w:val="00580D6F"/>
    <w:rsid w:val="00582BC0"/>
    <w:rsid w:val="00585FD9"/>
    <w:rsid w:val="00587AD9"/>
    <w:rsid w:val="00587B43"/>
    <w:rsid w:val="00587E77"/>
    <w:rsid w:val="00590295"/>
    <w:rsid w:val="00590964"/>
    <w:rsid w:val="005927FC"/>
    <w:rsid w:val="00592F28"/>
    <w:rsid w:val="00597039"/>
    <w:rsid w:val="005A2DB2"/>
    <w:rsid w:val="005A6048"/>
    <w:rsid w:val="005A6104"/>
    <w:rsid w:val="005A621A"/>
    <w:rsid w:val="005A7930"/>
    <w:rsid w:val="005A7CEE"/>
    <w:rsid w:val="005A7ECF"/>
    <w:rsid w:val="005B025E"/>
    <w:rsid w:val="005B14E4"/>
    <w:rsid w:val="005B6822"/>
    <w:rsid w:val="005B6BBA"/>
    <w:rsid w:val="005B7C8D"/>
    <w:rsid w:val="005C2582"/>
    <w:rsid w:val="005C2B32"/>
    <w:rsid w:val="005C2F17"/>
    <w:rsid w:val="005C59E7"/>
    <w:rsid w:val="005C6AF6"/>
    <w:rsid w:val="005C71D2"/>
    <w:rsid w:val="005C7C16"/>
    <w:rsid w:val="005D057D"/>
    <w:rsid w:val="005D09A5"/>
    <w:rsid w:val="005D13C9"/>
    <w:rsid w:val="005D23D1"/>
    <w:rsid w:val="005D588A"/>
    <w:rsid w:val="005D59C9"/>
    <w:rsid w:val="005D6D66"/>
    <w:rsid w:val="005E273E"/>
    <w:rsid w:val="005E2BBE"/>
    <w:rsid w:val="005E34A0"/>
    <w:rsid w:val="005E37F6"/>
    <w:rsid w:val="005E4242"/>
    <w:rsid w:val="005E512E"/>
    <w:rsid w:val="005E786C"/>
    <w:rsid w:val="005E7E7C"/>
    <w:rsid w:val="005F01B9"/>
    <w:rsid w:val="005F0228"/>
    <w:rsid w:val="005F1723"/>
    <w:rsid w:val="005F1D51"/>
    <w:rsid w:val="005F20F1"/>
    <w:rsid w:val="005F3BF4"/>
    <w:rsid w:val="005F691E"/>
    <w:rsid w:val="005F75C2"/>
    <w:rsid w:val="00601A27"/>
    <w:rsid w:val="00601EBF"/>
    <w:rsid w:val="00602186"/>
    <w:rsid w:val="006034EB"/>
    <w:rsid w:val="006051A0"/>
    <w:rsid w:val="006057F2"/>
    <w:rsid w:val="006072EC"/>
    <w:rsid w:val="006074EE"/>
    <w:rsid w:val="0061034E"/>
    <w:rsid w:val="006117D9"/>
    <w:rsid w:val="006128E3"/>
    <w:rsid w:val="00612F64"/>
    <w:rsid w:val="00613A33"/>
    <w:rsid w:val="00613C17"/>
    <w:rsid w:val="00614559"/>
    <w:rsid w:val="00614E5E"/>
    <w:rsid w:val="006156E2"/>
    <w:rsid w:val="00617099"/>
    <w:rsid w:val="00617B0C"/>
    <w:rsid w:val="006215B7"/>
    <w:rsid w:val="00622D7F"/>
    <w:rsid w:val="006232E3"/>
    <w:rsid w:val="00626EB6"/>
    <w:rsid w:val="00627F89"/>
    <w:rsid w:val="006315F1"/>
    <w:rsid w:val="0063313A"/>
    <w:rsid w:val="00634479"/>
    <w:rsid w:val="00636946"/>
    <w:rsid w:val="00637244"/>
    <w:rsid w:val="006373A8"/>
    <w:rsid w:val="006375AD"/>
    <w:rsid w:val="00637D95"/>
    <w:rsid w:val="0064079C"/>
    <w:rsid w:val="00640C67"/>
    <w:rsid w:val="00641D00"/>
    <w:rsid w:val="00641E85"/>
    <w:rsid w:val="00642359"/>
    <w:rsid w:val="006435F0"/>
    <w:rsid w:val="00644100"/>
    <w:rsid w:val="00644294"/>
    <w:rsid w:val="00644527"/>
    <w:rsid w:val="006448ED"/>
    <w:rsid w:val="00646B1C"/>
    <w:rsid w:val="00647288"/>
    <w:rsid w:val="006473CC"/>
    <w:rsid w:val="006502A2"/>
    <w:rsid w:val="0065058A"/>
    <w:rsid w:val="00650BB4"/>
    <w:rsid w:val="00651BAB"/>
    <w:rsid w:val="00651D40"/>
    <w:rsid w:val="00653331"/>
    <w:rsid w:val="00653B15"/>
    <w:rsid w:val="006558D8"/>
    <w:rsid w:val="006562C9"/>
    <w:rsid w:val="00656ACA"/>
    <w:rsid w:val="00660427"/>
    <w:rsid w:val="00662630"/>
    <w:rsid w:val="00662654"/>
    <w:rsid w:val="00662D95"/>
    <w:rsid w:val="00663AF8"/>
    <w:rsid w:val="00664FC7"/>
    <w:rsid w:val="0066566B"/>
    <w:rsid w:val="00665D09"/>
    <w:rsid w:val="00666F92"/>
    <w:rsid w:val="006707DD"/>
    <w:rsid w:val="00671E3C"/>
    <w:rsid w:val="006722A1"/>
    <w:rsid w:val="00672E09"/>
    <w:rsid w:val="0067451A"/>
    <w:rsid w:val="00676406"/>
    <w:rsid w:val="00676D50"/>
    <w:rsid w:val="0068161D"/>
    <w:rsid w:val="00682529"/>
    <w:rsid w:val="00682696"/>
    <w:rsid w:val="00685BEB"/>
    <w:rsid w:val="00685F61"/>
    <w:rsid w:val="0069159B"/>
    <w:rsid w:val="0069266C"/>
    <w:rsid w:val="00692FD5"/>
    <w:rsid w:val="0069362B"/>
    <w:rsid w:val="006938E4"/>
    <w:rsid w:val="006941B2"/>
    <w:rsid w:val="006950E0"/>
    <w:rsid w:val="0069514A"/>
    <w:rsid w:val="0069727B"/>
    <w:rsid w:val="006A214C"/>
    <w:rsid w:val="006A2F08"/>
    <w:rsid w:val="006A3BCC"/>
    <w:rsid w:val="006A4264"/>
    <w:rsid w:val="006A5823"/>
    <w:rsid w:val="006A5AE8"/>
    <w:rsid w:val="006A67DB"/>
    <w:rsid w:val="006A729F"/>
    <w:rsid w:val="006A73AE"/>
    <w:rsid w:val="006A7F8B"/>
    <w:rsid w:val="006B1B00"/>
    <w:rsid w:val="006B261F"/>
    <w:rsid w:val="006C1F4B"/>
    <w:rsid w:val="006C4C59"/>
    <w:rsid w:val="006C619F"/>
    <w:rsid w:val="006C6529"/>
    <w:rsid w:val="006C7573"/>
    <w:rsid w:val="006D0529"/>
    <w:rsid w:val="006D0A79"/>
    <w:rsid w:val="006D1278"/>
    <w:rsid w:val="006D20A4"/>
    <w:rsid w:val="006D4357"/>
    <w:rsid w:val="006D574F"/>
    <w:rsid w:val="006E1EB5"/>
    <w:rsid w:val="006E26BC"/>
    <w:rsid w:val="006F3204"/>
    <w:rsid w:val="006F5282"/>
    <w:rsid w:val="00701042"/>
    <w:rsid w:val="0070196C"/>
    <w:rsid w:val="00704BED"/>
    <w:rsid w:val="007059A0"/>
    <w:rsid w:val="00706238"/>
    <w:rsid w:val="00711D10"/>
    <w:rsid w:val="0071337D"/>
    <w:rsid w:val="00713C6B"/>
    <w:rsid w:val="0071456D"/>
    <w:rsid w:val="00716A32"/>
    <w:rsid w:val="00717BB4"/>
    <w:rsid w:val="00722B28"/>
    <w:rsid w:val="007247F6"/>
    <w:rsid w:val="00725FDD"/>
    <w:rsid w:val="00727D7C"/>
    <w:rsid w:val="0073066E"/>
    <w:rsid w:val="0073127A"/>
    <w:rsid w:val="00734F9D"/>
    <w:rsid w:val="00735BFF"/>
    <w:rsid w:val="00736161"/>
    <w:rsid w:val="00737192"/>
    <w:rsid w:val="007424F3"/>
    <w:rsid w:val="00742750"/>
    <w:rsid w:val="00746863"/>
    <w:rsid w:val="00750110"/>
    <w:rsid w:val="0075040A"/>
    <w:rsid w:val="007525A4"/>
    <w:rsid w:val="00753A60"/>
    <w:rsid w:val="00755367"/>
    <w:rsid w:val="00756688"/>
    <w:rsid w:val="00756CB0"/>
    <w:rsid w:val="00760B37"/>
    <w:rsid w:val="007613FF"/>
    <w:rsid w:val="00761623"/>
    <w:rsid w:val="00762353"/>
    <w:rsid w:val="00763035"/>
    <w:rsid w:val="00763E6E"/>
    <w:rsid w:val="00765D20"/>
    <w:rsid w:val="007663D1"/>
    <w:rsid w:val="00771170"/>
    <w:rsid w:val="00771231"/>
    <w:rsid w:val="00771887"/>
    <w:rsid w:val="00772AB6"/>
    <w:rsid w:val="0077385A"/>
    <w:rsid w:val="00773C04"/>
    <w:rsid w:val="00773DE2"/>
    <w:rsid w:val="007741A9"/>
    <w:rsid w:val="00774831"/>
    <w:rsid w:val="00775086"/>
    <w:rsid w:val="00775767"/>
    <w:rsid w:val="007771B7"/>
    <w:rsid w:val="00780381"/>
    <w:rsid w:val="00781652"/>
    <w:rsid w:val="00781AAC"/>
    <w:rsid w:val="007859D8"/>
    <w:rsid w:val="007873CA"/>
    <w:rsid w:val="00791D90"/>
    <w:rsid w:val="00792F11"/>
    <w:rsid w:val="00794AA4"/>
    <w:rsid w:val="007979A3"/>
    <w:rsid w:val="007A07EC"/>
    <w:rsid w:val="007A20BA"/>
    <w:rsid w:val="007A350A"/>
    <w:rsid w:val="007A4A9D"/>
    <w:rsid w:val="007A4CA6"/>
    <w:rsid w:val="007A5293"/>
    <w:rsid w:val="007A5B26"/>
    <w:rsid w:val="007A796D"/>
    <w:rsid w:val="007B037D"/>
    <w:rsid w:val="007B1D11"/>
    <w:rsid w:val="007B23FB"/>
    <w:rsid w:val="007B3524"/>
    <w:rsid w:val="007B4BC6"/>
    <w:rsid w:val="007B4C57"/>
    <w:rsid w:val="007B50D8"/>
    <w:rsid w:val="007B5CB7"/>
    <w:rsid w:val="007B68E0"/>
    <w:rsid w:val="007C00AD"/>
    <w:rsid w:val="007C2F56"/>
    <w:rsid w:val="007C3F84"/>
    <w:rsid w:val="007C4FB2"/>
    <w:rsid w:val="007C505B"/>
    <w:rsid w:val="007C55A4"/>
    <w:rsid w:val="007C66FA"/>
    <w:rsid w:val="007D090E"/>
    <w:rsid w:val="007D0ED3"/>
    <w:rsid w:val="007D144E"/>
    <w:rsid w:val="007D256E"/>
    <w:rsid w:val="007D2EA8"/>
    <w:rsid w:val="007D415E"/>
    <w:rsid w:val="007D4865"/>
    <w:rsid w:val="007D4EC7"/>
    <w:rsid w:val="007E28FC"/>
    <w:rsid w:val="007E3798"/>
    <w:rsid w:val="007E40B6"/>
    <w:rsid w:val="007E43D5"/>
    <w:rsid w:val="007E5A28"/>
    <w:rsid w:val="007E5FDF"/>
    <w:rsid w:val="007E7CBE"/>
    <w:rsid w:val="007F02D2"/>
    <w:rsid w:val="007F158D"/>
    <w:rsid w:val="007F17C5"/>
    <w:rsid w:val="007F3B27"/>
    <w:rsid w:val="007F4520"/>
    <w:rsid w:val="007F5C89"/>
    <w:rsid w:val="007F5D96"/>
    <w:rsid w:val="00800699"/>
    <w:rsid w:val="0080086C"/>
    <w:rsid w:val="00801114"/>
    <w:rsid w:val="00802488"/>
    <w:rsid w:val="008050E7"/>
    <w:rsid w:val="00805E25"/>
    <w:rsid w:val="00806C05"/>
    <w:rsid w:val="00807CBB"/>
    <w:rsid w:val="00810C07"/>
    <w:rsid w:val="0081130B"/>
    <w:rsid w:val="008114AD"/>
    <w:rsid w:val="00813835"/>
    <w:rsid w:val="00813C65"/>
    <w:rsid w:val="00815680"/>
    <w:rsid w:val="00817642"/>
    <w:rsid w:val="00822EC1"/>
    <w:rsid w:val="00826E07"/>
    <w:rsid w:val="00832635"/>
    <w:rsid w:val="00834191"/>
    <w:rsid w:val="00835E0E"/>
    <w:rsid w:val="00840C87"/>
    <w:rsid w:val="00840E60"/>
    <w:rsid w:val="00842A63"/>
    <w:rsid w:val="00844290"/>
    <w:rsid w:val="008453B9"/>
    <w:rsid w:val="00845704"/>
    <w:rsid w:val="00845ECD"/>
    <w:rsid w:val="008469F0"/>
    <w:rsid w:val="00847162"/>
    <w:rsid w:val="00850797"/>
    <w:rsid w:val="00850D55"/>
    <w:rsid w:val="00852C22"/>
    <w:rsid w:val="008534A6"/>
    <w:rsid w:val="00854AD2"/>
    <w:rsid w:val="008558FA"/>
    <w:rsid w:val="0086012C"/>
    <w:rsid w:val="00861525"/>
    <w:rsid w:val="008632A3"/>
    <w:rsid w:val="00863923"/>
    <w:rsid w:val="0086403A"/>
    <w:rsid w:val="0086419F"/>
    <w:rsid w:val="00867677"/>
    <w:rsid w:val="00871EC0"/>
    <w:rsid w:val="0087356B"/>
    <w:rsid w:val="0087670A"/>
    <w:rsid w:val="00876C34"/>
    <w:rsid w:val="00876C7C"/>
    <w:rsid w:val="00876E1A"/>
    <w:rsid w:val="0087732F"/>
    <w:rsid w:val="0088296B"/>
    <w:rsid w:val="00883E5F"/>
    <w:rsid w:val="008845F6"/>
    <w:rsid w:val="00887CDB"/>
    <w:rsid w:val="008914A9"/>
    <w:rsid w:val="00893423"/>
    <w:rsid w:val="00894746"/>
    <w:rsid w:val="00895505"/>
    <w:rsid w:val="0089659B"/>
    <w:rsid w:val="00896662"/>
    <w:rsid w:val="008969C6"/>
    <w:rsid w:val="00897E51"/>
    <w:rsid w:val="008A0F5B"/>
    <w:rsid w:val="008A17FB"/>
    <w:rsid w:val="008A2D12"/>
    <w:rsid w:val="008A3108"/>
    <w:rsid w:val="008A312F"/>
    <w:rsid w:val="008A45B0"/>
    <w:rsid w:val="008A57C6"/>
    <w:rsid w:val="008A7024"/>
    <w:rsid w:val="008B068E"/>
    <w:rsid w:val="008B082D"/>
    <w:rsid w:val="008B0F29"/>
    <w:rsid w:val="008B24CD"/>
    <w:rsid w:val="008B2E82"/>
    <w:rsid w:val="008B33CC"/>
    <w:rsid w:val="008B39D6"/>
    <w:rsid w:val="008B3DFF"/>
    <w:rsid w:val="008B4464"/>
    <w:rsid w:val="008B5F81"/>
    <w:rsid w:val="008B7472"/>
    <w:rsid w:val="008B794A"/>
    <w:rsid w:val="008C42F9"/>
    <w:rsid w:val="008C6F2C"/>
    <w:rsid w:val="008C7924"/>
    <w:rsid w:val="008D0C01"/>
    <w:rsid w:val="008D3F70"/>
    <w:rsid w:val="008D5292"/>
    <w:rsid w:val="008D6829"/>
    <w:rsid w:val="008D6D77"/>
    <w:rsid w:val="008D6D78"/>
    <w:rsid w:val="008D6F51"/>
    <w:rsid w:val="008D6FAF"/>
    <w:rsid w:val="008E1F30"/>
    <w:rsid w:val="008E29C7"/>
    <w:rsid w:val="008E3DC6"/>
    <w:rsid w:val="008E500E"/>
    <w:rsid w:val="008E5495"/>
    <w:rsid w:val="008F106C"/>
    <w:rsid w:val="008F1C73"/>
    <w:rsid w:val="008F31B6"/>
    <w:rsid w:val="008F454A"/>
    <w:rsid w:val="008F476F"/>
    <w:rsid w:val="008F58FB"/>
    <w:rsid w:val="008F5B18"/>
    <w:rsid w:val="008F7C5D"/>
    <w:rsid w:val="00903CCA"/>
    <w:rsid w:val="009046D5"/>
    <w:rsid w:val="009048B1"/>
    <w:rsid w:val="0090540C"/>
    <w:rsid w:val="009069EC"/>
    <w:rsid w:val="00912702"/>
    <w:rsid w:val="009168C2"/>
    <w:rsid w:val="00917540"/>
    <w:rsid w:val="00921FB9"/>
    <w:rsid w:val="009246DE"/>
    <w:rsid w:val="00924FF6"/>
    <w:rsid w:val="00925395"/>
    <w:rsid w:val="0092594C"/>
    <w:rsid w:val="009278D1"/>
    <w:rsid w:val="00927BA8"/>
    <w:rsid w:val="00927D27"/>
    <w:rsid w:val="009307B9"/>
    <w:rsid w:val="00931AEB"/>
    <w:rsid w:val="0093233A"/>
    <w:rsid w:val="0093736F"/>
    <w:rsid w:val="0093756C"/>
    <w:rsid w:val="009408F9"/>
    <w:rsid w:val="00943231"/>
    <w:rsid w:val="00943D5B"/>
    <w:rsid w:val="00943E58"/>
    <w:rsid w:val="00946046"/>
    <w:rsid w:val="00946CB4"/>
    <w:rsid w:val="00946E7C"/>
    <w:rsid w:val="00950EA1"/>
    <w:rsid w:val="009524C9"/>
    <w:rsid w:val="00953F38"/>
    <w:rsid w:val="00955878"/>
    <w:rsid w:val="009565AA"/>
    <w:rsid w:val="00960A34"/>
    <w:rsid w:val="00962165"/>
    <w:rsid w:val="009622E8"/>
    <w:rsid w:val="00963BF4"/>
    <w:rsid w:val="00964109"/>
    <w:rsid w:val="00964E5C"/>
    <w:rsid w:val="009653A3"/>
    <w:rsid w:val="00965E7B"/>
    <w:rsid w:val="00966AF0"/>
    <w:rsid w:val="00966EB1"/>
    <w:rsid w:val="009674F0"/>
    <w:rsid w:val="00967DC5"/>
    <w:rsid w:val="00967F33"/>
    <w:rsid w:val="00970CCA"/>
    <w:rsid w:val="00970F45"/>
    <w:rsid w:val="00976AB1"/>
    <w:rsid w:val="0097745C"/>
    <w:rsid w:val="00977A38"/>
    <w:rsid w:val="00983CF7"/>
    <w:rsid w:val="00986469"/>
    <w:rsid w:val="00992AD3"/>
    <w:rsid w:val="00993825"/>
    <w:rsid w:val="0099504D"/>
    <w:rsid w:val="009960F1"/>
    <w:rsid w:val="00996F7E"/>
    <w:rsid w:val="0099741B"/>
    <w:rsid w:val="009A0552"/>
    <w:rsid w:val="009A2B51"/>
    <w:rsid w:val="009A3C46"/>
    <w:rsid w:val="009A42F6"/>
    <w:rsid w:val="009A5897"/>
    <w:rsid w:val="009A5D1D"/>
    <w:rsid w:val="009A60EA"/>
    <w:rsid w:val="009B1041"/>
    <w:rsid w:val="009B13B3"/>
    <w:rsid w:val="009B3289"/>
    <w:rsid w:val="009B3F0C"/>
    <w:rsid w:val="009B464F"/>
    <w:rsid w:val="009B6640"/>
    <w:rsid w:val="009B73CF"/>
    <w:rsid w:val="009C037F"/>
    <w:rsid w:val="009C28E2"/>
    <w:rsid w:val="009C39D0"/>
    <w:rsid w:val="009C5705"/>
    <w:rsid w:val="009C57C4"/>
    <w:rsid w:val="009C580D"/>
    <w:rsid w:val="009C6169"/>
    <w:rsid w:val="009C7D1A"/>
    <w:rsid w:val="009D0434"/>
    <w:rsid w:val="009D2029"/>
    <w:rsid w:val="009D2D6E"/>
    <w:rsid w:val="009D2F87"/>
    <w:rsid w:val="009D406C"/>
    <w:rsid w:val="009D4979"/>
    <w:rsid w:val="009D7300"/>
    <w:rsid w:val="009D73FE"/>
    <w:rsid w:val="009D7D98"/>
    <w:rsid w:val="009E01BF"/>
    <w:rsid w:val="009E286F"/>
    <w:rsid w:val="009E480E"/>
    <w:rsid w:val="009E4EE4"/>
    <w:rsid w:val="009E79CE"/>
    <w:rsid w:val="009F0A62"/>
    <w:rsid w:val="009F0E4D"/>
    <w:rsid w:val="009F1B2D"/>
    <w:rsid w:val="009F2C12"/>
    <w:rsid w:val="009F2E75"/>
    <w:rsid w:val="009F331F"/>
    <w:rsid w:val="009F5B6D"/>
    <w:rsid w:val="009F696A"/>
    <w:rsid w:val="00A002DD"/>
    <w:rsid w:val="00A0048A"/>
    <w:rsid w:val="00A01CC4"/>
    <w:rsid w:val="00A0367A"/>
    <w:rsid w:val="00A05650"/>
    <w:rsid w:val="00A073A0"/>
    <w:rsid w:val="00A1076E"/>
    <w:rsid w:val="00A121FD"/>
    <w:rsid w:val="00A136B4"/>
    <w:rsid w:val="00A143E4"/>
    <w:rsid w:val="00A15946"/>
    <w:rsid w:val="00A26659"/>
    <w:rsid w:val="00A3054E"/>
    <w:rsid w:val="00A32D06"/>
    <w:rsid w:val="00A34A42"/>
    <w:rsid w:val="00A34CF9"/>
    <w:rsid w:val="00A34E2D"/>
    <w:rsid w:val="00A352AC"/>
    <w:rsid w:val="00A353BC"/>
    <w:rsid w:val="00A369B8"/>
    <w:rsid w:val="00A3772D"/>
    <w:rsid w:val="00A42011"/>
    <w:rsid w:val="00A42300"/>
    <w:rsid w:val="00A439AC"/>
    <w:rsid w:val="00A454DB"/>
    <w:rsid w:val="00A47380"/>
    <w:rsid w:val="00A516D3"/>
    <w:rsid w:val="00A5205C"/>
    <w:rsid w:val="00A52C82"/>
    <w:rsid w:val="00A543A9"/>
    <w:rsid w:val="00A55FAE"/>
    <w:rsid w:val="00A56D07"/>
    <w:rsid w:val="00A56E2D"/>
    <w:rsid w:val="00A60529"/>
    <w:rsid w:val="00A60EB3"/>
    <w:rsid w:val="00A611A0"/>
    <w:rsid w:val="00A62C35"/>
    <w:rsid w:val="00A65915"/>
    <w:rsid w:val="00A65E71"/>
    <w:rsid w:val="00A663D6"/>
    <w:rsid w:val="00A70E2C"/>
    <w:rsid w:val="00A73326"/>
    <w:rsid w:val="00A75FCE"/>
    <w:rsid w:val="00A77189"/>
    <w:rsid w:val="00A83B18"/>
    <w:rsid w:val="00A8442D"/>
    <w:rsid w:val="00A84790"/>
    <w:rsid w:val="00A849FE"/>
    <w:rsid w:val="00A8584E"/>
    <w:rsid w:val="00A85D6D"/>
    <w:rsid w:val="00A86064"/>
    <w:rsid w:val="00A8671D"/>
    <w:rsid w:val="00A86A9B"/>
    <w:rsid w:val="00A86AEE"/>
    <w:rsid w:val="00A87E16"/>
    <w:rsid w:val="00A87ED1"/>
    <w:rsid w:val="00A90FC0"/>
    <w:rsid w:val="00A934C9"/>
    <w:rsid w:val="00A94D7A"/>
    <w:rsid w:val="00A9600D"/>
    <w:rsid w:val="00A96018"/>
    <w:rsid w:val="00A96031"/>
    <w:rsid w:val="00AA00F6"/>
    <w:rsid w:val="00AA0195"/>
    <w:rsid w:val="00AA4BE8"/>
    <w:rsid w:val="00AA5391"/>
    <w:rsid w:val="00AA661A"/>
    <w:rsid w:val="00AA7CF8"/>
    <w:rsid w:val="00AB054F"/>
    <w:rsid w:val="00AB083D"/>
    <w:rsid w:val="00AB0F65"/>
    <w:rsid w:val="00AB3C7F"/>
    <w:rsid w:val="00AB4305"/>
    <w:rsid w:val="00AB49B7"/>
    <w:rsid w:val="00AB4C0B"/>
    <w:rsid w:val="00AB54A7"/>
    <w:rsid w:val="00AB617B"/>
    <w:rsid w:val="00AC0069"/>
    <w:rsid w:val="00AC1CE1"/>
    <w:rsid w:val="00AC4E90"/>
    <w:rsid w:val="00AC5BBB"/>
    <w:rsid w:val="00AC5C4C"/>
    <w:rsid w:val="00AC735B"/>
    <w:rsid w:val="00AC7960"/>
    <w:rsid w:val="00AC79AC"/>
    <w:rsid w:val="00AC7F2E"/>
    <w:rsid w:val="00AD04D1"/>
    <w:rsid w:val="00AD10AA"/>
    <w:rsid w:val="00AD1449"/>
    <w:rsid w:val="00AD2D48"/>
    <w:rsid w:val="00AD31DA"/>
    <w:rsid w:val="00AD4D16"/>
    <w:rsid w:val="00AE1E1A"/>
    <w:rsid w:val="00AE22CF"/>
    <w:rsid w:val="00AE2552"/>
    <w:rsid w:val="00AE2B5F"/>
    <w:rsid w:val="00AE699F"/>
    <w:rsid w:val="00AF0819"/>
    <w:rsid w:val="00AF216D"/>
    <w:rsid w:val="00AF242F"/>
    <w:rsid w:val="00AF2DE2"/>
    <w:rsid w:val="00AF357B"/>
    <w:rsid w:val="00AF3D47"/>
    <w:rsid w:val="00AF63A1"/>
    <w:rsid w:val="00AF723D"/>
    <w:rsid w:val="00AF77DA"/>
    <w:rsid w:val="00AF7D50"/>
    <w:rsid w:val="00AF7DBE"/>
    <w:rsid w:val="00AF7E66"/>
    <w:rsid w:val="00B012D5"/>
    <w:rsid w:val="00B014C9"/>
    <w:rsid w:val="00B01686"/>
    <w:rsid w:val="00B043D6"/>
    <w:rsid w:val="00B04AF0"/>
    <w:rsid w:val="00B05DEB"/>
    <w:rsid w:val="00B0633D"/>
    <w:rsid w:val="00B069B4"/>
    <w:rsid w:val="00B07032"/>
    <w:rsid w:val="00B07A44"/>
    <w:rsid w:val="00B10B21"/>
    <w:rsid w:val="00B11381"/>
    <w:rsid w:val="00B11E4E"/>
    <w:rsid w:val="00B13226"/>
    <w:rsid w:val="00B1450C"/>
    <w:rsid w:val="00B14722"/>
    <w:rsid w:val="00B210E2"/>
    <w:rsid w:val="00B228E9"/>
    <w:rsid w:val="00B24546"/>
    <w:rsid w:val="00B27529"/>
    <w:rsid w:val="00B31748"/>
    <w:rsid w:val="00B31F95"/>
    <w:rsid w:val="00B3308B"/>
    <w:rsid w:val="00B3339D"/>
    <w:rsid w:val="00B3405B"/>
    <w:rsid w:val="00B34144"/>
    <w:rsid w:val="00B34D26"/>
    <w:rsid w:val="00B35F34"/>
    <w:rsid w:val="00B37912"/>
    <w:rsid w:val="00B408D6"/>
    <w:rsid w:val="00B40C6D"/>
    <w:rsid w:val="00B41AFE"/>
    <w:rsid w:val="00B42523"/>
    <w:rsid w:val="00B42CBA"/>
    <w:rsid w:val="00B43981"/>
    <w:rsid w:val="00B44019"/>
    <w:rsid w:val="00B45A4B"/>
    <w:rsid w:val="00B4679B"/>
    <w:rsid w:val="00B510EE"/>
    <w:rsid w:val="00B51ED7"/>
    <w:rsid w:val="00B54323"/>
    <w:rsid w:val="00B559D2"/>
    <w:rsid w:val="00B55A57"/>
    <w:rsid w:val="00B55FC8"/>
    <w:rsid w:val="00B568A1"/>
    <w:rsid w:val="00B57215"/>
    <w:rsid w:val="00B57E03"/>
    <w:rsid w:val="00B60982"/>
    <w:rsid w:val="00B60A92"/>
    <w:rsid w:val="00B61189"/>
    <w:rsid w:val="00B63EF7"/>
    <w:rsid w:val="00B65DA9"/>
    <w:rsid w:val="00B67A1E"/>
    <w:rsid w:val="00B70946"/>
    <w:rsid w:val="00B70B68"/>
    <w:rsid w:val="00B71BA8"/>
    <w:rsid w:val="00B72B6D"/>
    <w:rsid w:val="00B72D08"/>
    <w:rsid w:val="00B733F4"/>
    <w:rsid w:val="00B73541"/>
    <w:rsid w:val="00B7472D"/>
    <w:rsid w:val="00B74807"/>
    <w:rsid w:val="00B749ED"/>
    <w:rsid w:val="00B74B41"/>
    <w:rsid w:val="00B75353"/>
    <w:rsid w:val="00B753DB"/>
    <w:rsid w:val="00B75DD4"/>
    <w:rsid w:val="00B7745F"/>
    <w:rsid w:val="00B77D22"/>
    <w:rsid w:val="00B808FE"/>
    <w:rsid w:val="00B83F56"/>
    <w:rsid w:val="00B83FA3"/>
    <w:rsid w:val="00B84689"/>
    <w:rsid w:val="00B86E48"/>
    <w:rsid w:val="00B878BB"/>
    <w:rsid w:val="00B91076"/>
    <w:rsid w:val="00B91FB6"/>
    <w:rsid w:val="00B92768"/>
    <w:rsid w:val="00B94A6E"/>
    <w:rsid w:val="00B977CB"/>
    <w:rsid w:val="00BA1990"/>
    <w:rsid w:val="00BA1B9E"/>
    <w:rsid w:val="00BA2580"/>
    <w:rsid w:val="00BA2BD1"/>
    <w:rsid w:val="00BA2EEF"/>
    <w:rsid w:val="00BA4096"/>
    <w:rsid w:val="00BA49E2"/>
    <w:rsid w:val="00BA5161"/>
    <w:rsid w:val="00BA56C6"/>
    <w:rsid w:val="00BA5AF6"/>
    <w:rsid w:val="00BA5E20"/>
    <w:rsid w:val="00BA7057"/>
    <w:rsid w:val="00BA7284"/>
    <w:rsid w:val="00BA7E69"/>
    <w:rsid w:val="00BB0623"/>
    <w:rsid w:val="00BB087D"/>
    <w:rsid w:val="00BB0ECD"/>
    <w:rsid w:val="00BB13DC"/>
    <w:rsid w:val="00BB5F9C"/>
    <w:rsid w:val="00BB7C66"/>
    <w:rsid w:val="00BC10FD"/>
    <w:rsid w:val="00BC14A0"/>
    <w:rsid w:val="00BC2D5E"/>
    <w:rsid w:val="00BC4017"/>
    <w:rsid w:val="00BC404D"/>
    <w:rsid w:val="00BC5EA0"/>
    <w:rsid w:val="00BC5EEF"/>
    <w:rsid w:val="00BC721D"/>
    <w:rsid w:val="00BC72B2"/>
    <w:rsid w:val="00BD1C62"/>
    <w:rsid w:val="00BD2B7B"/>
    <w:rsid w:val="00BD462A"/>
    <w:rsid w:val="00BD544B"/>
    <w:rsid w:val="00BD59D3"/>
    <w:rsid w:val="00BD59F5"/>
    <w:rsid w:val="00BD7B1F"/>
    <w:rsid w:val="00BD7EE5"/>
    <w:rsid w:val="00BE1C43"/>
    <w:rsid w:val="00BE3199"/>
    <w:rsid w:val="00BE388A"/>
    <w:rsid w:val="00BE5569"/>
    <w:rsid w:val="00BE55B2"/>
    <w:rsid w:val="00BE7400"/>
    <w:rsid w:val="00BE7541"/>
    <w:rsid w:val="00BF03BD"/>
    <w:rsid w:val="00BF10A2"/>
    <w:rsid w:val="00BF47FA"/>
    <w:rsid w:val="00BF673D"/>
    <w:rsid w:val="00BF7F0C"/>
    <w:rsid w:val="00C05305"/>
    <w:rsid w:val="00C05434"/>
    <w:rsid w:val="00C0588B"/>
    <w:rsid w:val="00C05CFB"/>
    <w:rsid w:val="00C0632D"/>
    <w:rsid w:val="00C06791"/>
    <w:rsid w:val="00C070CC"/>
    <w:rsid w:val="00C11AC0"/>
    <w:rsid w:val="00C1364F"/>
    <w:rsid w:val="00C13AFD"/>
    <w:rsid w:val="00C140D6"/>
    <w:rsid w:val="00C1410C"/>
    <w:rsid w:val="00C14708"/>
    <w:rsid w:val="00C14830"/>
    <w:rsid w:val="00C150AF"/>
    <w:rsid w:val="00C17017"/>
    <w:rsid w:val="00C209F9"/>
    <w:rsid w:val="00C20F27"/>
    <w:rsid w:val="00C23E4A"/>
    <w:rsid w:val="00C24E65"/>
    <w:rsid w:val="00C27B4D"/>
    <w:rsid w:val="00C31366"/>
    <w:rsid w:val="00C31EB4"/>
    <w:rsid w:val="00C31F91"/>
    <w:rsid w:val="00C32215"/>
    <w:rsid w:val="00C32B43"/>
    <w:rsid w:val="00C34413"/>
    <w:rsid w:val="00C35180"/>
    <w:rsid w:val="00C36A7E"/>
    <w:rsid w:val="00C373EE"/>
    <w:rsid w:val="00C3779A"/>
    <w:rsid w:val="00C37E83"/>
    <w:rsid w:val="00C4156F"/>
    <w:rsid w:val="00C43A0E"/>
    <w:rsid w:val="00C43D02"/>
    <w:rsid w:val="00C446C7"/>
    <w:rsid w:val="00C4627D"/>
    <w:rsid w:val="00C46E0E"/>
    <w:rsid w:val="00C4746B"/>
    <w:rsid w:val="00C50030"/>
    <w:rsid w:val="00C500AF"/>
    <w:rsid w:val="00C51A1D"/>
    <w:rsid w:val="00C51A46"/>
    <w:rsid w:val="00C51F99"/>
    <w:rsid w:val="00C52BEC"/>
    <w:rsid w:val="00C53D7A"/>
    <w:rsid w:val="00C53F0F"/>
    <w:rsid w:val="00C55E99"/>
    <w:rsid w:val="00C56C77"/>
    <w:rsid w:val="00C5723F"/>
    <w:rsid w:val="00C611D9"/>
    <w:rsid w:val="00C61921"/>
    <w:rsid w:val="00C64E3F"/>
    <w:rsid w:val="00C65C6A"/>
    <w:rsid w:val="00C65E22"/>
    <w:rsid w:val="00C708F9"/>
    <w:rsid w:val="00C70940"/>
    <w:rsid w:val="00C71061"/>
    <w:rsid w:val="00C712A8"/>
    <w:rsid w:val="00C73342"/>
    <w:rsid w:val="00C73790"/>
    <w:rsid w:val="00C759AD"/>
    <w:rsid w:val="00C75EAB"/>
    <w:rsid w:val="00C7780A"/>
    <w:rsid w:val="00C77F43"/>
    <w:rsid w:val="00C8088F"/>
    <w:rsid w:val="00C80903"/>
    <w:rsid w:val="00C80B47"/>
    <w:rsid w:val="00C822CF"/>
    <w:rsid w:val="00C83179"/>
    <w:rsid w:val="00C8337A"/>
    <w:rsid w:val="00C8346E"/>
    <w:rsid w:val="00C845D8"/>
    <w:rsid w:val="00C85B58"/>
    <w:rsid w:val="00C917A7"/>
    <w:rsid w:val="00C92036"/>
    <w:rsid w:val="00C924D3"/>
    <w:rsid w:val="00C92694"/>
    <w:rsid w:val="00C93B8C"/>
    <w:rsid w:val="00C95FAD"/>
    <w:rsid w:val="00C965FC"/>
    <w:rsid w:val="00C97772"/>
    <w:rsid w:val="00C97809"/>
    <w:rsid w:val="00CA0C9C"/>
    <w:rsid w:val="00CA238D"/>
    <w:rsid w:val="00CA3637"/>
    <w:rsid w:val="00CA4CD4"/>
    <w:rsid w:val="00CA5600"/>
    <w:rsid w:val="00CA65C3"/>
    <w:rsid w:val="00CB130B"/>
    <w:rsid w:val="00CB1DBB"/>
    <w:rsid w:val="00CB3F20"/>
    <w:rsid w:val="00CB4ADA"/>
    <w:rsid w:val="00CB5B23"/>
    <w:rsid w:val="00CB78DD"/>
    <w:rsid w:val="00CC0458"/>
    <w:rsid w:val="00CC1738"/>
    <w:rsid w:val="00CC17AC"/>
    <w:rsid w:val="00CC3388"/>
    <w:rsid w:val="00CC3BB1"/>
    <w:rsid w:val="00CC3D02"/>
    <w:rsid w:val="00CC4B85"/>
    <w:rsid w:val="00CC4BA2"/>
    <w:rsid w:val="00CC5BF1"/>
    <w:rsid w:val="00CC6201"/>
    <w:rsid w:val="00CC74AD"/>
    <w:rsid w:val="00CC79EB"/>
    <w:rsid w:val="00CC7C38"/>
    <w:rsid w:val="00CD0C97"/>
    <w:rsid w:val="00CD3BDF"/>
    <w:rsid w:val="00CD6942"/>
    <w:rsid w:val="00CD7715"/>
    <w:rsid w:val="00CD7E5E"/>
    <w:rsid w:val="00CE298A"/>
    <w:rsid w:val="00CE4626"/>
    <w:rsid w:val="00CF00E1"/>
    <w:rsid w:val="00CF044C"/>
    <w:rsid w:val="00CF2498"/>
    <w:rsid w:val="00CF2B0B"/>
    <w:rsid w:val="00CF3431"/>
    <w:rsid w:val="00CF3D0B"/>
    <w:rsid w:val="00CF3F6E"/>
    <w:rsid w:val="00CF4689"/>
    <w:rsid w:val="00CF55BF"/>
    <w:rsid w:val="00D02274"/>
    <w:rsid w:val="00D03E18"/>
    <w:rsid w:val="00D04787"/>
    <w:rsid w:val="00D04B4A"/>
    <w:rsid w:val="00D05475"/>
    <w:rsid w:val="00D06191"/>
    <w:rsid w:val="00D06D81"/>
    <w:rsid w:val="00D12BC7"/>
    <w:rsid w:val="00D13EA1"/>
    <w:rsid w:val="00D15899"/>
    <w:rsid w:val="00D15ECC"/>
    <w:rsid w:val="00D1716F"/>
    <w:rsid w:val="00D211DE"/>
    <w:rsid w:val="00D2408C"/>
    <w:rsid w:val="00D257A2"/>
    <w:rsid w:val="00D32027"/>
    <w:rsid w:val="00D32CD7"/>
    <w:rsid w:val="00D33F92"/>
    <w:rsid w:val="00D34A3F"/>
    <w:rsid w:val="00D359B6"/>
    <w:rsid w:val="00D3785A"/>
    <w:rsid w:val="00D37AE4"/>
    <w:rsid w:val="00D37B62"/>
    <w:rsid w:val="00D412ED"/>
    <w:rsid w:val="00D41520"/>
    <w:rsid w:val="00D417F0"/>
    <w:rsid w:val="00D47C94"/>
    <w:rsid w:val="00D47F10"/>
    <w:rsid w:val="00D50DF0"/>
    <w:rsid w:val="00D51509"/>
    <w:rsid w:val="00D541A8"/>
    <w:rsid w:val="00D54F1F"/>
    <w:rsid w:val="00D56906"/>
    <w:rsid w:val="00D56D4A"/>
    <w:rsid w:val="00D56EF7"/>
    <w:rsid w:val="00D60082"/>
    <w:rsid w:val="00D60C4A"/>
    <w:rsid w:val="00D62275"/>
    <w:rsid w:val="00D62818"/>
    <w:rsid w:val="00D63A16"/>
    <w:rsid w:val="00D6402A"/>
    <w:rsid w:val="00D6457A"/>
    <w:rsid w:val="00D656F5"/>
    <w:rsid w:val="00D66BDD"/>
    <w:rsid w:val="00D67D45"/>
    <w:rsid w:val="00D72250"/>
    <w:rsid w:val="00D724C3"/>
    <w:rsid w:val="00D732C5"/>
    <w:rsid w:val="00D740CF"/>
    <w:rsid w:val="00D75F11"/>
    <w:rsid w:val="00D77811"/>
    <w:rsid w:val="00D80D60"/>
    <w:rsid w:val="00D80FF0"/>
    <w:rsid w:val="00D823B8"/>
    <w:rsid w:val="00D860DD"/>
    <w:rsid w:val="00D9095D"/>
    <w:rsid w:val="00D91052"/>
    <w:rsid w:val="00D9497D"/>
    <w:rsid w:val="00D95AEB"/>
    <w:rsid w:val="00D95DB5"/>
    <w:rsid w:val="00D95DB9"/>
    <w:rsid w:val="00D95DF2"/>
    <w:rsid w:val="00D964A5"/>
    <w:rsid w:val="00D96932"/>
    <w:rsid w:val="00DA0776"/>
    <w:rsid w:val="00DA141D"/>
    <w:rsid w:val="00DA1A7D"/>
    <w:rsid w:val="00DA2A27"/>
    <w:rsid w:val="00DA2A38"/>
    <w:rsid w:val="00DA3327"/>
    <w:rsid w:val="00DA42E1"/>
    <w:rsid w:val="00DA6F50"/>
    <w:rsid w:val="00DB0255"/>
    <w:rsid w:val="00DB6A5C"/>
    <w:rsid w:val="00DB7759"/>
    <w:rsid w:val="00DB798C"/>
    <w:rsid w:val="00DC1031"/>
    <w:rsid w:val="00DC14E9"/>
    <w:rsid w:val="00DC436B"/>
    <w:rsid w:val="00DC6185"/>
    <w:rsid w:val="00DD1DB9"/>
    <w:rsid w:val="00DD294B"/>
    <w:rsid w:val="00DD2988"/>
    <w:rsid w:val="00DD63B7"/>
    <w:rsid w:val="00DD69C7"/>
    <w:rsid w:val="00DD77F8"/>
    <w:rsid w:val="00DE05F7"/>
    <w:rsid w:val="00DE1386"/>
    <w:rsid w:val="00DE1538"/>
    <w:rsid w:val="00DE18A6"/>
    <w:rsid w:val="00DE396F"/>
    <w:rsid w:val="00DE3FB3"/>
    <w:rsid w:val="00DE403D"/>
    <w:rsid w:val="00DE4263"/>
    <w:rsid w:val="00DE4A53"/>
    <w:rsid w:val="00DE6FB8"/>
    <w:rsid w:val="00DE767F"/>
    <w:rsid w:val="00DF0BB5"/>
    <w:rsid w:val="00DF0E12"/>
    <w:rsid w:val="00DF1210"/>
    <w:rsid w:val="00DF2CAF"/>
    <w:rsid w:val="00DF3E2C"/>
    <w:rsid w:val="00DF49D3"/>
    <w:rsid w:val="00DF7A40"/>
    <w:rsid w:val="00E00B29"/>
    <w:rsid w:val="00E00BF6"/>
    <w:rsid w:val="00E017F0"/>
    <w:rsid w:val="00E0470F"/>
    <w:rsid w:val="00E04ABD"/>
    <w:rsid w:val="00E04B77"/>
    <w:rsid w:val="00E064CE"/>
    <w:rsid w:val="00E06DBF"/>
    <w:rsid w:val="00E10FEC"/>
    <w:rsid w:val="00E13A40"/>
    <w:rsid w:val="00E14F9D"/>
    <w:rsid w:val="00E15771"/>
    <w:rsid w:val="00E1732F"/>
    <w:rsid w:val="00E17908"/>
    <w:rsid w:val="00E203D6"/>
    <w:rsid w:val="00E219C3"/>
    <w:rsid w:val="00E231B6"/>
    <w:rsid w:val="00E24621"/>
    <w:rsid w:val="00E24A2B"/>
    <w:rsid w:val="00E2564F"/>
    <w:rsid w:val="00E26566"/>
    <w:rsid w:val="00E26F79"/>
    <w:rsid w:val="00E301B4"/>
    <w:rsid w:val="00E33AC0"/>
    <w:rsid w:val="00E35E27"/>
    <w:rsid w:val="00E36709"/>
    <w:rsid w:val="00E36888"/>
    <w:rsid w:val="00E369A5"/>
    <w:rsid w:val="00E36CD0"/>
    <w:rsid w:val="00E37F06"/>
    <w:rsid w:val="00E401C2"/>
    <w:rsid w:val="00E41D27"/>
    <w:rsid w:val="00E41DA9"/>
    <w:rsid w:val="00E430F0"/>
    <w:rsid w:val="00E45195"/>
    <w:rsid w:val="00E458E3"/>
    <w:rsid w:val="00E46635"/>
    <w:rsid w:val="00E50CE7"/>
    <w:rsid w:val="00E50DA3"/>
    <w:rsid w:val="00E512D8"/>
    <w:rsid w:val="00E524AA"/>
    <w:rsid w:val="00E52BA4"/>
    <w:rsid w:val="00E52FCA"/>
    <w:rsid w:val="00E5365B"/>
    <w:rsid w:val="00E53E74"/>
    <w:rsid w:val="00E556B7"/>
    <w:rsid w:val="00E563C0"/>
    <w:rsid w:val="00E56551"/>
    <w:rsid w:val="00E57693"/>
    <w:rsid w:val="00E57C4F"/>
    <w:rsid w:val="00E57EE9"/>
    <w:rsid w:val="00E60009"/>
    <w:rsid w:val="00E603E2"/>
    <w:rsid w:val="00E61EA1"/>
    <w:rsid w:val="00E620BA"/>
    <w:rsid w:val="00E63208"/>
    <w:rsid w:val="00E63648"/>
    <w:rsid w:val="00E65501"/>
    <w:rsid w:val="00E65F56"/>
    <w:rsid w:val="00E677D1"/>
    <w:rsid w:val="00E6796C"/>
    <w:rsid w:val="00E67AAB"/>
    <w:rsid w:val="00E67E1F"/>
    <w:rsid w:val="00E67F71"/>
    <w:rsid w:val="00E70DD9"/>
    <w:rsid w:val="00E71523"/>
    <w:rsid w:val="00E7272C"/>
    <w:rsid w:val="00E74985"/>
    <w:rsid w:val="00E74D08"/>
    <w:rsid w:val="00E753EB"/>
    <w:rsid w:val="00E77376"/>
    <w:rsid w:val="00E808D8"/>
    <w:rsid w:val="00E80A3F"/>
    <w:rsid w:val="00E80DBE"/>
    <w:rsid w:val="00E8159A"/>
    <w:rsid w:val="00E82112"/>
    <w:rsid w:val="00E84409"/>
    <w:rsid w:val="00E84FF1"/>
    <w:rsid w:val="00E862D3"/>
    <w:rsid w:val="00E86569"/>
    <w:rsid w:val="00E8792A"/>
    <w:rsid w:val="00E87994"/>
    <w:rsid w:val="00E87E49"/>
    <w:rsid w:val="00E9076B"/>
    <w:rsid w:val="00E92645"/>
    <w:rsid w:val="00E93A44"/>
    <w:rsid w:val="00E9419A"/>
    <w:rsid w:val="00E95EDF"/>
    <w:rsid w:val="00E964F3"/>
    <w:rsid w:val="00E97800"/>
    <w:rsid w:val="00E97900"/>
    <w:rsid w:val="00EA0E7B"/>
    <w:rsid w:val="00EA2546"/>
    <w:rsid w:val="00EA2C7C"/>
    <w:rsid w:val="00EA415B"/>
    <w:rsid w:val="00EA5FF8"/>
    <w:rsid w:val="00EA6932"/>
    <w:rsid w:val="00EA75BC"/>
    <w:rsid w:val="00EB08D3"/>
    <w:rsid w:val="00EB0D6E"/>
    <w:rsid w:val="00EB15A5"/>
    <w:rsid w:val="00EB1921"/>
    <w:rsid w:val="00EB1BFE"/>
    <w:rsid w:val="00EB247E"/>
    <w:rsid w:val="00EB26B3"/>
    <w:rsid w:val="00EB5028"/>
    <w:rsid w:val="00EB5E98"/>
    <w:rsid w:val="00EB66E7"/>
    <w:rsid w:val="00EB721E"/>
    <w:rsid w:val="00EC15A4"/>
    <w:rsid w:val="00EC1EA2"/>
    <w:rsid w:val="00EC231F"/>
    <w:rsid w:val="00EC2B2B"/>
    <w:rsid w:val="00EC32CC"/>
    <w:rsid w:val="00EC3327"/>
    <w:rsid w:val="00EC34D9"/>
    <w:rsid w:val="00EC3856"/>
    <w:rsid w:val="00EC3E04"/>
    <w:rsid w:val="00EC6E2E"/>
    <w:rsid w:val="00EC76C6"/>
    <w:rsid w:val="00EC7C2A"/>
    <w:rsid w:val="00ED000A"/>
    <w:rsid w:val="00ED1126"/>
    <w:rsid w:val="00ED1481"/>
    <w:rsid w:val="00ED16AA"/>
    <w:rsid w:val="00ED3101"/>
    <w:rsid w:val="00ED4BF0"/>
    <w:rsid w:val="00EE1214"/>
    <w:rsid w:val="00EE1FB4"/>
    <w:rsid w:val="00EE30E7"/>
    <w:rsid w:val="00EE34DE"/>
    <w:rsid w:val="00EE3A68"/>
    <w:rsid w:val="00EE3C19"/>
    <w:rsid w:val="00EE4290"/>
    <w:rsid w:val="00EE432B"/>
    <w:rsid w:val="00EE4A88"/>
    <w:rsid w:val="00EE5659"/>
    <w:rsid w:val="00EE5BB8"/>
    <w:rsid w:val="00EE5DAC"/>
    <w:rsid w:val="00EE5FDD"/>
    <w:rsid w:val="00EE6742"/>
    <w:rsid w:val="00EE6992"/>
    <w:rsid w:val="00EE760E"/>
    <w:rsid w:val="00EF0317"/>
    <w:rsid w:val="00EF05F4"/>
    <w:rsid w:val="00EF0D16"/>
    <w:rsid w:val="00EF2F53"/>
    <w:rsid w:val="00EF3DFF"/>
    <w:rsid w:val="00EF515D"/>
    <w:rsid w:val="00EF54AC"/>
    <w:rsid w:val="00EF7A88"/>
    <w:rsid w:val="00EF7ACC"/>
    <w:rsid w:val="00F003E1"/>
    <w:rsid w:val="00F01A87"/>
    <w:rsid w:val="00F02255"/>
    <w:rsid w:val="00F02551"/>
    <w:rsid w:val="00F109D5"/>
    <w:rsid w:val="00F10D91"/>
    <w:rsid w:val="00F11912"/>
    <w:rsid w:val="00F136A1"/>
    <w:rsid w:val="00F14337"/>
    <w:rsid w:val="00F17C17"/>
    <w:rsid w:val="00F21047"/>
    <w:rsid w:val="00F215D8"/>
    <w:rsid w:val="00F22498"/>
    <w:rsid w:val="00F22B20"/>
    <w:rsid w:val="00F23B92"/>
    <w:rsid w:val="00F24AA2"/>
    <w:rsid w:val="00F259BC"/>
    <w:rsid w:val="00F26648"/>
    <w:rsid w:val="00F27A02"/>
    <w:rsid w:val="00F3066C"/>
    <w:rsid w:val="00F31F47"/>
    <w:rsid w:val="00F34EF5"/>
    <w:rsid w:val="00F35487"/>
    <w:rsid w:val="00F366F1"/>
    <w:rsid w:val="00F4022A"/>
    <w:rsid w:val="00F41A35"/>
    <w:rsid w:val="00F41D06"/>
    <w:rsid w:val="00F46DF4"/>
    <w:rsid w:val="00F47563"/>
    <w:rsid w:val="00F50487"/>
    <w:rsid w:val="00F506D3"/>
    <w:rsid w:val="00F57026"/>
    <w:rsid w:val="00F57BCD"/>
    <w:rsid w:val="00F57E94"/>
    <w:rsid w:val="00F61AED"/>
    <w:rsid w:val="00F6387C"/>
    <w:rsid w:val="00F64584"/>
    <w:rsid w:val="00F64E52"/>
    <w:rsid w:val="00F651E9"/>
    <w:rsid w:val="00F65C83"/>
    <w:rsid w:val="00F67A27"/>
    <w:rsid w:val="00F75DF6"/>
    <w:rsid w:val="00F760B0"/>
    <w:rsid w:val="00F77171"/>
    <w:rsid w:val="00F77A77"/>
    <w:rsid w:val="00F77DF8"/>
    <w:rsid w:val="00F83A54"/>
    <w:rsid w:val="00F83F7E"/>
    <w:rsid w:val="00F864E5"/>
    <w:rsid w:val="00F90076"/>
    <w:rsid w:val="00F90E85"/>
    <w:rsid w:val="00F9105F"/>
    <w:rsid w:val="00F9337C"/>
    <w:rsid w:val="00F93433"/>
    <w:rsid w:val="00F94591"/>
    <w:rsid w:val="00F94C5D"/>
    <w:rsid w:val="00F95291"/>
    <w:rsid w:val="00F96AB7"/>
    <w:rsid w:val="00F96F5D"/>
    <w:rsid w:val="00F979CE"/>
    <w:rsid w:val="00F97D3C"/>
    <w:rsid w:val="00FA1BF4"/>
    <w:rsid w:val="00FA52B2"/>
    <w:rsid w:val="00FA5853"/>
    <w:rsid w:val="00FA5E72"/>
    <w:rsid w:val="00FA7C1F"/>
    <w:rsid w:val="00FB48E5"/>
    <w:rsid w:val="00FB4BBC"/>
    <w:rsid w:val="00FC0156"/>
    <w:rsid w:val="00FC08AF"/>
    <w:rsid w:val="00FC0A27"/>
    <w:rsid w:val="00FC1AF4"/>
    <w:rsid w:val="00FC2AC2"/>
    <w:rsid w:val="00FC4F53"/>
    <w:rsid w:val="00FC5FC0"/>
    <w:rsid w:val="00FC61C8"/>
    <w:rsid w:val="00FC6FB3"/>
    <w:rsid w:val="00FD13AF"/>
    <w:rsid w:val="00FD318E"/>
    <w:rsid w:val="00FD4C81"/>
    <w:rsid w:val="00FD5269"/>
    <w:rsid w:val="00FD6040"/>
    <w:rsid w:val="00FD6DA2"/>
    <w:rsid w:val="00FE010B"/>
    <w:rsid w:val="00FE1873"/>
    <w:rsid w:val="00FE2CF2"/>
    <w:rsid w:val="00FE3B9E"/>
    <w:rsid w:val="00FE4F72"/>
    <w:rsid w:val="00FE5209"/>
    <w:rsid w:val="00FE5C23"/>
    <w:rsid w:val="00FE7ED2"/>
    <w:rsid w:val="00FF0A4B"/>
    <w:rsid w:val="00FF34D7"/>
    <w:rsid w:val="00FF3975"/>
    <w:rsid w:val="00FF4530"/>
    <w:rsid w:val="00FF4EFC"/>
    <w:rsid w:val="00FF576A"/>
    <w:rsid w:val="00FF74FE"/>
    <w:rsid w:val="01A184A2"/>
    <w:rsid w:val="037B56DB"/>
    <w:rsid w:val="043911C5"/>
    <w:rsid w:val="09CB9B8E"/>
    <w:rsid w:val="0B1C4770"/>
    <w:rsid w:val="0D339775"/>
    <w:rsid w:val="0DFF8F6B"/>
    <w:rsid w:val="136B80BD"/>
    <w:rsid w:val="1375E215"/>
    <w:rsid w:val="140F0F79"/>
    <w:rsid w:val="151E3704"/>
    <w:rsid w:val="17938924"/>
    <w:rsid w:val="190D71BB"/>
    <w:rsid w:val="1A7FA705"/>
    <w:rsid w:val="1B070753"/>
    <w:rsid w:val="21900ACF"/>
    <w:rsid w:val="223581E2"/>
    <w:rsid w:val="23257CD4"/>
    <w:rsid w:val="23A8D688"/>
    <w:rsid w:val="2600FFB4"/>
    <w:rsid w:val="266E41D3"/>
    <w:rsid w:val="28087AB7"/>
    <w:rsid w:val="288CADFD"/>
    <w:rsid w:val="2ACCF937"/>
    <w:rsid w:val="2B13D59D"/>
    <w:rsid w:val="2D53692D"/>
    <w:rsid w:val="30817737"/>
    <w:rsid w:val="331C1453"/>
    <w:rsid w:val="34D3A19C"/>
    <w:rsid w:val="354806BA"/>
    <w:rsid w:val="36B5456E"/>
    <w:rsid w:val="38630EAE"/>
    <w:rsid w:val="39EA1EAF"/>
    <w:rsid w:val="3A6A1402"/>
    <w:rsid w:val="3DF3ADEB"/>
    <w:rsid w:val="3F3C0BA5"/>
    <w:rsid w:val="40EE9F6C"/>
    <w:rsid w:val="41318758"/>
    <w:rsid w:val="413693C5"/>
    <w:rsid w:val="4248DDAA"/>
    <w:rsid w:val="4351D296"/>
    <w:rsid w:val="45DDAC05"/>
    <w:rsid w:val="48E7781E"/>
    <w:rsid w:val="4964BE99"/>
    <w:rsid w:val="4A169DB4"/>
    <w:rsid w:val="4C0985FC"/>
    <w:rsid w:val="4C14378D"/>
    <w:rsid w:val="4C22DA7C"/>
    <w:rsid w:val="4C68871C"/>
    <w:rsid w:val="4D939C93"/>
    <w:rsid w:val="4F3F29E5"/>
    <w:rsid w:val="51FE9729"/>
    <w:rsid w:val="5260A016"/>
    <w:rsid w:val="53F2C2D3"/>
    <w:rsid w:val="54B1D62C"/>
    <w:rsid w:val="576120D8"/>
    <w:rsid w:val="591C7255"/>
    <w:rsid w:val="59E86246"/>
    <w:rsid w:val="5D0A708F"/>
    <w:rsid w:val="614144CC"/>
    <w:rsid w:val="636C3537"/>
    <w:rsid w:val="63B002B5"/>
    <w:rsid w:val="63DB1454"/>
    <w:rsid w:val="667B5138"/>
    <w:rsid w:val="667F7247"/>
    <w:rsid w:val="6742FBCE"/>
    <w:rsid w:val="67B08ABA"/>
    <w:rsid w:val="6A33C8BB"/>
    <w:rsid w:val="6C394D85"/>
    <w:rsid w:val="6D7F385F"/>
    <w:rsid w:val="6DA883AB"/>
    <w:rsid w:val="6E9828EB"/>
    <w:rsid w:val="70939A4B"/>
    <w:rsid w:val="74AA49C8"/>
    <w:rsid w:val="7571525C"/>
    <w:rsid w:val="7582C664"/>
    <w:rsid w:val="7BD3187A"/>
    <w:rsid w:val="7CE99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806250"/>
  <w15:docId w15:val="{EE87C803-5078-4F1F-9B50-2C84436E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A34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6707DD"/>
    <w:pPr>
      <w:keepNext/>
      <w:keepLines/>
      <w:numPr>
        <w:numId w:val="2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3B18"/>
    <w:pPr>
      <w:keepNext/>
      <w:keepLines/>
      <w:numPr>
        <w:ilvl w:val="1"/>
        <w:numId w:val="2"/>
      </w:numPr>
      <w:spacing w:before="200" w:after="0"/>
      <w:outlineLvl w:val="1"/>
    </w:pPr>
    <w:rPr>
      <w:rFonts w:eastAsia="Times New Roman"/>
      <w:b/>
      <w:bCs/>
      <w:i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3B18"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eastAsia="Times New Roman" w:hAnsi="Cambria"/>
      <w:b/>
      <w:bCs/>
      <w:color w:val="C0504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B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B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B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B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B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B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7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7DD"/>
  </w:style>
  <w:style w:type="paragraph" w:styleId="Piedepgina">
    <w:name w:val="footer"/>
    <w:basedOn w:val="Normal"/>
    <w:link w:val="PiedepginaCar"/>
    <w:uiPriority w:val="99"/>
    <w:unhideWhenUsed/>
    <w:rsid w:val="0067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7DD"/>
  </w:style>
  <w:style w:type="paragraph" w:styleId="Textodeglobo">
    <w:name w:val="Balloon Text"/>
    <w:basedOn w:val="Normal"/>
    <w:link w:val="TextodegloboCar"/>
    <w:uiPriority w:val="99"/>
    <w:semiHidden/>
    <w:unhideWhenUsed/>
    <w:rsid w:val="006707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707D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707D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link w:val="Ttulo1"/>
    <w:uiPriority w:val="9"/>
    <w:rsid w:val="006707DD"/>
    <w:rPr>
      <w:rFonts w:ascii="Cambria" w:eastAsia="Times New Roman" w:hAnsi="Cambria"/>
      <w:b/>
      <w:bCs/>
      <w:color w:val="365F91"/>
      <w:sz w:val="28"/>
      <w:szCs w:val="28"/>
      <w:lang w:val="es-ES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6707DD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707DD"/>
    <w:pPr>
      <w:spacing w:after="100"/>
    </w:pPr>
  </w:style>
  <w:style w:type="character" w:styleId="Hipervnculo">
    <w:name w:val="Hyperlink"/>
    <w:uiPriority w:val="99"/>
    <w:unhideWhenUsed/>
    <w:rsid w:val="006707DD"/>
    <w:rPr>
      <w:color w:val="0000FF"/>
      <w:u w:val="single"/>
    </w:rPr>
  </w:style>
  <w:style w:type="character" w:styleId="Textodelmarcadordeposicin">
    <w:name w:val="Placeholder Text"/>
    <w:uiPriority w:val="99"/>
    <w:semiHidden/>
    <w:rsid w:val="001F0628"/>
    <w:rPr>
      <w:color w:val="808080"/>
    </w:rPr>
  </w:style>
  <w:style w:type="character" w:styleId="nfasisintenso">
    <w:name w:val="Intense Emphasis"/>
    <w:uiPriority w:val="21"/>
    <w:qFormat/>
    <w:rsid w:val="00004ADE"/>
    <w:rPr>
      <w:b/>
      <w:bCs/>
      <w:i/>
      <w:iCs/>
      <w:color w:val="4F81BD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C79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2C793C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Ttulo2"/>
    <w:uiPriority w:val="9"/>
    <w:rsid w:val="00A83B18"/>
    <w:rPr>
      <w:rFonts w:eastAsia="Times New Roman"/>
      <w:b/>
      <w:bCs/>
      <w:i/>
      <w:color w:val="4F81BD"/>
      <w:sz w:val="24"/>
      <w:szCs w:val="26"/>
      <w:lang w:val="es-ES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2C793C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AF216D"/>
    <w:pPr>
      <w:ind w:left="720"/>
      <w:contextualSpacing/>
    </w:pPr>
  </w:style>
  <w:style w:type="character" w:styleId="nfasissutil">
    <w:name w:val="Subtle Emphasis"/>
    <w:uiPriority w:val="19"/>
    <w:qFormat/>
    <w:rsid w:val="00AF216D"/>
    <w:rPr>
      <w:i/>
      <w:iCs/>
      <w:color w:val="808080"/>
    </w:rPr>
  </w:style>
  <w:style w:type="table" w:customStyle="1" w:styleId="Sombreadoclaro-nfasis11">
    <w:name w:val="Sombreado claro - Énfasis 11"/>
    <w:basedOn w:val="Tablanormal"/>
    <w:uiPriority w:val="60"/>
    <w:rsid w:val="001A59F7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stamedia2-nfasis2">
    <w:name w:val="Medium List 2 Accent 2"/>
    <w:basedOn w:val="Tablanormal"/>
    <w:uiPriority w:val="66"/>
    <w:rsid w:val="00025109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Sinespaciado">
    <w:name w:val="No Spacing"/>
    <w:link w:val="SinespaciadoCar"/>
    <w:uiPriority w:val="1"/>
    <w:qFormat/>
    <w:rsid w:val="00025109"/>
    <w:rPr>
      <w:rFonts w:eastAsia="Times New Roman"/>
      <w:sz w:val="22"/>
      <w:szCs w:val="22"/>
      <w:lang w:val="es-ES" w:eastAsia="en-US"/>
    </w:rPr>
  </w:style>
  <w:style w:type="character" w:customStyle="1" w:styleId="SinespaciadoCar">
    <w:name w:val="Sin espaciado Car"/>
    <w:link w:val="Sinespaciado"/>
    <w:uiPriority w:val="1"/>
    <w:rsid w:val="00025109"/>
    <w:rPr>
      <w:rFonts w:eastAsia="Times New Roman"/>
    </w:rPr>
  </w:style>
  <w:style w:type="table" w:styleId="Sombreadoclaro-nfasis3">
    <w:name w:val="Light Shading Accent 3"/>
    <w:basedOn w:val="Tablanormal"/>
    <w:uiPriority w:val="60"/>
    <w:rsid w:val="00FA5E7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2">
    <w:name w:val="Light Shading Accent 2"/>
    <w:basedOn w:val="Tablanormal"/>
    <w:uiPriority w:val="60"/>
    <w:rsid w:val="00FA5E7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vistoso-nfasis1">
    <w:name w:val="Colorful Shading Accent 1"/>
    <w:basedOn w:val="Tablanormal"/>
    <w:uiPriority w:val="71"/>
    <w:rsid w:val="00FA5E7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media1-nfasis3">
    <w:name w:val="Medium List 1 Accent 3"/>
    <w:basedOn w:val="Tablanormal"/>
    <w:uiPriority w:val="65"/>
    <w:rsid w:val="00FA5E7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Bahnschrift SemiBold SemiConden" w:eastAsia="Times New Roman" w:hAnsi="Bahnschrift SemiBold SemiConden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character" w:styleId="nfasis">
    <w:name w:val="Emphasis"/>
    <w:uiPriority w:val="99"/>
    <w:qFormat/>
    <w:rsid w:val="007424F3"/>
    <w:rPr>
      <w:i/>
      <w:iCs/>
    </w:rPr>
  </w:style>
  <w:style w:type="character" w:customStyle="1" w:styleId="corchete-llamada">
    <w:name w:val="corchete-llamada"/>
    <w:basedOn w:val="Fuentedeprrafopredeter"/>
    <w:rsid w:val="00065EEB"/>
  </w:style>
  <w:style w:type="character" w:customStyle="1" w:styleId="Ttulo3Car">
    <w:name w:val="Título 3 Car"/>
    <w:link w:val="Ttulo3"/>
    <w:uiPriority w:val="9"/>
    <w:rsid w:val="00A83B18"/>
    <w:rPr>
      <w:rFonts w:ascii="Cambria" w:eastAsia="Times New Roman" w:hAnsi="Cambria"/>
      <w:b/>
      <w:bCs/>
      <w:color w:val="C0504D"/>
      <w:sz w:val="22"/>
      <w:szCs w:val="22"/>
      <w:lang w:val="es-ES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712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C712A8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C712A8"/>
    <w:rPr>
      <w:vertAlign w:val="superscript"/>
    </w:rPr>
  </w:style>
  <w:style w:type="paragraph" w:customStyle="1" w:styleId="doctext">
    <w:name w:val="doctext"/>
    <w:basedOn w:val="Normal"/>
    <w:rsid w:val="00EE5F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4Car">
    <w:name w:val="Título 4 Car"/>
    <w:link w:val="Ttulo4"/>
    <w:uiPriority w:val="9"/>
    <w:semiHidden/>
    <w:rsid w:val="00AA4BE8"/>
    <w:rPr>
      <w:rFonts w:ascii="Cambria" w:eastAsia="Times New Roman" w:hAnsi="Cambria"/>
      <w:b/>
      <w:bCs/>
      <w:i/>
      <w:iCs/>
      <w:color w:val="4F81BD"/>
      <w:sz w:val="22"/>
      <w:szCs w:val="22"/>
      <w:lang w:val="es-ES" w:eastAsia="en-US"/>
    </w:rPr>
  </w:style>
  <w:style w:type="character" w:customStyle="1" w:styleId="Ttulo5Car">
    <w:name w:val="Título 5 Car"/>
    <w:link w:val="Ttulo5"/>
    <w:uiPriority w:val="9"/>
    <w:semiHidden/>
    <w:rsid w:val="00AA4BE8"/>
    <w:rPr>
      <w:rFonts w:ascii="Cambria" w:eastAsia="Times New Roman" w:hAnsi="Cambria"/>
      <w:color w:val="243F60"/>
      <w:sz w:val="22"/>
      <w:szCs w:val="22"/>
      <w:lang w:val="es-ES" w:eastAsia="en-US"/>
    </w:rPr>
  </w:style>
  <w:style w:type="character" w:customStyle="1" w:styleId="Ttulo6Car">
    <w:name w:val="Título 6 Car"/>
    <w:link w:val="Ttulo6"/>
    <w:uiPriority w:val="9"/>
    <w:semiHidden/>
    <w:rsid w:val="00AA4BE8"/>
    <w:rPr>
      <w:rFonts w:ascii="Cambria" w:eastAsia="Times New Roman" w:hAnsi="Cambria"/>
      <w:i/>
      <w:iCs/>
      <w:color w:val="243F60"/>
      <w:sz w:val="22"/>
      <w:szCs w:val="22"/>
      <w:lang w:val="es-ES" w:eastAsia="en-US"/>
    </w:rPr>
  </w:style>
  <w:style w:type="character" w:customStyle="1" w:styleId="Ttulo7Car">
    <w:name w:val="Título 7 Car"/>
    <w:link w:val="Ttulo7"/>
    <w:uiPriority w:val="9"/>
    <w:semiHidden/>
    <w:rsid w:val="00AA4BE8"/>
    <w:rPr>
      <w:rFonts w:ascii="Cambria" w:eastAsia="Times New Roman" w:hAnsi="Cambria"/>
      <w:i/>
      <w:iCs/>
      <w:color w:val="404040"/>
      <w:sz w:val="22"/>
      <w:szCs w:val="22"/>
      <w:lang w:val="es-ES" w:eastAsia="en-US"/>
    </w:rPr>
  </w:style>
  <w:style w:type="character" w:customStyle="1" w:styleId="Ttulo8Car">
    <w:name w:val="Título 8 Car"/>
    <w:link w:val="Ttulo8"/>
    <w:uiPriority w:val="9"/>
    <w:semiHidden/>
    <w:rsid w:val="00AA4BE8"/>
    <w:rPr>
      <w:rFonts w:ascii="Cambria" w:eastAsia="Times New Roman" w:hAnsi="Cambria"/>
      <w:color w:val="404040"/>
      <w:lang w:val="es-ES" w:eastAsia="en-US"/>
    </w:rPr>
  </w:style>
  <w:style w:type="character" w:customStyle="1" w:styleId="Ttulo9Car">
    <w:name w:val="Título 9 Car"/>
    <w:link w:val="Ttulo9"/>
    <w:uiPriority w:val="9"/>
    <w:semiHidden/>
    <w:rsid w:val="00AA4BE8"/>
    <w:rPr>
      <w:rFonts w:ascii="Cambria" w:eastAsia="Times New Roman" w:hAnsi="Cambria"/>
      <w:i/>
      <w:iCs/>
      <w:color w:val="404040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rsid w:val="00A83B18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F0255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0255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02551"/>
    <w:rPr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255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02551"/>
    <w:rPr>
      <w:b/>
      <w:bCs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ATERIAS%20UPV\IRD-INGENIERIA%20DE%20REQUISITOS\practicas\plantillas\plantillas\Plantilla-CasosDeUs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2011-09-21T00:00:00</PublishDate>
  <Abstract> 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e362af-84ea-4f0d-a2fc-c204f83d176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BF69F579CA1469D1EDA43F2920E17" ma:contentTypeVersion="11" ma:contentTypeDescription="Crear nuevo documento." ma:contentTypeScope="" ma:versionID="de56d338b824128a9e4dbf50cf5ed157">
  <xsd:schema xmlns:xsd="http://www.w3.org/2001/XMLSchema" xmlns:xs="http://www.w3.org/2001/XMLSchema" xmlns:p="http://schemas.microsoft.com/office/2006/metadata/properties" xmlns:ns3="5fe362af-84ea-4f0d-a2fc-c204f83d1763" targetNamespace="http://schemas.microsoft.com/office/2006/metadata/properties" ma:root="true" ma:fieldsID="b3f046eb37e855f34a2bd1268a557447" ns3:_="">
    <xsd:import namespace="5fe362af-84ea-4f0d-a2fc-c204f83d17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362af-84ea-4f0d-a2fc-c204f83d17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8EEED8-C56F-45EC-9DCF-E7ADF3BDD0BE}">
  <ds:schemaRefs>
    <ds:schemaRef ds:uri="http://schemas.microsoft.com/office/2006/metadata/properties"/>
    <ds:schemaRef ds:uri="http://schemas.microsoft.com/office/infopath/2007/PartnerControls"/>
    <ds:schemaRef ds:uri="5fe362af-84ea-4f0d-a2fc-c204f83d1763"/>
  </ds:schemaRefs>
</ds:datastoreItem>
</file>

<file path=customXml/itemProps3.xml><?xml version="1.0" encoding="utf-8"?>
<ds:datastoreItem xmlns:ds="http://schemas.openxmlformats.org/officeDocument/2006/customXml" ds:itemID="{6A47A633-A3B1-4468-9A7A-D4E6C2C368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e362af-84ea-4f0d-a2fc-c204f83d17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94D21C-B608-4BAF-AA75-F75AB49E8CD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043641C-876C-4E60-B3D6-A65A1B883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Plantilla-CasosDeUso.dot</Template>
  <TotalTime>3</TotalTime>
  <Pages>1</Pages>
  <Words>3090</Words>
  <Characters>17001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USO</vt:lpstr>
    </vt:vector>
  </TitlesOfParts>
  <Company>ETSINF - IDR</Company>
  <LinksUpToDate>false</LinksUpToDate>
  <CharactersWithSpaces>20051</CharactersWithSpaces>
  <SharedDoc>false</SharedDoc>
  <HLinks>
    <vt:vector size="216" baseType="variant">
      <vt:variant>
        <vt:i4>1245245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_Toc212140948</vt:lpwstr>
      </vt:variant>
      <vt:variant>
        <vt:i4>1245245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_Toc212140947</vt:lpwstr>
      </vt:variant>
      <vt:variant>
        <vt:i4>1245245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_Toc212140946</vt:lpwstr>
      </vt:variant>
      <vt:variant>
        <vt:i4>1245245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_Toc212140945</vt:lpwstr>
      </vt:variant>
      <vt:variant>
        <vt:i4>1245245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_Toc212140944</vt:lpwstr>
      </vt:variant>
      <vt:variant>
        <vt:i4>1245245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_Toc212140943</vt:lpwstr>
      </vt:variant>
      <vt:variant>
        <vt:i4>1245245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_Toc212140942</vt:lpwstr>
      </vt:variant>
      <vt:variant>
        <vt:i4>1245245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_Toc212140941</vt:lpwstr>
      </vt:variant>
      <vt:variant>
        <vt:i4>1245245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_Toc212140940</vt:lpwstr>
      </vt:variant>
      <vt:variant>
        <vt:i4>1310781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_Toc212140939</vt:lpwstr>
      </vt:variant>
      <vt:variant>
        <vt:i4>1310781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_Toc212140938</vt:lpwstr>
      </vt:variant>
      <vt:variant>
        <vt:i4>1310781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_Toc212140937</vt:lpwstr>
      </vt:variant>
      <vt:variant>
        <vt:i4>1310781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_Toc212140936</vt:lpwstr>
      </vt:variant>
      <vt:variant>
        <vt:i4>1310781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_Toc212140935</vt:lpwstr>
      </vt:variant>
      <vt:variant>
        <vt:i4>1310781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_Toc212140934</vt:lpwstr>
      </vt:variant>
      <vt:variant>
        <vt:i4>1310781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_Toc212140933</vt:lpwstr>
      </vt:variant>
      <vt:variant>
        <vt:i4>1310781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_Toc212140932</vt:lpwstr>
      </vt:variant>
      <vt:variant>
        <vt:i4>1310781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_Toc212140931</vt:lpwstr>
      </vt:variant>
      <vt:variant>
        <vt:i4>1310781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_Toc212140930</vt:lpwstr>
      </vt:variant>
      <vt:variant>
        <vt:i4>1376317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_Toc212140929</vt:lpwstr>
      </vt:variant>
      <vt:variant>
        <vt:i4>1376317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_Toc212140928</vt:lpwstr>
      </vt:variant>
      <vt:variant>
        <vt:i4>1376317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_Toc212140927</vt:lpwstr>
      </vt:variant>
      <vt:variant>
        <vt:i4>1376317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_Toc212140926</vt:lpwstr>
      </vt:variant>
      <vt:variant>
        <vt:i4>1376317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_Toc212140925</vt:lpwstr>
      </vt:variant>
      <vt:variant>
        <vt:i4>1376317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_Toc212140924</vt:lpwstr>
      </vt:variant>
      <vt:variant>
        <vt:i4>1376317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_Toc212140923</vt:lpwstr>
      </vt:variant>
      <vt:variant>
        <vt:i4>1376317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_Toc212140922</vt:lpwstr>
      </vt:variant>
      <vt:variant>
        <vt:i4>1376317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_Toc212140921</vt:lpwstr>
      </vt:variant>
      <vt:variant>
        <vt:i4>1376317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_Toc212140920</vt:lpwstr>
      </vt:variant>
      <vt:variant>
        <vt:i4>1441853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_Toc212140919</vt:lpwstr>
      </vt:variant>
      <vt:variant>
        <vt:i4>1441853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_Toc212140918</vt:lpwstr>
      </vt:variant>
      <vt:variant>
        <vt:i4>1441853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_Toc212140917</vt:lpwstr>
      </vt:variant>
      <vt:variant>
        <vt:i4>1441853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_Toc212140916</vt:lpwstr>
      </vt:variant>
      <vt:variant>
        <vt:i4>1441853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_Toc212140915</vt:lpwstr>
      </vt:variant>
      <vt:variant>
        <vt:i4>1441853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_Toc212140914</vt:lpwstr>
      </vt:variant>
      <vt:variant>
        <vt:i4>1441853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_Toc212140913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USO</dc:title>
  <dc:subject>Nombre Proyecto</dc:subject>
  <dc:creator>Windows 7</dc:creator>
  <cp:keywords/>
  <dc:description>Plantilla</dc:description>
  <cp:lastModifiedBy>RIVERA TORRES, YANDRIS MIGUEL</cp:lastModifiedBy>
  <cp:revision>4</cp:revision>
  <cp:lastPrinted>2025-10-24T04:52:00Z</cp:lastPrinted>
  <dcterms:created xsi:type="dcterms:W3CDTF">2025-10-24T04:51:00Z</dcterms:created>
  <dcterms:modified xsi:type="dcterms:W3CDTF">2025-10-24T04:54:00Z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  <property fmtid="{D5CDD505-2E9C-101B-9397-08002B2CF9AE}" pid="3" name="ContentTypeId">
    <vt:lpwstr>0x010100240BF69F579CA1469D1EDA43F2920E17</vt:lpwstr>
  </property>
</Properties>
</file>